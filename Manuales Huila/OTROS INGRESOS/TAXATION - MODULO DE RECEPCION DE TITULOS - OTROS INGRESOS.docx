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996" w:rsidRDefault="00DD3996"/>
    <w:p w:rsidR="00A949F8" w:rsidRDefault="00A949F8"/>
    <w:p w:rsidR="00A949F8" w:rsidRDefault="00A949F8"/>
    <w:p w:rsidR="00A949F8" w:rsidRDefault="00A949F8"/>
    <w:p w:rsidR="00A949F8" w:rsidRDefault="00A949F8"/>
    <w:p w:rsidR="00A949F8" w:rsidRDefault="00A949F8"/>
    <w:p w:rsidR="00A949F8" w:rsidRDefault="00A949F8"/>
    <w:p w:rsidR="00A949F8" w:rsidRDefault="00A949F8"/>
    <w:p w:rsidR="00A949F8" w:rsidRDefault="00A949F8"/>
    <w:p w:rsidR="009F7A3C" w:rsidRDefault="009F7A3C"/>
    <w:p w:rsidR="009F7A3C" w:rsidRDefault="009F7A3C" w:rsidP="009F7A3C"/>
    <w:p w:rsidR="009F7A3C" w:rsidRDefault="009F7A3C" w:rsidP="009F7A3C">
      <w:pPr>
        <w:spacing w:line="240" w:lineRule="auto"/>
        <w:ind w:left="2832"/>
        <w:jc w:val="center"/>
        <w:rPr>
          <w:color w:val="0095D5"/>
          <w:sz w:val="44"/>
        </w:rPr>
      </w:pPr>
      <w:r>
        <w:rPr>
          <w:color w:val="0095D5"/>
          <w:sz w:val="44"/>
        </w:rPr>
        <w:t>MANUAL DE USUARIO</w:t>
      </w:r>
    </w:p>
    <w:p w:rsidR="00A949F8" w:rsidRDefault="009F7A3C" w:rsidP="009F7A3C">
      <w:pPr>
        <w:spacing w:line="240" w:lineRule="auto"/>
        <w:ind w:left="2832"/>
        <w:jc w:val="center"/>
        <w:rPr>
          <w:color w:val="0095D5"/>
          <w:sz w:val="44"/>
        </w:rPr>
      </w:pPr>
      <w:r w:rsidRPr="009F7A3C">
        <w:rPr>
          <w:color w:val="0095D5"/>
          <w:sz w:val="44"/>
        </w:rPr>
        <w:t>MODULO DE RECEPCIÓN DE TÍTULOS</w:t>
      </w:r>
    </w:p>
    <w:p w:rsidR="009F7A3C" w:rsidRPr="009F7A3C" w:rsidRDefault="009F7A3C" w:rsidP="009F7A3C">
      <w:pPr>
        <w:spacing w:line="240" w:lineRule="auto"/>
        <w:ind w:left="2832"/>
        <w:jc w:val="center"/>
        <w:rPr>
          <w:color w:val="0095D5"/>
          <w:sz w:val="44"/>
        </w:rPr>
      </w:pPr>
    </w:p>
    <w:p w:rsidR="009F7A3C" w:rsidRPr="009F7A3C" w:rsidRDefault="009F7A3C" w:rsidP="009F7A3C">
      <w:pPr>
        <w:pBdr>
          <w:bottom w:val="single" w:sz="4" w:space="1" w:color="0047AC"/>
        </w:pBdr>
        <w:spacing w:line="240" w:lineRule="auto"/>
        <w:ind w:left="2832"/>
        <w:jc w:val="center"/>
        <w:rPr>
          <w:color w:val="0047AC"/>
          <w:sz w:val="72"/>
        </w:rPr>
      </w:pPr>
      <w:r w:rsidRPr="009F7A3C">
        <w:rPr>
          <w:color w:val="0047AC"/>
          <w:sz w:val="72"/>
        </w:rPr>
        <w:t>REGISTRO Y APLICACIÓN</w:t>
      </w:r>
    </w:p>
    <w:p w:rsidR="009F7A3C" w:rsidRDefault="009F7A3C" w:rsidP="009F7A3C">
      <w:pPr>
        <w:spacing w:line="240" w:lineRule="auto"/>
        <w:ind w:left="2832"/>
        <w:jc w:val="center"/>
        <w:rPr>
          <w:color w:val="0095D5"/>
          <w:sz w:val="44"/>
        </w:rPr>
      </w:pPr>
      <w:r w:rsidRPr="009F7A3C">
        <w:rPr>
          <w:color w:val="0095D5"/>
          <w:sz w:val="44"/>
        </w:rPr>
        <w:t>OTROS INGRESOS</w:t>
      </w:r>
    </w:p>
    <w:p w:rsidR="00F9392A" w:rsidRDefault="00F9392A" w:rsidP="009F7A3C">
      <w:pPr>
        <w:spacing w:line="240" w:lineRule="auto"/>
        <w:ind w:left="2832"/>
        <w:jc w:val="center"/>
        <w:rPr>
          <w:color w:val="0095D5"/>
          <w:sz w:val="44"/>
        </w:rPr>
      </w:pPr>
    </w:p>
    <w:p w:rsidR="00F9392A" w:rsidRDefault="00F9392A" w:rsidP="009F7A3C">
      <w:pPr>
        <w:spacing w:line="240" w:lineRule="auto"/>
        <w:ind w:left="2832"/>
        <w:jc w:val="center"/>
        <w:rPr>
          <w:color w:val="0095D5"/>
          <w:sz w:val="44"/>
        </w:rPr>
      </w:pPr>
    </w:p>
    <w:p w:rsidR="00F9392A" w:rsidRDefault="00F9392A" w:rsidP="009F7A3C">
      <w:pPr>
        <w:spacing w:line="240" w:lineRule="auto"/>
        <w:ind w:left="2832"/>
        <w:jc w:val="center"/>
        <w:rPr>
          <w:color w:val="0095D5"/>
          <w:sz w:val="44"/>
        </w:rPr>
      </w:pPr>
      <w:r>
        <w:rPr>
          <w:noProof/>
          <w:color w:val="0095D5"/>
          <w:sz w:val="40"/>
          <w:lang w:eastAsia="es-ES"/>
        </w:rPr>
        <w:drawing>
          <wp:inline distT="0" distB="0" distL="0" distR="0" wp14:anchorId="43577874" wp14:editId="0DB4D315">
            <wp:extent cx="1943100" cy="2609850"/>
            <wp:effectExtent l="0" t="0" r="0" b="0"/>
            <wp:docPr id="28" name="Imagen 2" descr="C:\Users\lpichon\Pictures\Logo Taxation 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pichon\Pictures\Logo Taxation 1-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9F8" w:rsidRPr="00494F0B" w:rsidRDefault="00A949F8" w:rsidP="00494F0B"/>
    <w:p w:rsidR="00A949F8" w:rsidRDefault="00A949F8" w:rsidP="00A949F8">
      <w:pPr>
        <w:spacing w:line="240" w:lineRule="auto"/>
        <w:ind w:left="2832"/>
        <w:jc w:val="center"/>
        <w:rPr>
          <w:sz w:val="52"/>
          <w:szCs w:val="56"/>
        </w:rPr>
        <w:sectPr w:rsidR="00A949F8" w:rsidSect="00242E75">
          <w:headerReference w:type="default" r:id="rId10"/>
          <w:footerReference w:type="default" r:id="rId11"/>
          <w:headerReference w:type="first" r:id="rId12"/>
          <w:pgSz w:w="12240" w:h="15840" w:code="1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0D5D61" w:rsidRDefault="000D5D61" w:rsidP="000D5D61">
      <w:pPr>
        <w:pStyle w:val="Ttulo"/>
      </w:pPr>
      <w:bookmarkStart w:id="4" w:name="_Toc405533965"/>
      <w:r>
        <w:lastRenderedPageBreak/>
        <w:t>CONTENIDO</w:t>
      </w:r>
      <w:bookmarkEnd w:id="4"/>
    </w:p>
    <w:p w:rsidR="000D5D61" w:rsidRDefault="000D5D61" w:rsidP="000D5D61"/>
    <w:p w:rsidR="000D5D61" w:rsidRPr="000D5D61" w:rsidRDefault="000D5D61" w:rsidP="000D5D61">
      <w:pPr>
        <w:jc w:val="right"/>
        <w:rPr>
          <w:b/>
        </w:rPr>
      </w:pPr>
      <w:r w:rsidRPr="000D5D61">
        <w:rPr>
          <w:b/>
        </w:rPr>
        <w:t>Pág.</w:t>
      </w:r>
    </w:p>
    <w:p w:rsidR="000D5D61" w:rsidRDefault="000D5D61" w:rsidP="00BB2DBF">
      <w:pPr>
        <w:pStyle w:val="TDC1"/>
        <w:tabs>
          <w:tab w:val="right" w:leader="dot" w:pos="10070"/>
        </w:tabs>
        <w:spacing w:after="0"/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05533966" w:history="1">
        <w:r w:rsidRPr="009366A7">
          <w:rPr>
            <w:rStyle w:val="Hipervnculo"/>
            <w:noProof/>
          </w:rPr>
          <w:t>MODULO DE RECEPCIÓN DE TÍTULOS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_Toc405533966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392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D5D61" w:rsidRDefault="00B368A5" w:rsidP="00BB2DBF">
      <w:pPr>
        <w:pStyle w:val="TDC1"/>
        <w:tabs>
          <w:tab w:val="left" w:pos="440"/>
          <w:tab w:val="right" w:leader="dot" w:pos="10070"/>
        </w:tabs>
        <w:spacing w:after="0"/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533967" w:history="1">
        <w:r w:rsidR="000D5D61" w:rsidRPr="009366A7">
          <w:rPr>
            <w:rStyle w:val="Hipervnculo"/>
            <w:noProof/>
          </w:rPr>
          <w:t>1</w:t>
        </w:r>
        <w:r w:rsidR="000D5D61"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="000D5D61" w:rsidRPr="009366A7">
          <w:rPr>
            <w:rStyle w:val="Hipervnculo"/>
            <w:noProof/>
          </w:rPr>
          <w:t>REGISTRO DE TITULO EJECUTIVO</w:t>
        </w:r>
        <w:r w:rsidR="000D5D61">
          <w:rPr>
            <w:noProof/>
            <w:webHidden/>
          </w:rPr>
          <w:tab/>
        </w:r>
        <w:r w:rsidR="000D5D61">
          <w:rPr>
            <w:noProof/>
            <w:webHidden/>
          </w:rPr>
          <w:fldChar w:fldCharType="begin"/>
        </w:r>
        <w:r w:rsidR="000D5D61">
          <w:rPr>
            <w:noProof/>
            <w:webHidden/>
          </w:rPr>
          <w:instrText xml:space="preserve"> PAGEREF _Toc405533967 \h </w:instrText>
        </w:r>
        <w:r w:rsidR="000D5D61">
          <w:rPr>
            <w:noProof/>
            <w:webHidden/>
          </w:rPr>
        </w:r>
        <w:r w:rsidR="000D5D61">
          <w:rPr>
            <w:noProof/>
            <w:webHidden/>
          </w:rPr>
          <w:fldChar w:fldCharType="separate"/>
        </w:r>
        <w:r w:rsidR="00F9392A">
          <w:rPr>
            <w:noProof/>
            <w:webHidden/>
          </w:rPr>
          <w:t>2</w:t>
        </w:r>
        <w:r w:rsidR="000D5D61">
          <w:rPr>
            <w:noProof/>
            <w:webHidden/>
          </w:rPr>
          <w:fldChar w:fldCharType="end"/>
        </w:r>
      </w:hyperlink>
    </w:p>
    <w:p w:rsidR="000D5D61" w:rsidRDefault="00B368A5" w:rsidP="00BB2DBF">
      <w:pPr>
        <w:pStyle w:val="TDC2"/>
        <w:tabs>
          <w:tab w:val="left" w:pos="880"/>
          <w:tab w:val="right" w:leader="dot" w:pos="10070"/>
        </w:tabs>
        <w:spacing w:after="0"/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533968" w:history="1">
        <w:r w:rsidR="000D5D61" w:rsidRPr="009366A7">
          <w:rPr>
            <w:rStyle w:val="Hipervnculo"/>
            <w:noProof/>
          </w:rPr>
          <w:t>1.1</w:t>
        </w:r>
        <w:r w:rsidR="000D5D61"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="000D5D61" w:rsidRPr="009366A7">
          <w:rPr>
            <w:rStyle w:val="Hipervnculo"/>
            <w:noProof/>
          </w:rPr>
          <w:t>ACCESO A LA OPCIÓN</w:t>
        </w:r>
        <w:r w:rsidR="000D5D61">
          <w:rPr>
            <w:noProof/>
            <w:webHidden/>
          </w:rPr>
          <w:tab/>
        </w:r>
        <w:r w:rsidR="000D5D61">
          <w:rPr>
            <w:noProof/>
            <w:webHidden/>
          </w:rPr>
          <w:fldChar w:fldCharType="begin"/>
        </w:r>
        <w:r w:rsidR="000D5D61">
          <w:rPr>
            <w:noProof/>
            <w:webHidden/>
          </w:rPr>
          <w:instrText xml:space="preserve"> PAGEREF _Toc405533968 \h </w:instrText>
        </w:r>
        <w:r w:rsidR="000D5D61">
          <w:rPr>
            <w:noProof/>
            <w:webHidden/>
          </w:rPr>
        </w:r>
        <w:r w:rsidR="000D5D61">
          <w:rPr>
            <w:noProof/>
            <w:webHidden/>
          </w:rPr>
          <w:fldChar w:fldCharType="separate"/>
        </w:r>
        <w:r w:rsidR="00F9392A">
          <w:rPr>
            <w:noProof/>
            <w:webHidden/>
          </w:rPr>
          <w:t>2</w:t>
        </w:r>
        <w:r w:rsidR="000D5D61">
          <w:rPr>
            <w:noProof/>
            <w:webHidden/>
          </w:rPr>
          <w:fldChar w:fldCharType="end"/>
        </w:r>
      </w:hyperlink>
    </w:p>
    <w:p w:rsidR="000D5D61" w:rsidRDefault="00B368A5" w:rsidP="00BB2DBF">
      <w:pPr>
        <w:pStyle w:val="TDC2"/>
        <w:tabs>
          <w:tab w:val="left" w:pos="880"/>
          <w:tab w:val="right" w:leader="dot" w:pos="10070"/>
        </w:tabs>
        <w:spacing w:after="0"/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533969" w:history="1">
        <w:r w:rsidR="000D5D61" w:rsidRPr="009366A7">
          <w:rPr>
            <w:rStyle w:val="Hipervnculo"/>
            <w:noProof/>
            <w:lang w:val="es-CO"/>
          </w:rPr>
          <w:t>1.2</w:t>
        </w:r>
        <w:r w:rsidR="000D5D61"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="000D5D61" w:rsidRPr="009366A7">
          <w:rPr>
            <w:rStyle w:val="Hipervnculo"/>
            <w:noProof/>
            <w:lang w:val="es-CO"/>
          </w:rPr>
          <w:t>INSTRUCCIONES DE USO</w:t>
        </w:r>
        <w:r w:rsidR="000D5D61">
          <w:rPr>
            <w:noProof/>
            <w:webHidden/>
          </w:rPr>
          <w:tab/>
        </w:r>
        <w:r w:rsidR="000D5D61">
          <w:rPr>
            <w:noProof/>
            <w:webHidden/>
          </w:rPr>
          <w:fldChar w:fldCharType="begin"/>
        </w:r>
        <w:r w:rsidR="000D5D61">
          <w:rPr>
            <w:noProof/>
            <w:webHidden/>
          </w:rPr>
          <w:instrText xml:space="preserve"> PAGEREF _Toc405533969 \h </w:instrText>
        </w:r>
        <w:r w:rsidR="000D5D61">
          <w:rPr>
            <w:noProof/>
            <w:webHidden/>
          </w:rPr>
        </w:r>
        <w:r w:rsidR="000D5D61">
          <w:rPr>
            <w:noProof/>
            <w:webHidden/>
          </w:rPr>
          <w:fldChar w:fldCharType="separate"/>
        </w:r>
        <w:r w:rsidR="00F9392A">
          <w:rPr>
            <w:noProof/>
            <w:webHidden/>
          </w:rPr>
          <w:t>2</w:t>
        </w:r>
        <w:r w:rsidR="000D5D61">
          <w:rPr>
            <w:noProof/>
            <w:webHidden/>
          </w:rPr>
          <w:fldChar w:fldCharType="end"/>
        </w:r>
      </w:hyperlink>
    </w:p>
    <w:p w:rsidR="000D5D61" w:rsidRDefault="00B368A5" w:rsidP="00BB2DBF">
      <w:pPr>
        <w:pStyle w:val="TDC2"/>
        <w:tabs>
          <w:tab w:val="left" w:pos="880"/>
          <w:tab w:val="right" w:leader="dot" w:pos="10070"/>
        </w:tabs>
        <w:spacing w:after="0"/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533970" w:history="1">
        <w:r w:rsidR="000D5D61" w:rsidRPr="009366A7">
          <w:rPr>
            <w:rStyle w:val="Hipervnculo"/>
            <w:noProof/>
            <w:lang w:val="es-CO"/>
          </w:rPr>
          <w:t>1.3</w:t>
        </w:r>
        <w:r w:rsidR="000D5D61"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="000D5D61" w:rsidRPr="009366A7">
          <w:rPr>
            <w:rStyle w:val="Hipervnculo"/>
            <w:noProof/>
            <w:lang w:val="es-CO"/>
          </w:rPr>
          <w:t>IDENTIFICACIÓN DEL TITULO</w:t>
        </w:r>
        <w:r w:rsidR="000D5D61">
          <w:rPr>
            <w:noProof/>
            <w:webHidden/>
          </w:rPr>
          <w:tab/>
        </w:r>
        <w:r w:rsidR="000D5D61">
          <w:rPr>
            <w:noProof/>
            <w:webHidden/>
          </w:rPr>
          <w:fldChar w:fldCharType="begin"/>
        </w:r>
        <w:r w:rsidR="000D5D61">
          <w:rPr>
            <w:noProof/>
            <w:webHidden/>
          </w:rPr>
          <w:instrText xml:space="preserve"> PAGEREF _Toc405533970 \h </w:instrText>
        </w:r>
        <w:r w:rsidR="000D5D61">
          <w:rPr>
            <w:noProof/>
            <w:webHidden/>
          </w:rPr>
        </w:r>
        <w:r w:rsidR="000D5D61">
          <w:rPr>
            <w:noProof/>
            <w:webHidden/>
          </w:rPr>
          <w:fldChar w:fldCharType="separate"/>
        </w:r>
        <w:r w:rsidR="00F9392A">
          <w:rPr>
            <w:noProof/>
            <w:webHidden/>
          </w:rPr>
          <w:t>2</w:t>
        </w:r>
        <w:r w:rsidR="000D5D61">
          <w:rPr>
            <w:noProof/>
            <w:webHidden/>
          </w:rPr>
          <w:fldChar w:fldCharType="end"/>
        </w:r>
      </w:hyperlink>
    </w:p>
    <w:p w:rsidR="000D5D61" w:rsidRDefault="00B368A5" w:rsidP="00BB2DBF">
      <w:pPr>
        <w:pStyle w:val="TDC2"/>
        <w:tabs>
          <w:tab w:val="left" w:pos="880"/>
          <w:tab w:val="right" w:leader="dot" w:pos="10070"/>
        </w:tabs>
        <w:spacing w:after="0"/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533971" w:history="1">
        <w:r w:rsidR="000D5D61" w:rsidRPr="009366A7">
          <w:rPr>
            <w:rStyle w:val="Hipervnculo"/>
            <w:noProof/>
            <w:lang w:val="es-CO"/>
          </w:rPr>
          <w:t>1.4</w:t>
        </w:r>
        <w:r w:rsidR="000D5D61"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="000D5D61" w:rsidRPr="009366A7">
          <w:rPr>
            <w:rStyle w:val="Hipervnculo"/>
            <w:noProof/>
            <w:lang w:val="es-CO"/>
          </w:rPr>
          <w:t>CREAR TITULO EJECUTIVO</w:t>
        </w:r>
        <w:r w:rsidR="000D5D61">
          <w:rPr>
            <w:noProof/>
            <w:webHidden/>
          </w:rPr>
          <w:tab/>
        </w:r>
        <w:r w:rsidR="000D5D61">
          <w:rPr>
            <w:noProof/>
            <w:webHidden/>
          </w:rPr>
          <w:fldChar w:fldCharType="begin"/>
        </w:r>
        <w:r w:rsidR="000D5D61">
          <w:rPr>
            <w:noProof/>
            <w:webHidden/>
          </w:rPr>
          <w:instrText xml:space="preserve"> PAGEREF _Toc405533971 \h </w:instrText>
        </w:r>
        <w:r w:rsidR="000D5D61">
          <w:rPr>
            <w:noProof/>
            <w:webHidden/>
          </w:rPr>
        </w:r>
        <w:r w:rsidR="000D5D61">
          <w:rPr>
            <w:noProof/>
            <w:webHidden/>
          </w:rPr>
          <w:fldChar w:fldCharType="separate"/>
        </w:r>
        <w:r w:rsidR="00F9392A">
          <w:rPr>
            <w:noProof/>
            <w:webHidden/>
          </w:rPr>
          <w:t>2</w:t>
        </w:r>
        <w:r w:rsidR="000D5D61">
          <w:rPr>
            <w:noProof/>
            <w:webHidden/>
          </w:rPr>
          <w:fldChar w:fldCharType="end"/>
        </w:r>
      </w:hyperlink>
    </w:p>
    <w:p w:rsidR="000D5D61" w:rsidRDefault="00B368A5" w:rsidP="00BB2DBF">
      <w:pPr>
        <w:pStyle w:val="TDC2"/>
        <w:tabs>
          <w:tab w:val="left" w:pos="880"/>
          <w:tab w:val="right" w:leader="dot" w:pos="10070"/>
        </w:tabs>
        <w:spacing w:after="0"/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533972" w:history="1">
        <w:r w:rsidR="000D5D61" w:rsidRPr="009366A7">
          <w:rPr>
            <w:rStyle w:val="Hipervnculo"/>
            <w:noProof/>
            <w:lang w:val="es-CO"/>
          </w:rPr>
          <w:t>1.5</w:t>
        </w:r>
        <w:r w:rsidR="000D5D61"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="000D5D61" w:rsidRPr="009366A7">
          <w:rPr>
            <w:rStyle w:val="Hipervnculo"/>
            <w:noProof/>
            <w:lang w:val="es-CO"/>
          </w:rPr>
          <w:t>MODIFICAR TITULO EJECUTIVO</w:t>
        </w:r>
        <w:r w:rsidR="000D5D61">
          <w:rPr>
            <w:noProof/>
            <w:webHidden/>
          </w:rPr>
          <w:tab/>
        </w:r>
        <w:r w:rsidR="000D5D61">
          <w:rPr>
            <w:noProof/>
            <w:webHidden/>
          </w:rPr>
          <w:fldChar w:fldCharType="begin"/>
        </w:r>
        <w:r w:rsidR="000D5D61">
          <w:rPr>
            <w:noProof/>
            <w:webHidden/>
          </w:rPr>
          <w:instrText xml:space="preserve"> PAGEREF _Toc405533972 \h </w:instrText>
        </w:r>
        <w:r w:rsidR="000D5D61">
          <w:rPr>
            <w:noProof/>
            <w:webHidden/>
          </w:rPr>
        </w:r>
        <w:r w:rsidR="000D5D61">
          <w:rPr>
            <w:noProof/>
            <w:webHidden/>
          </w:rPr>
          <w:fldChar w:fldCharType="separate"/>
        </w:r>
        <w:r w:rsidR="00F9392A">
          <w:rPr>
            <w:noProof/>
            <w:webHidden/>
          </w:rPr>
          <w:t>2</w:t>
        </w:r>
        <w:r w:rsidR="000D5D61">
          <w:rPr>
            <w:noProof/>
            <w:webHidden/>
          </w:rPr>
          <w:fldChar w:fldCharType="end"/>
        </w:r>
      </w:hyperlink>
    </w:p>
    <w:p w:rsidR="000D5D61" w:rsidRDefault="00B368A5" w:rsidP="00BB2DBF">
      <w:pPr>
        <w:pStyle w:val="TDC2"/>
        <w:tabs>
          <w:tab w:val="left" w:pos="880"/>
          <w:tab w:val="right" w:leader="dot" w:pos="10070"/>
        </w:tabs>
        <w:spacing w:after="0"/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533973" w:history="1">
        <w:r w:rsidR="000D5D61" w:rsidRPr="009366A7">
          <w:rPr>
            <w:rStyle w:val="Hipervnculo"/>
            <w:noProof/>
          </w:rPr>
          <w:t>1.6</w:t>
        </w:r>
        <w:r w:rsidR="000D5D61"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="000D5D61" w:rsidRPr="009366A7">
          <w:rPr>
            <w:rStyle w:val="Hipervnculo"/>
            <w:noProof/>
          </w:rPr>
          <w:t>BORRAR TITULO</w:t>
        </w:r>
        <w:r w:rsidR="000D5D61">
          <w:rPr>
            <w:noProof/>
            <w:webHidden/>
          </w:rPr>
          <w:tab/>
        </w:r>
        <w:r w:rsidR="000D5D61">
          <w:rPr>
            <w:noProof/>
            <w:webHidden/>
          </w:rPr>
          <w:fldChar w:fldCharType="begin"/>
        </w:r>
        <w:r w:rsidR="000D5D61">
          <w:rPr>
            <w:noProof/>
            <w:webHidden/>
          </w:rPr>
          <w:instrText xml:space="preserve"> PAGEREF _Toc405533973 \h </w:instrText>
        </w:r>
        <w:r w:rsidR="000D5D61">
          <w:rPr>
            <w:noProof/>
            <w:webHidden/>
          </w:rPr>
        </w:r>
        <w:r w:rsidR="000D5D61">
          <w:rPr>
            <w:noProof/>
            <w:webHidden/>
          </w:rPr>
          <w:fldChar w:fldCharType="separate"/>
        </w:r>
        <w:r w:rsidR="00F9392A">
          <w:rPr>
            <w:noProof/>
            <w:webHidden/>
          </w:rPr>
          <w:t>2</w:t>
        </w:r>
        <w:r w:rsidR="000D5D61">
          <w:rPr>
            <w:noProof/>
            <w:webHidden/>
          </w:rPr>
          <w:fldChar w:fldCharType="end"/>
        </w:r>
      </w:hyperlink>
    </w:p>
    <w:p w:rsidR="000D5D61" w:rsidRDefault="00B368A5" w:rsidP="00BB2DBF">
      <w:pPr>
        <w:pStyle w:val="TDC1"/>
        <w:tabs>
          <w:tab w:val="left" w:pos="440"/>
          <w:tab w:val="right" w:leader="dot" w:pos="10070"/>
        </w:tabs>
        <w:spacing w:after="0"/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533974" w:history="1">
        <w:r w:rsidR="000D5D61" w:rsidRPr="009366A7">
          <w:rPr>
            <w:rStyle w:val="Hipervnculo"/>
            <w:noProof/>
          </w:rPr>
          <w:t>2</w:t>
        </w:r>
        <w:r w:rsidR="000D5D61"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="000D5D61" w:rsidRPr="009366A7">
          <w:rPr>
            <w:rStyle w:val="Hipervnculo"/>
            <w:noProof/>
          </w:rPr>
          <w:t>APLICACIÓN DE TITULO EJECUTIVO</w:t>
        </w:r>
        <w:r w:rsidR="000D5D61">
          <w:rPr>
            <w:noProof/>
            <w:webHidden/>
          </w:rPr>
          <w:tab/>
        </w:r>
        <w:r w:rsidR="000D5D61">
          <w:rPr>
            <w:noProof/>
            <w:webHidden/>
          </w:rPr>
          <w:fldChar w:fldCharType="begin"/>
        </w:r>
        <w:r w:rsidR="000D5D61">
          <w:rPr>
            <w:noProof/>
            <w:webHidden/>
          </w:rPr>
          <w:instrText xml:space="preserve"> PAGEREF _Toc405533974 \h </w:instrText>
        </w:r>
        <w:r w:rsidR="000D5D61">
          <w:rPr>
            <w:noProof/>
            <w:webHidden/>
          </w:rPr>
        </w:r>
        <w:r w:rsidR="000D5D61">
          <w:rPr>
            <w:noProof/>
            <w:webHidden/>
          </w:rPr>
          <w:fldChar w:fldCharType="separate"/>
        </w:r>
        <w:r w:rsidR="00F9392A">
          <w:rPr>
            <w:noProof/>
            <w:webHidden/>
          </w:rPr>
          <w:t>2</w:t>
        </w:r>
        <w:r w:rsidR="000D5D61">
          <w:rPr>
            <w:noProof/>
            <w:webHidden/>
          </w:rPr>
          <w:fldChar w:fldCharType="end"/>
        </w:r>
      </w:hyperlink>
    </w:p>
    <w:p w:rsidR="000D5D61" w:rsidRDefault="00B368A5" w:rsidP="00BB2DBF">
      <w:pPr>
        <w:pStyle w:val="TDC2"/>
        <w:tabs>
          <w:tab w:val="left" w:pos="880"/>
          <w:tab w:val="right" w:leader="dot" w:pos="10070"/>
        </w:tabs>
        <w:spacing w:after="0"/>
        <w:rPr>
          <w:rFonts w:asciiTheme="minorHAnsi" w:eastAsiaTheme="minorEastAsia" w:hAnsiTheme="minorHAnsi" w:cstheme="minorBidi"/>
          <w:noProof/>
          <w:color w:val="auto"/>
          <w:lang w:eastAsia="es-ES"/>
        </w:rPr>
      </w:pPr>
      <w:hyperlink w:anchor="_Toc405533975" w:history="1">
        <w:r w:rsidR="000D5D61" w:rsidRPr="009366A7">
          <w:rPr>
            <w:rStyle w:val="Hipervnculo"/>
            <w:noProof/>
            <w:lang w:val="es-CO"/>
          </w:rPr>
          <w:t>2.1</w:t>
        </w:r>
        <w:r w:rsidR="000D5D61">
          <w:rPr>
            <w:rFonts w:asciiTheme="minorHAnsi" w:eastAsiaTheme="minorEastAsia" w:hAnsiTheme="minorHAnsi" w:cstheme="minorBidi"/>
            <w:noProof/>
            <w:color w:val="auto"/>
            <w:lang w:eastAsia="es-ES"/>
          </w:rPr>
          <w:tab/>
        </w:r>
        <w:r w:rsidR="000D5D61" w:rsidRPr="009366A7">
          <w:rPr>
            <w:rStyle w:val="Hipervnculo"/>
            <w:noProof/>
            <w:lang w:val="es-CO"/>
          </w:rPr>
          <w:t>ACCESO A LA OPCIÓN</w:t>
        </w:r>
        <w:r w:rsidR="000D5D61">
          <w:rPr>
            <w:noProof/>
            <w:webHidden/>
          </w:rPr>
          <w:tab/>
        </w:r>
        <w:r w:rsidR="000D5D61">
          <w:rPr>
            <w:noProof/>
            <w:webHidden/>
          </w:rPr>
          <w:fldChar w:fldCharType="begin"/>
        </w:r>
        <w:r w:rsidR="000D5D61">
          <w:rPr>
            <w:noProof/>
            <w:webHidden/>
          </w:rPr>
          <w:instrText xml:space="preserve"> PAGEREF _Toc405533975 \h </w:instrText>
        </w:r>
        <w:r w:rsidR="000D5D61">
          <w:rPr>
            <w:noProof/>
            <w:webHidden/>
          </w:rPr>
        </w:r>
        <w:r w:rsidR="000D5D61">
          <w:rPr>
            <w:noProof/>
            <w:webHidden/>
          </w:rPr>
          <w:fldChar w:fldCharType="separate"/>
        </w:r>
        <w:r w:rsidR="00F9392A">
          <w:rPr>
            <w:noProof/>
            <w:webHidden/>
          </w:rPr>
          <w:t>2</w:t>
        </w:r>
        <w:r w:rsidR="000D5D61">
          <w:rPr>
            <w:noProof/>
            <w:webHidden/>
          </w:rPr>
          <w:fldChar w:fldCharType="end"/>
        </w:r>
      </w:hyperlink>
    </w:p>
    <w:p w:rsidR="000D5D61" w:rsidRDefault="000D5D61" w:rsidP="00BB2DBF">
      <w:r>
        <w:fldChar w:fldCharType="end"/>
      </w:r>
    </w:p>
    <w:p w:rsidR="000D5D61" w:rsidRPr="000D5D61" w:rsidRDefault="000D5D61" w:rsidP="000D5D61">
      <w:r>
        <w:br w:type="page"/>
      </w:r>
    </w:p>
    <w:p w:rsidR="009F7A3C" w:rsidRDefault="009F7A3C" w:rsidP="009F7A3C">
      <w:pPr>
        <w:pStyle w:val="Ttulo"/>
      </w:pPr>
      <w:bookmarkStart w:id="5" w:name="_Toc405533966"/>
      <w:r w:rsidRPr="009F7A3C">
        <w:lastRenderedPageBreak/>
        <w:t>MODULO DE RECEPCIÓN DE TÍTULOS</w:t>
      </w:r>
      <w:bookmarkEnd w:id="5"/>
    </w:p>
    <w:p w:rsidR="009F7A3C" w:rsidRPr="009F7A3C" w:rsidRDefault="009F7A3C" w:rsidP="009F7A3C">
      <w:pPr>
        <w:rPr>
          <w:lang w:eastAsia="es-ES"/>
        </w:rPr>
      </w:pPr>
    </w:p>
    <w:p w:rsidR="0037591D" w:rsidRPr="009F7A3C" w:rsidRDefault="009F7A3C" w:rsidP="009F7A3C">
      <w:pPr>
        <w:pStyle w:val="Ttulo1"/>
      </w:pPr>
      <w:bookmarkStart w:id="6" w:name="_Toc405533967"/>
      <w:r w:rsidRPr="009F7A3C">
        <w:t>REGISTRO DE TITULO EJECUTIVO</w:t>
      </w:r>
      <w:bookmarkEnd w:id="6"/>
    </w:p>
    <w:p w:rsidR="009F7A3C" w:rsidRDefault="009F7A3C" w:rsidP="00FF1A38"/>
    <w:p w:rsidR="003B41AC" w:rsidRDefault="003B41AC" w:rsidP="003B41AC">
      <w:pPr>
        <w:pStyle w:val="Ttulo2"/>
      </w:pPr>
      <w:bookmarkStart w:id="7" w:name="_Toc405533968"/>
      <w:r>
        <w:t>ACCESO A LA OPCIÓN</w:t>
      </w:r>
      <w:bookmarkEnd w:id="7"/>
    </w:p>
    <w:p w:rsidR="003B41AC" w:rsidRPr="003B41AC" w:rsidRDefault="00D40EF4" w:rsidP="003B41AC">
      <w:pPr>
        <w:rPr>
          <w:lang w:eastAsia="es-ES"/>
        </w:rPr>
      </w:pPr>
      <w:r>
        <w:rPr>
          <w:lang w:eastAsia="es-ES"/>
        </w:rPr>
        <w:t xml:space="preserve">Para acceder a la opción de </w:t>
      </w:r>
      <w:r w:rsidRPr="00C113E7">
        <w:rPr>
          <w:color w:val="0095D5"/>
          <w:lang w:eastAsia="es-ES"/>
        </w:rPr>
        <w:t>Registro de Titulo Ejecutivo</w:t>
      </w:r>
      <w:r>
        <w:rPr>
          <w:lang w:eastAsia="es-ES"/>
        </w:rPr>
        <w:t xml:space="preserve">, siga las instrucciones indicadas en la </w:t>
      </w:r>
      <w:r>
        <w:rPr>
          <w:lang w:eastAsia="es-ES"/>
        </w:rPr>
        <w:fldChar w:fldCharType="begin"/>
      </w:r>
      <w:r>
        <w:rPr>
          <w:lang w:eastAsia="es-ES"/>
        </w:rPr>
        <w:instrText xml:space="preserve"> REF _Ref405452894 \h </w:instrText>
      </w:r>
      <w:r>
        <w:rPr>
          <w:lang w:eastAsia="es-ES"/>
        </w:rPr>
      </w:r>
      <w:r>
        <w:rPr>
          <w:lang w:eastAsia="es-ES"/>
        </w:rPr>
        <w:fldChar w:fldCharType="separate"/>
      </w:r>
      <w:r w:rsidR="00F9392A">
        <w:t xml:space="preserve">Ilustración </w:t>
      </w:r>
      <w:r w:rsidR="00F9392A">
        <w:rPr>
          <w:noProof/>
        </w:rPr>
        <w:t>1</w:t>
      </w:r>
      <w:r>
        <w:rPr>
          <w:lang w:eastAsia="es-ES"/>
        </w:rPr>
        <w:fldChar w:fldCharType="end"/>
      </w:r>
    </w:p>
    <w:p w:rsidR="00D40EF4" w:rsidRDefault="003B41AC" w:rsidP="00D40EF4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A45A59F" wp14:editId="1CEFA0C7">
                <wp:simplePos x="0" y="0"/>
                <wp:positionH relativeFrom="column">
                  <wp:posOffset>896168</wp:posOffset>
                </wp:positionH>
                <wp:positionV relativeFrom="paragraph">
                  <wp:posOffset>1171123</wp:posOffset>
                </wp:positionV>
                <wp:extent cx="3668820" cy="482070"/>
                <wp:effectExtent l="19050" t="19050" r="27305" b="13335"/>
                <wp:wrapNone/>
                <wp:docPr id="11" name="1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8820" cy="482070"/>
                          <a:chOff x="-11219" y="-11219"/>
                          <a:chExt cx="3669205" cy="482432"/>
                        </a:xfrm>
                      </wpg:grpSpPr>
                      <wps:wsp>
                        <wps:cNvPr id="12" name="12 Rectángulo redondeado"/>
                        <wps:cNvSpPr/>
                        <wps:spPr>
                          <a:xfrm>
                            <a:off x="123261" y="50477"/>
                            <a:ext cx="3534725" cy="420736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1A38" w:rsidRPr="003B41AC" w:rsidRDefault="005709F1" w:rsidP="00AD42B8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 w:rsidRPr="005709F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2. </w:t>
                              </w:r>
                              <w:r w:rsid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DOBLE CLIC SOBRE </w:t>
                              </w:r>
                              <w:r w:rsidR="003B41AC"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LA OPCIÓN </w:t>
                              </w:r>
                              <w:r w:rsidR="00FF1A38"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DEL </w:t>
                              </w:r>
                              <w:r w:rsidR="003B41AC"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MENÚ</w:t>
                              </w:r>
                              <w:r w:rsidR="00FF1A38"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FF1A38"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REGISTRO DE </w:t>
                              </w:r>
                              <w:r w:rsidR="003B41AC"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TÍTULOS</w:t>
                              </w:r>
                              <w:r w:rsidR="00FF1A38"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 EJECUTIVOS</w:t>
                              </w:r>
                              <w:r w:rsidR="00FF1A38"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, UBICADA</w:t>
                              </w:r>
                              <w:r w:rsidR="003B41AC"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 EN LAS CARPETAS </w:t>
                              </w:r>
                              <w:r w:rsidR="003B41AC"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PROCESOS OPERATIVOS&gt;RECEPCIÓN DE TÍTULOS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7 Flecha izquierda"/>
                        <wps:cNvSpPr/>
                        <wps:spPr>
                          <a:xfrm rot="1407718">
                            <a:off x="-11219" y="-11219"/>
                            <a:ext cx="209592" cy="174049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1A38" w:rsidRDefault="00FF1A38" w:rsidP="00AD42B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1 Grupo" o:spid="_x0000_s1026" style="position:absolute;left:0;text-align:left;margin-left:70.55pt;margin-top:92.2pt;width:288.9pt;height:37.95pt;z-index:251661312;mso-width-relative:margin;mso-height-relative:margin" coordorigin="-112,-112" coordsize="36692,4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">
                <v:roundrect id="12 Rectángulo redondeado" o:spid="_x0000_s1027" style="position:absolute;left:1232;top:504;width:35347;height:4208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YFL8IA&#10;AADbAAAADwAAAGRycy9kb3ducmV2LnhtbERPS2vCQBC+F/oflil4aza1IJK6ihQKXlJ8kXocstNN&#10;aHY2za4x+utdQfA2H99zZovBNqKnzteOFbwlKQji0umajYL97ut1CsIHZI2NY1JwJg+L+fPTDDPt&#10;TryhfhuMiCHsM1RQhdBmUvqyIos+cS1x5H5dZzFE2BmpOzzFcNvIcZpOpMWaY0OFLX1WVP5tj1bB&#10;Mm3X9r+YGOMv+Xexzw/vP+ag1OhlWH6ACDSEh/juXuk4fwy3X+IBcn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NgUvwgAAANsAAAAPAAAAAAAAAAAAAAAAAJgCAABkcnMvZG93&#10;bnJldi54bWxQSwUGAAAAAAQABAD1AAAAhwMAAAAA&#10;" fillcolor="white [3212]" strokecolor="#0047ac" strokeweight="1pt">
                  <v:textbox inset="2mm,0,0,0">
                    <w:txbxContent>
                      <w:p w:rsidR="00FF1A38" w:rsidRPr="003B41AC" w:rsidRDefault="005709F1" w:rsidP="00AD42B8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 w:rsidRPr="005709F1">
                          <w:rPr>
                            <w:color w:val="0047AC"/>
                            <w:sz w:val="16"/>
                            <w:szCs w:val="16"/>
                          </w:rPr>
                          <w:t xml:space="preserve">2. </w:t>
                        </w:r>
                        <w:r w:rsid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HAGA DOBLE CLIC SOBRE </w:t>
                        </w:r>
                        <w:r w:rsidR="003B41AC"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LA OPCIÓN </w:t>
                        </w:r>
                        <w:r w:rsidR="00FF1A38"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DEL </w:t>
                        </w:r>
                        <w:r w:rsidR="003B41AC" w:rsidRPr="003B41AC">
                          <w:rPr>
                            <w:color w:val="0095D5"/>
                            <w:sz w:val="16"/>
                            <w:szCs w:val="16"/>
                          </w:rPr>
                          <w:t>MENÚ</w:t>
                        </w:r>
                        <w:r w:rsidR="00FF1A38"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 </w:t>
                        </w:r>
                        <w:r w:rsidR="00FF1A38" w:rsidRPr="003B41AC">
                          <w:rPr>
                            <w:color w:val="0047AC"/>
                            <w:sz w:val="16"/>
                            <w:szCs w:val="16"/>
                          </w:rPr>
                          <w:t xml:space="preserve">REGISTRO DE </w:t>
                        </w:r>
                        <w:r w:rsidR="003B41AC" w:rsidRPr="003B41AC">
                          <w:rPr>
                            <w:color w:val="0047AC"/>
                            <w:sz w:val="16"/>
                            <w:szCs w:val="16"/>
                          </w:rPr>
                          <w:t>TÍTULOS</w:t>
                        </w:r>
                        <w:r w:rsidR="00FF1A38" w:rsidRPr="003B41AC">
                          <w:rPr>
                            <w:color w:val="0047AC"/>
                            <w:sz w:val="16"/>
                            <w:szCs w:val="16"/>
                          </w:rPr>
                          <w:t xml:space="preserve"> EJECUTIVOS</w:t>
                        </w:r>
                        <w:r w:rsidR="00FF1A38" w:rsidRPr="003B41AC">
                          <w:rPr>
                            <w:color w:val="0095D5"/>
                            <w:sz w:val="16"/>
                            <w:szCs w:val="16"/>
                          </w:rPr>
                          <w:t>, UBICADA</w:t>
                        </w:r>
                        <w:r w:rsidR="003B41AC"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 EN LAS CARPETAS </w:t>
                        </w:r>
                        <w:r w:rsidR="003B41AC" w:rsidRPr="003B41AC">
                          <w:rPr>
                            <w:color w:val="0047AC"/>
                            <w:sz w:val="16"/>
                            <w:szCs w:val="16"/>
                          </w:rPr>
                          <w:t>PROCESOS OPERATIVOS&gt;RECEPCIÓN DE TÍTULOS</w:t>
                        </w:r>
                      </w:p>
                    </w:txbxContent>
                  </v:textbox>
                </v:roundrect>
                <v:shape id="7 Flecha izquierda" o:spid="_x0000_s1028" style="position:absolute;left:-112;top:-112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rZeMIA&#10;AADbAAAADwAAAGRycy9kb3ducmV2LnhtbERPTWvCQBC9F/oflhF6qxst2hJdpUgDpZcS00tvQ3ZM&#10;otnZNbsm6b93C4K3ebzPWW9H04qeOt9YVjCbJiCIS6sbrhT8FNnzGwgfkDW2lknBH3nYbh4f1phq&#10;O3BO/T5UIoawT1FBHYJLpfRlTQb91DriyB1sZzBE2FVSdzjEcNPKeZIspcGGY0ONjnY1laf9xSjI&#10;cnQLZ3fFb/Fl7Mfl+/xaHVGpp8n4vgIRaAx38c39qeP8F/j/JR4gN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6tl4wgAAANsAAAAPAAAAAAAAAAAAAAAAAJgCAABkcnMvZG93&#10;bnJldi54bWxQSwUGAAAAAAQABAD1AAAAhwMAAAAA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87025;97174,0;96002,65537;209592,43512;209592,130537;97174,108512;97174,174049;0,87025" o:connectangles="0,0,0,0,0,0,0,0" textboxrect="0,0,1423035,1319530"/>
                  <v:textbox inset="2mm,0,0,0">
                    <w:txbxContent>
                      <w:p w:rsidR="00FF1A38" w:rsidRDefault="00FF1A38" w:rsidP="00AD42B8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F7A7DE" wp14:editId="4AEFC49E">
                <wp:simplePos x="0" y="0"/>
                <wp:positionH relativeFrom="column">
                  <wp:posOffset>1674912</wp:posOffset>
                </wp:positionH>
                <wp:positionV relativeFrom="paragraph">
                  <wp:posOffset>633730</wp:posOffset>
                </wp:positionV>
                <wp:extent cx="2827340" cy="487470"/>
                <wp:effectExtent l="19050" t="19050" r="11430" b="27305"/>
                <wp:wrapNone/>
                <wp:docPr id="10" name="1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340" cy="487470"/>
                          <a:chOff x="-16830" y="-16845"/>
                          <a:chExt cx="2827347" cy="488063"/>
                        </a:xfrm>
                      </wpg:grpSpPr>
                      <wps:wsp>
                        <wps:cNvPr id="8" name="8 Rectángulo redondeado"/>
                        <wps:cNvSpPr/>
                        <wps:spPr>
                          <a:xfrm>
                            <a:off x="123403" y="50482"/>
                            <a:ext cx="2687114" cy="420736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42B8" w:rsidRPr="003B41AC" w:rsidRDefault="005709F1" w:rsidP="00AD42B8">
                              <w:pPr>
                                <w:spacing w:line="240" w:lineRule="auto"/>
                                <w:jc w:val="center"/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</w:pPr>
                              <w:r w:rsidRPr="005709F1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1. </w:t>
                              </w:r>
                              <w:r w:rsidR="00AD42B8"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ACCEDA CON SU USUARIO AL SISTEMA DE INFORMACIÓN TRIBUTARIA, Y SELECCIONE LA INSTANCIA </w:t>
                              </w:r>
                              <w:r w:rsidR="00AD42B8"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OTROS INGRESOS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7 Flecha izquierda"/>
                        <wps:cNvSpPr/>
                        <wps:spPr>
                          <a:xfrm rot="1407718">
                            <a:off x="-16830" y="-16845"/>
                            <a:ext cx="209592" cy="174049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42B8" w:rsidRDefault="00AD42B8" w:rsidP="00AD42B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 Grupo" o:spid="_x0000_s1029" style="position:absolute;left:0;text-align:left;margin-left:131.9pt;margin-top:49.9pt;width:222.65pt;height:38.4pt;z-index:251659264;mso-width-relative:margin;mso-height-relative:margin" coordorigin="-168,-168" coordsize="28273,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">
                <v:roundrect id="8 Rectángulo redondeado" o:spid="_x0000_s1030" style="position:absolute;left:1234;top:504;width:26871;height:4208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DjnL4A&#10;AADaAAAADwAAAGRycy9kb3ducmV2LnhtbERPy4rCMBTdD/gP4QruxlQFkWoUEQQ3ii/U5aW5psXm&#10;pjZRq19vFgOzPJz3ZNbYUjyp9oVjBb1uAoI4c7pgo+B4WP6OQPiArLF0TAre5GE2bf1MMNXuxTt6&#10;7oMRMYR9igryEKpUSp/lZNF3XUUcuaurLYYIayN1ja8YbkvZT5KhtFhwbMixokVO2W3/sArmSbW1&#10;99PQGP9Zb07H9WVwNhelOu1mPgYRqAn/4j/3SiuIW+OVeAPk9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qA45y+AAAA2gAAAA8AAAAAAAAAAAAAAAAAmAIAAGRycy9kb3ducmV2&#10;LnhtbFBLBQYAAAAABAAEAPUAAACDAwAAAAA=&#10;" fillcolor="white [3212]" strokecolor="#0047ac" strokeweight="1pt">
                  <v:textbox inset="2mm,0,0,0">
                    <w:txbxContent>
                      <w:p w:rsidR="00AD42B8" w:rsidRPr="003B41AC" w:rsidRDefault="005709F1" w:rsidP="00AD42B8">
                        <w:pPr>
                          <w:spacing w:line="240" w:lineRule="auto"/>
                          <w:jc w:val="center"/>
                          <w:rPr>
                            <w:color w:val="0047AC"/>
                            <w:sz w:val="16"/>
                            <w:szCs w:val="16"/>
                          </w:rPr>
                        </w:pPr>
                        <w:r w:rsidRPr="005709F1">
                          <w:rPr>
                            <w:color w:val="0047AC"/>
                            <w:sz w:val="16"/>
                            <w:szCs w:val="16"/>
                          </w:rPr>
                          <w:t xml:space="preserve">1. </w:t>
                        </w:r>
                        <w:r w:rsidR="00AD42B8"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ACCEDA CON SU USUARIO AL SISTEMA DE INFORMACIÓN TRIBUTARIA, Y SELECCIONE LA INSTANCIA </w:t>
                        </w:r>
                        <w:r w:rsidR="00AD42B8" w:rsidRPr="003B41AC">
                          <w:rPr>
                            <w:color w:val="0047AC"/>
                            <w:sz w:val="16"/>
                            <w:szCs w:val="16"/>
                          </w:rPr>
                          <w:t>OTROS INGRESOS</w:t>
                        </w:r>
                      </w:p>
                    </w:txbxContent>
                  </v:textbox>
                </v:roundrect>
                <v:shape id="7 Flecha izquierda" o:spid="_x0000_s1031" style="position:absolute;left:-168;top:-168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V5EMIA&#10;AADaAAAADwAAAGRycy9kb3ducmV2LnhtbESPQWsCMRSE74L/ITyhN82uh1ZW49IKUnso1FXw+kie&#10;2cXNy7qJuv33TaHQ4zAz3zCrcnCtuFMfGs8K8lkGglh707BVcDxspwsQISIbbD2Tgm8KUK7HoxUW&#10;xj94T/cqWpEgHApUUMfYFVIGXZPDMPMdcfLOvncYk+ytND0+Ety1cp5lz9Jhw2mhxo42NelLdXMK&#10;PvVC76tb+PjqWrt7u9oT5vSu1NNkeF2CiDTE//Bfe2cUvMDvlXQD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VXkQwgAAANoAAAAPAAAAAAAAAAAAAAAAAJgCAABkcnMvZG93&#10;bnJldi54bWxQSwUGAAAAAAQABAD1AAAAhwMAAAAA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87025;97174,0;96002,65537;209592,43512;209592,130537;97174,108512;97174,174049;0,87025" o:connectangles="0,0,0,0,0,0,0,0" textboxrect="0,0,1423035,1319530"/>
                  <v:textbox>
                    <w:txbxContent>
                      <w:p w:rsidR="00AD42B8" w:rsidRDefault="00AD42B8" w:rsidP="00AD42B8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F1A38">
        <w:rPr>
          <w:noProof/>
          <w:lang w:eastAsia="es-ES"/>
        </w:rPr>
        <w:drawing>
          <wp:inline distT="0" distB="0" distL="0" distR="0" wp14:anchorId="6B56BA7C" wp14:editId="793D261F">
            <wp:extent cx="6400800" cy="3640455"/>
            <wp:effectExtent l="133350" t="114300" r="133350" b="1123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0455"/>
                    </a:xfrm>
                    <a:prstGeom prst="rect">
                      <a:avLst/>
                    </a:prstGeom>
                    <a:noFill/>
                    <a:ln w="3175" cap="rnd">
                      <a:solidFill>
                        <a:srgbClr val="0047AC"/>
                      </a:solidFill>
                    </a:ln>
                    <a:effectLst>
                      <a:outerShdw blurRad="63500" sx="101000" sy="101000" algn="ctr" rotWithShape="0">
                        <a:schemeClr val="tx1">
                          <a:lumMod val="50000"/>
                          <a:lumOff val="5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7A3C" w:rsidRPr="009F7A3C" w:rsidRDefault="00D40EF4" w:rsidP="000E78A1">
      <w:pPr>
        <w:pStyle w:val="Epgrafe"/>
        <w:jc w:val="left"/>
        <w:rPr>
          <w:lang w:eastAsia="es-ES"/>
        </w:rPr>
      </w:pPr>
      <w:bookmarkStart w:id="8" w:name="_Ref405452894"/>
      <w:bookmarkStart w:id="9" w:name="_Ref40545288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392A">
        <w:rPr>
          <w:noProof/>
        </w:rPr>
        <w:t>1</w:t>
      </w:r>
      <w:r>
        <w:fldChar w:fldCharType="end"/>
      </w:r>
      <w:bookmarkEnd w:id="8"/>
      <w:r>
        <w:t>. Instrucciones para acceso a la opción Registro de Titulo Ejecutivo</w:t>
      </w:r>
      <w:bookmarkEnd w:id="9"/>
    </w:p>
    <w:p w:rsidR="000A575E" w:rsidRDefault="000A575E" w:rsidP="009F7A3C">
      <w:pPr>
        <w:rPr>
          <w:lang w:val="es-CO" w:eastAsia="es-ES"/>
        </w:rPr>
      </w:pPr>
    </w:p>
    <w:p w:rsidR="00D56D9E" w:rsidRDefault="00D56D9E">
      <w:pPr>
        <w:spacing w:line="240" w:lineRule="auto"/>
        <w:jc w:val="left"/>
        <w:rPr>
          <w:lang w:val="es-CO" w:eastAsia="es-ES"/>
        </w:rPr>
      </w:pPr>
      <w:r>
        <w:rPr>
          <w:lang w:val="es-CO" w:eastAsia="es-ES"/>
        </w:rPr>
        <w:br w:type="page"/>
      </w:r>
    </w:p>
    <w:p w:rsidR="00D56D9E" w:rsidRDefault="00D56D9E" w:rsidP="00D56D9E">
      <w:pPr>
        <w:pStyle w:val="Ttulo2"/>
        <w:rPr>
          <w:lang w:val="es-CO"/>
        </w:rPr>
      </w:pPr>
      <w:bookmarkStart w:id="10" w:name="_Toc405533969"/>
      <w:r>
        <w:rPr>
          <w:lang w:val="es-CO"/>
        </w:rPr>
        <w:lastRenderedPageBreak/>
        <w:t>INSTRUCCIONES DE USO</w:t>
      </w:r>
      <w:bookmarkEnd w:id="10"/>
    </w:p>
    <w:p w:rsidR="003B41AC" w:rsidRDefault="00D56D9E" w:rsidP="00D56D9E">
      <w:r w:rsidRPr="00D56D9E">
        <w:t>Una vez acceda a la opción se despliega la ventana</w:t>
      </w:r>
      <w:r w:rsidR="00D40EF4">
        <w:t xml:space="preserve"> donde podrá realizar el registro o modificación del </w:t>
      </w:r>
      <w:r w:rsidR="00407CF9">
        <w:t>título</w:t>
      </w:r>
      <w:r w:rsidR="00D40EF4">
        <w:t xml:space="preserve"> (ver </w:t>
      </w:r>
      <w:r w:rsidR="00D40EF4">
        <w:fldChar w:fldCharType="begin"/>
      </w:r>
      <w:r w:rsidR="00D40EF4">
        <w:instrText xml:space="preserve"> REF _Ref405452979 \h </w:instrText>
      </w:r>
      <w:r w:rsidR="00D40EF4">
        <w:fldChar w:fldCharType="separate"/>
      </w:r>
      <w:r w:rsidR="00F9392A">
        <w:t xml:space="preserve">Ilustración </w:t>
      </w:r>
      <w:r w:rsidR="00F9392A">
        <w:rPr>
          <w:noProof/>
        </w:rPr>
        <w:t>2</w:t>
      </w:r>
      <w:r w:rsidR="00D40EF4">
        <w:fldChar w:fldCharType="end"/>
      </w:r>
      <w:r w:rsidR="00D40EF4">
        <w:t>)</w:t>
      </w:r>
    </w:p>
    <w:p w:rsidR="00D56D9E" w:rsidRDefault="00D40EF4" w:rsidP="00D40EF4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3129027</wp:posOffset>
                </wp:positionH>
                <wp:positionV relativeFrom="paragraph">
                  <wp:posOffset>295996</wp:posOffset>
                </wp:positionV>
                <wp:extent cx="2783353" cy="2912840"/>
                <wp:effectExtent l="19050" t="19050" r="17145" b="20955"/>
                <wp:wrapNone/>
                <wp:docPr id="26" name="2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3353" cy="2912840"/>
                          <a:chOff x="0" y="0"/>
                          <a:chExt cx="2783353" cy="2912840"/>
                        </a:xfrm>
                      </wpg:grpSpPr>
                      <wpg:grpSp>
                        <wpg:cNvPr id="16" name="16 Grupo"/>
                        <wpg:cNvGrpSpPr/>
                        <wpg:grpSpPr>
                          <a:xfrm>
                            <a:off x="0" y="2583712"/>
                            <a:ext cx="2532178" cy="329128"/>
                            <a:chOff x="-11219" y="-11219"/>
                            <a:chExt cx="2532934" cy="441637"/>
                          </a:xfrm>
                        </wpg:grpSpPr>
                        <wps:wsp>
                          <wps:cNvPr id="17" name="17 Rectángulo redondeado"/>
                          <wps:cNvSpPr/>
                          <wps:spPr>
                            <a:xfrm>
                              <a:off x="123231" y="50409"/>
                              <a:ext cx="2398484" cy="380009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75E" w:rsidRPr="003B41AC" w:rsidRDefault="00D56D9E" w:rsidP="000A575E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ESPACIO RESERVADO PARA DESPLEGAR INFORMACIÓN</w:t>
                                </w:r>
                                <w:r w:rsidR="006603E8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 DEL TITULO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7 Flecha izquierda"/>
                          <wps:cNvSpPr/>
                          <wps:spPr>
                            <a:xfrm rot="1407718">
                              <a:off x="-11219" y="-11219"/>
                              <a:ext cx="209592" cy="174049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75E" w:rsidRDefault="000A575E" w:rsidP="000A575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19 Grupo"/>
                        <wpg:cNvGrpSpPr/>
                        <wpg:grpSpPr>
                          <a:xfrm>
                            <a:off x="21265" y="0"/>
                            <a:ext cx="1200150" cy="287655"/>
                            <a:chOff x="-11219" y="-11219"/>
                            <a:chExt cx="1200627" cy="313620"/>
                          </a:xfrm>
                        </wpg:grpSpPr>
                        <wps:wsp>
                          <wps:cNvPr id="20" name="20 Rectángulo redondeado"/>
                          <wps:cNvSpPr/>
                          <wps:spPr>
                            <a:xfrm>
                              <a:off x="123140" y="50212"/>
                              <a:ext cx="1066268" cy="252189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75E" w:rsidRPr="003B41AC" w:rsidRDefault="000A575E" w:rsidP="000A575E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DATOS DEL SISTEMA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7 Flecha izquierda"/>
                          <wps:cNvSpPr/>
                          <wps:spPr>
                            <a:xfrm rot="1407718">
                              <a:off x="-11219" y="-11219"/>
                              <a:ext cx="209592" cy="174049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75E" w:rsidRDefault="000A575E" w:rsidP="000A575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" name="22 Grupo"/>
                        <wpg:cNvGrpSpPr/>
                        <wpg:grpSpPr>
                          <a:xfrm>
                            <a:off x="350874" y="478465"/>
                            <a:ext cx="2428875" cy="287655"/>
                            <a:chOff x="-11219" y="-11219"/>
                            <a:chExt cx="2429305" cy="313595"/>
                          </a:xfrm>
                        </wpg:grpSpPr>
                        <wps:wsp>
                          <wps:cNvPr id="23" name="23 Rectángulo redondeado"/>
                          <wps:cNvSpPr/>
                          <wps:spPr>
                            <a:xfrm>
                              <a:off x="123101" y="50187"/>
                              <a:ext cx="2294985" cy="252189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75E" w:rsidRPr="003B41AC" w:rsidRDefault="000A575E" w:rsidP="000A575E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DATOS DEL IDENTIFICACIÓN </w:t>
                                </w:r>
                                <w:r w:rsidR="006603E8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DEL TITULO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7 Flecha izquierda"/>
                          <wps:cNvSpPr/>
                          <wps:spPr>
                            <a:xfrm rot="1407718">
                              <a:off x="-11219" y="-11219"/>
                              <a:ext cx="209592" cy="174049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75E" w:rsidRDefault="000A575E" w:rsidP="000A575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" name="25 Rectángulo"/>
                        <wps:cNvSpPr/>
                        <wps:spPr>
                          <a:xfrm>
                            <a:off x="489098" y="786810"/>
                            <a:ext cx="2294255" cy="5772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6D9E" w:rsidRPr="00D56D9E" w:rsidRDefault="00D56D9E" w:rsidP="00D56D9E">
                              <w:pPr>
                                <w:spacing w:line="240" w:lineRule="auto"/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D56D9E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En este espacio se provee información básica del 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título en caso de que se encuentre registrado en el sistema, de lo contrario se habilita el formulario para la creación del mismo</w:t>
                              </w:r>
                              <w:r w:rsidRPr="00D56D9E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26 Grupo" o:spid="_x0000_s1032" style="position:absolute;left:0;text-align:left;margin-left:246.4pt;margin-top:23.3pt;width:219.15pt;height:229.35pt;z-index:251668480;mso-height-relative:margin" coordsize="27833,29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">
                <v:group id="16 Grupo" o:spid="_x0000_s1033" style="position:absolute;top:25837;width:25321;height:3291" coordorigin="-112,-112" coordsize="25329,44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roundrect id="17 Rectángulo redondeado" o:spid="_x0000_s1034" style="position:absolute;left:1232;top:504;width:23985;height:3800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Gmt8EA&#10;AADbAAAADwAAAGRycy9kb3ducmV2LnhtbERPS4vCMBC+C/6HMIK3NVXBlWoUEQQvLusD9Tg0Y1ps&#10;JrWJ2t1fbxYWvM3H95zpvLGleFDtC8cK+r0EBHHmdMFGwWG/+hiD8AFZY+mYFPyQh/ms3Zpiqt2T&#10;t/TYBSNiCPsUFeQhVKmUPsvJou+5ijhyF1dbDBHWRuoanzHclnKQJCNpseDYkGNFy5yy6+5uFSyS&#10;6tvejiNj/O/m63jYnIcnc1aq22kWExCBmvAW/7vXOs7/hL9f4gF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BprfBAAAA2wAAAA8AAAAAAAAAAAAAAAAAmAIAAGRycy9kb3du&#10;cmV2LnhtbFBLBQYAAAAABAAEAPUAAACGAwAAAAA=&#10;" fillcolor="white [3212]" strokecolor="#0047ac" strokeweight="1pt">
                    <v:textbox inset="2mm,0,0,0">
                      <w:txbxContent>
                        <w:p w:rsidR="000A575E" w:rsidRPr="003B41AC" w:rsidRDefault="00D56D9E" w:rsidP="000A575E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ESPACIO RESERVADO PARA DESPLEGAR INFORMACIÓN</w:t>
                          </w:r>
                          <w:r w:rsidR="006603E8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 DEL TITULO</w:t>
                          </w:r>
                        </w:p>
                      </w:txbxContent>
                    </v:textbox>
                  </v:roundrect>
                  <v:shape id="7 Flecha izquierda" o:spid="_x0000_s1035" style="position:absolute;left:-112;top:-112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5LCcMA&#10;AADbAAAADwAAAGRycy9kb3ducmV2LnhtbESPQWvCQBCF7wX/wzKCt7pRsC2pq4goiJei8dLbkJ0m&#10;0ezsml01/vvOodDbDO/Ne9/Ml71r1Z262Hg2MBlnoIhLbxuuDJyK7esHqJiQLbaeycCTIiwXg5c5&#10;5tY/+ED3Y6qUhHDM0UCdUsi1jmVNDuPYB2LRfnznMMnaVdp2+JBw1+pplr1phw1LQ42B1jWVl+PN&#10;GdgeMMyCXxffxd75ze3r+l6d0ZjRsF99gkrUp3/z3/XOCr7Ayi8ygF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5LCc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5;97174,0;96002,65537;209592,43512;209592,130537;97174,108512;97174,174049;0,87025" o:connectangles="0,0,0,0,0,0,0,0" textboxrect="0,0,1423035,1319530"/>
                    <v:textbox inset="2mm,0,0,0">
                      <w:txbxContent>
                        <w:p w:rsidR="000A575E" w:rsidRDefault="000A575E" w:rsidP="000A575E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19 Grupo" o:spid="_x0000_s1036" style="position:absolute;left:212;width:12002;height:2876" coordorigin="-112,-112" coordsize="12006,3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roundrect id="20 Rectángulo redondeado" o:spid="_x0000_s1037" style="position:absolute;left:1231;top:502;width:10663;height:2522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T0fsIA&#10;AADbAAAADwAAAGRycy9kb3ducmV2LnhtbERPz2vCMBS+C/4P4Qm7aToHZXRNRQbCLo6tE+fx0TzT&#10;YvNSm6zt9tcvB8Hjx/c730y2FQP1vnGs4HGVgCCunG7YKDh87ZbPIHxA1tg6JgW/5GFTzGc5ZtqN&#10;/ElDGYyIIewzVFCH0GVS+qomi37lOuLInV1vMUTYG6l7HGO4beU6SVJpseHYUGNHrzVVl/LHKtgm&#10;3Ye9HlNj/N/+/XjYn56+zUmph8W0fQERaAp38c39phWs4/r4Jf4AW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xPR+wgAAANsAAAAPAAAAAAAAAAAAAAAAAJgCAABkcnMvZG93&#10;bnJldi54bWxQSwUGAAAAAAQABAD1AAAAhwMAAAAA&#10;" fillcolor="white [3212]" strokecolor="#0047ac" strokeweight="1pt">
                    <v:textbox inset="2mm,0,0,0">
                      <w:txbxContent>
                        <w:p w:rsidR="000A575E" w:rsidRPr="003B41AC" w:rsidRDefault="000A575E" w:rsidP="000A575E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DATOS DEL SISTEMA</w:t>
                          </w:r>
                        </w:p>
                      </w:txbxContent>
                    </v:textbox>
                  </v:roundrect>
                  <v:shape id="7 Flecha izquierda" o:spid="_x0000_s1038" style="position:absolute;left:-112;top:-112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goKcQA&#10;AADbAAAADwAAAGRycy9kb3ducmV2LnhtbESPQWvCQBSE7wX/w/KE3pqNAbVEVymhAelFNL14e2Rf&#10;k7TZt9vsRtN/3y0UPA4z8w2z3U+mF1cafGdZwSJJQRDXVnfcKHivyqdnED4ga+wtk4If8rDfzR62&#10;mGt74xNdz6EREcI+RwVtCC6X0tctGfSJdcTR+7CDwRDl0Eg94C3CTS+zNF1Jgx3HhRYdFS3VX+fR&#10;KChP6JbOFtWlejP2dTx+r5tPVOpxPr1sQASawj383z5oBdkC/r7EH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YKCnEAAAA2w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5;97174,0;96002,65537;209592,43512;209592,130537;97174,108512;97174,174049;0,87025" o:connectangles="0,0,0,0,0,0,0,0" textboxrect="0,0,1423035,1319530"/>
                    <v:textbox inset="2mm,0,0,0">
                      <w:txbxContent>
                        <w:p w:rsidR="000A575E" w:rsidRDefault="000A575E" w:rsidP="000A575E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22 Grupo" o:spid="_x0000_s1039" style="position:absolute;left:3508;top:4784;width:24289;height:2877" coordorigin="-112,-112" coordsize="24293,3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roundrect id="23 Rectángulo redondeado" o:spid="_x0000_s1040" style="position:absolute;left:1231;top:501;width:22949;height:2522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ZqCcMA&#10;AADbAAAADwAAAGRycy9kb3ducmV2LnhtbESPT4vCMBTE7wt+h/CEva2pCiLVKCIIXpT1D+rx0TzT&#10;YvNSm6jd/fRGEDwOM/MbZjxtbCnuVPvCsYJuJwFBnDldsFGw3y1+hiB8QNZYOiYFf+RhOml9jTHV&#10;7sEbum+DERHCPkUFeQhVKqXPcrLoO64ijt7Z1RZDlLWRusZHhNtS9pJkIC0WHBdyrGieU3bZ3qyC&#10;WVL92uthYIz/X60P+9WpfzQnpb7bzWwEIlATPuF3e6kV9Prw+hJ/gJ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ZqCcMAAADbAAAADwAAAAAAAAAAAAAAAACYAgAAZHJzL2Rv&#10;d25yZXYueG1sUEsFBgAAAAAEAAQA9QAAAIgDAAAAAA==&#10;" fillcolor="white [3212]" strokecolor="#0047ac" strokeweight="1pt">
                    <v:textbox inset="2mm,0,0,0">
                      <w:txbxContent>
                        <w:p w:rsidR="000A575E" w:rsidRPr="003B41AC" w:rsidRDefault="000A575E" w:rsidP="000A575E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DATOS DEL IDENTIFICACIÓN </w:t>
                          </w:r>
                          <w:r w:rsidR="006603E8">
                            <w:rPr>
                              <w:color w:val="0095D5"/>
                              <w:sz w:val="16"/>
                              <w:szCs w:val="16"/>
                            </w:rPr>
                            <w:t>DEL TITULO</w:t>
                          </w:r>
                        </w:p>
                      </w:txbxContent>
                    </v:textbox>
                  </v:roundrect>
                  <v:shape id="7 Flecha izquierda" o:spid="_x0000_s1041" style="position:absolute;left:-112;top:-112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+LscQA&#10;AADbAAAADwAAAGRycy9kb3ducmV2LnhtbESPQWvCQBSE7wX/w/IEb81GqW1Js4pIBemlJPHi7ZF9&#10;TVKzb9fsqum/dwuFHoeZ+YbJ16PpxZUG31lWME9SEMS11R03Cg7V7vEVhA/IGnvLpOCHPKxXk4cc&#10;M21vXNC1DI2IEPYZKmhDcJmUvm7JoE+sI47elx0MhiiHRuoBbxFuerlI02dpsOO40KKjbUv1qbwY&#10;BbsC3dLZbXWsPox9v3yeX5pvVGo2HTdvIAKN4T/8195rBYsn+P0Sf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vi7HEAAAA2w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87025;97174,0;96002,65537;209592,43512;209592,130537;97174,108512;97174,174049;0,87025" o:connectangles="0,0,0,0,0,0,0,0" textboxrect="0,0,1423035,1319530"/>
                    <v:textbox inset="2mm,0,0,0">
                      <w:txbxContent>
                        <w:p w:rsidR="000A575E" w:rsidRDefault="000A575E" w:rsidP="000A575E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25 Rectángulo" o:spid="_x0000_s1042" style="position:absolute;left:4890;top:7868;width:22943;height:5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jBdMMA&#10;AADbAAAADwAAAGRycy9kb3ducmV2LnhtbESPzWrDMBCE74W+g9hCb7XcgE3iRAmhaSHQS/3zAIu1&#10;td1YK2Mptvv2UaGQ4zAz3zC7w2J6MdHoOssKXqMYBHFtdceNgqr8eFmDcB5ZY2+ZFPySg8P+8WGH&#10;mbYz5zQVvhEBwi5DBa33Qyalq1sy6CI7EAfv244GfZBjI/WIc4CbXq7iOJUGOw4LLQ701lJ9Ka5G&#10;QX3apE3iiim3HX69f1blnJY/Sj0/LcctCE+Lv4f/22etYJXA35fwA+T+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jBdMMAAADbAAAADwAAAAAAAAAAAAAAAACYAgAAZHJzL2Rv&#10;d25yZXYueG1sUEsFBgAAAAAEAAQA9QAAAIgDAAAAAA==&#10;" fillcolor="white [3212]" strokecolor="#00b0f0" strokeweight="1pt">
                  <v:textbox>
                    <w:txbxContent>
                      <w:p w:rsidR="00D56D9E" w:rsidRPr="00D56D9E" w:rsidRDefault="00D56D9E" w:rsidP="00D56D9E">
                        <w:pPr>
                          <w:spacing w:line="240" w:lineRule="auto"/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  <w:r w:rsidRPr="00D56D9E">
                          <w:rPr>
                            <w:i/>
                            <w:sz w:val="16"/>
                            <w:szCs w:val="16"/>
                          </w:rPr>
                          <w:t xml:space="preserve">En este espacio se provee información básica del 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>título en caso de que se encuentre registrado en el sistema, de lo contrario se habilita el formulario para la creación del mismo</w:t>
                        </w:r>
                        <w:r w:rsidRPr="00D56D9E">
                          <w:rPr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bookmarkStart w:id="11" w:name="_GoBack"/>
      <w:r w:rsidR="003B41AC">
        <w:rPr>
          <w:noProof/>
          <w:lang w:eastAsia="es-ES"/>
        </w:rPr>
        <w:drawing>
          <wp:inline distT="0" distB="0" distL="0" distR="0" wp14:anchorId="121CAAC9" wp14:editId="70D08DAD">
            <wp:extent cx="5849006" cy="3452648"/>
            <wp:effectExtent l="114300" t="114300" r="113665" b="1098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1262"/>
                    <a:stretch/>
                  </pic:blipFill>
                  <pic:spPr bwMode="auto">
                    <a:xfrm>
                      <a:off x="0" y="0"/>
                      <a:ext cx="5850783" cy="3453697"/>
                    </a:xfrm>
                    <a:prstGeom prst="rect">
                      <a:avLst/>
                    </a:prstGeom>
                    <a:noFill/>
                    <a:ln w="3175" cap="rnd" cmpd="sng" algn="ctr">
                      <a:solidFill>
                        <a:srgbClr val="0047A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63500" sx="101000" sy="101000" algn="ctr" rotWithShape="0">
                        <a:sysClr val="windowText" lastClr="000000">
                          <a:lumMod val="50000"/>
                          <a:lumOff val="50000"/>
                          <a:alpha val="4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"/>
    </w:p>
    <w:p w:rsidR="003B41AC" w:rsidRDefault="00D56D9E" w:rsidP="00D56D9E">
      <w:pPr>
        <w:pStyle w:val="Epgrafe"/>
        <w:jc w:val="both"/>
        <w:rPr>
          <w:lang w:eastAsia="es-ES"/>
        </w:rPr>
      </w:pPr>
      <w:bookmarkStart w:id="12" w:name="_Ref40545297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392A">
        <w:rPr>
          <w:noProof/>
        </w:rPr>
        <w:t>2</w:t>
      </w:r>
      <w:r>
        <w:fldChar w:fldCharType="end"/>
      </w:r>
      <w:bookmarkEnd w:id="12"/>
      <w:r>
        <w:t xml:space="preserve">. Interfaz opción Registro de </w:t>
      </w:r>
      <w:r w:rsidR="00D40EF4">
        <w:t>Títulos</w:t>
      </w:r>
    </w:p>
    <w:p w:rsidR="00805D4E" w:rsidRDefault="00805D4E">
      <w:pPr>
        <w:spacing w:line="240" w:lineRule="auto"/>
        <w:jc w:val="left"/>
        <w:rPr>
          <w:lang w:val="es-CO" w:eastAsia="es-ES"/>
        </w:rPr>
      </w:pPr>
    </w:p>
    <w:p w:rsidR="009F7A3C" w:rsidRDefault="003B41AC" w:rsidP="00407CF9">
      <w:pPr>
        <w:pStyle w:val="Ttulo2"/>
        <w:rPr>
          <w:lang w:val="es-CO"/>
        </w:rPr>
      </w:pPr>
      <w:bookmarkStart w:id="13" w:name="_Toc405533970"/>
      <w:r>
        <w:rPr>
          <w:lang w:val="es-CO"/>
        </w:rPr>
        <w:t>IDENTIFICACIÓN DEL TITULO</w:t>
      </w:r>
      <w:bookmarkEnd w:id="13"/>
    </w:p>
    <w:p w:rsidR="001D7F06" w:rsidRPr="001D7F06" w:rsidRDefault="001D7F06" w:rsidP="001D7F06">
      <w:pPr>
        <w:rPr>
          <w:lang w:val="es-CO" w:eastAsia="es-ES"/>
        </w:rPr>
      </w:pPr>
      <w:r>
        <w:rPr>
          <w:lang w:val="es-CO" w:eastAsia="es-ES"/>
        </w:rPr>
        <w:t xml:space="preserve">Registre la información básica del título, tal como se muestra en la </w:t>
      </w:r>
      <w:r w:rsidR="00805D4E">
        <w:rPr>
          <w:lang w:val="es-CO" w:eastAsia="es-ES"/>
        </w:rPr>
        <w:fldChar w:fldCharType="begin"/>
      </w:r>
      <w:r w:rsidR="00805D4E">
        <w:rPr>
          <w:lang w:val="es-CO" w:eastAsia="es-ES"/>
        </w:rPr>
        <w:instrText xml:space="preserve"> REF _Ref405453781 \h </w:instrText>
      </w:r>
      <w:r w:rsidR="00805D4E">
        <w:rPr>
          <w:lang w:val="es-CO" w:eastAsia="es-ES"/>
        </w:rPr>
      </w:r>
      <w:r w:rsidR="00805D4E">
        <w:rPr>
          <w:lang w:val="es-CO" w:eastAsia="es-ES"/>
        </w:rPr>
        <w:fldChar w:fldCharType="separate"/>
      </w:r>
      <w:r w:rsidR="00F9392A">
        <w:t xml:space="preserve">Ilustración </w:t>
      </w:r>
      <w:r w:rsidR="00F9392A">
        <w:rPr>
          <w:noProof/>
        </w:rPr>
        <w:t>3</w:t>
      </w:r>
      <w:r w:rsidR="00805D4E">
        <w:rPr>
          <w:lang w:val="es-CO" w:eastAsia="es-ES"/>
        </w:rPr>
        <w:fldChar w:fldCharType="end"/>
      </w:r>
    </w:p>
    <w:p w:rsidR="001D7F06" w:rsidRDefault="004F4B36" w:rsidP="001D7F06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BA54D7F" wp14:editId="1F9AD911">
                <wp:simplePos x="0" y="0"/>
                <wp:positionH relativeFrom="column">
                  <wp:posOffset>27749</wp:posOffset>
                </wp:positionH>
                <wp:positionV relativeFrom="paragraph">
                  <wp:posOffset>239443</wp:posOffset>
                </wp:positionV>
                <wp:extent cx="6323657" cy="1072757"/>
                <wp:effectExtent l="0" t="0" r="20320" b="13335"/>
                <wp:wrapNone/>
                <wp:docPr id="59" name="5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657" cy="1072757"/>
                          <a:chOff x="0" y="0"/>
                          <a:chExt cx="6323657" cy="1072757"/>
                        </a:xfrm>
                      </wpg:grpSpPr>
                      <wpg:grpSp>
                        <wpg:cNvPr id="31" name="31 Grupo"/>
                        <wpg:cNvGrpSpPr/>
                        <wpg:grpSpPr>
                          <a:xfrm flipH="1">
                            <a:off x="21142" y="158566"/>
                            <a:ext cx="1327090" cy="621237"/>
                            <a:chOff x="18318" y="-4340"/>
                            <a:chExt cx="934888" cy="622087"/>
                          </a:xfrm>
                        </wpg:grpSpPr>
                        <wps:wsp>
                          <wps:cNvPr id="32" name="32 Rectángulo redondeado"/>
                          <wps:cNvSpPr/>
                          <wps:spPr>
                            <a:xfrm>
                              <a:off x="174900" y="56435"/>
                              <a:ext cx="778306" cy="561312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5D4E" w:rsidRPr="003B41AC" w:rsidRDefault="007A546C" w:rsidP="001D7F06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1. </w:t>
                                </w:r>
                                <w:r w:rsidR="00805D4E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SELECCIONE EL </w:t>
                                </w:r>
                                <w:r w:rsidR="00805D4E"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IMPUESTO</w:t>
                                </w:r>
                                <w:r w:rsidR="00805D4E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. LA LISTA APARECERÁ HACIENDO CLIC EN EL BOTÓN </w:t>
                                </w:r>
                                <w:r w:rsidR="00805D4E">
                                  <w:rPr>
                                    <w:noProof/>
                                    <w:color w:val="0095D5"/>
                                    <w:sz w:val="16"/>
                                    <w:szCs w:val="16"/>
                                    <w:lang w:eastAsia="es-ES"/>
                                  </w:rPr>
                                  <w:drawing>
                                    <wp:inline distT="0" distB="0" distL="0" distR="0" wp14:anchorId="0E8518DF" wp14:editId="2317DA16">
                                      <wp:extent cx="120650" cy="103169"/>
                                      <wp:effectExtent l="0" t="0" r="0" b="0"/>
                                      <wp:docPr id="38" name="Imagen 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1339" cy="10375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="00805D4E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7 Flecha izquierda"/>
                          <wps:cNvSpPr/>
                          <wps:spPr>
                            <a:xfrm rot="1407718">
                              <a:off x="18318" y="-4340"/>
                              <a:ext cx="209498" cy="159609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5D4E" w:rsidRDefault="00805D4E" w:rsidP="001D7F0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" name="34 Rectángulo"/>
                        <wps:cNvSpPr/>
                        <wps:spPr>
                          <a:xfrm>
                            <a:off x="3467320" y="0"/>
                            <a:ext cx="251460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5D4E" w:rsidRPr="00D56D9E" w:rsidRDefault="00805D4E" w:rsidP="00805D4E">
                              <w:pPr>
                                <w:spacing w:line="240" w:lineRule="auto"/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Muestra la </w:t>
                              </w:r>
                              <w:r w:rsidRPr="007117ED">
                                <w:rPr>
                                  <w:i/>
                                  <w:color w:val="0095D5"/>
                                  <w:sz w:val="16"/>
                                  <w:szCs w:val="16"/>
                                </w:rPr>
                                <w:t xml:space="preserve">oficina 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asociada al impuesto seleccionado</w:t>
                              </w:r>
                              <w:r w:rsidRPr="00D56D9E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2" name="42 Grupo"/>
                        <wpg:cNvGrpSpPr/>
                        <wpg:grpSpPr>
                          <a:xfrm>
                            <a:off x="4106872" y="354132"/>
                            <a:ext cx="2216785" cy="342900"/>
                            <a:chOff x="0" y="0"/>
                            <a:chExt cx="2217652" cy="343512"/>
                          </a:xfrm>
                        </wpg:grpSpPr>
                        <wps:wsp>
                          <wps:cNvPr id="40" name="40 Rectángulo redondeado"/>
                          <wps:cNvSpPr/>
                          <wps:spPr>
                            <a:xfrm>
                              <a:off x="137957" y="51644"/>
                              <a:ext cx="2079695" cy="291868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5D4E" w:rsidRPr="003B41AC" w:rsidRDefault="007A546C" w:rsidP="007A546C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2. </w:t>
                                </w:r>
                                <w:r w:rsidR="00805D4E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SELECCIONE EL </w:t>
                                </w:r>
                                <w:r w:rsidR="00805D4E"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TIPO DE TITULO</w:t>
                                </w:r>
                                <w:r w:rsidR="00805D4E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. LA LISTA APARECERÁ HACIENDO CLIC EN EL BOTÓN </w:t>
                                </w:r>
                                <w:r w:rsidR="00805D4E">
                                  <w:rPr>
                                    <w:noProof/>
                                    <w:color w:val="0095D5"/>
                                    <w:sz w:val="16"/>
                                    <w:szCs w:val="16"/>
                                    <w:lang w:eastAsia="es-ES"/>
                                  </w:rPr>
                                  <w:drawing>
                                    <wp:inline distT="0" distB="0" distL="0" distR="0" wp14:anchorId="30AAD14C" wp14:editId="242C152C">
                                      <wp:extent cx="120650" cy="103169"/>
                                      <wp:effectExtent l="0" t="0" r="0" b="0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1339" cy="10375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7 Flecha izquierda"/>
                          <wps:cNvSpPr/>
                          <wps:spPr>
                            <a:xfrm rot="1407718">
                              <a:off x="0" y="0"/>
                              <a:ext cx="209498" cy="159580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5D4E" w:rsidRDefault="00805D4E" w:rsidP="001D7F0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7" name="47 Grupo"/>
                        <wpg:cNvGrpSpPr/>
                        <wpg:grpSpPr>
                          <a:xfrm>
                            <a:off x="3969448" y="644837"/>
                            <a:ext cx="1906807" cy="396240"/>
                            <a:chOff x="4334" y="0"/>
                            <a:chExt cx="1906944" cy="396639"/>
                          </a:xfrm>
                        </wpg:grpSpPr>
                        <wps:wsp>
                          <wps:cNvPr id="49" name="49 Rectángulo redondeado"/>
                          <wps:cNvSpPr/>
                          <wps:spPr>
                            <a:xfrm>
                              <a:off x="137929" y="94649"/>
                              <a:ext cx="1773349" cy="301990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5D4E" w:rsidRPr="003B41AC" w:rsidRDefault="007A4AC6" w:rsidP="00805D4E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 w:rsidRPr="007A4AC6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3. </w:t>
                                </w:r>
                                <w:r w:rsidR="007A546C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DIGITE EL </w:t>
                                </w:r>
                                <w:r w:rsidR="007A546C"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NUMERO DEL ACTO </w:t>
                                </w:r>
                                <w:r w:rsidR="007A546C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Y LA </w:t>
                                </w:r>
                                <w:r w:rsidR="007A546C"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FECHA </w:t>
                                </w:r>
                                <w:r w:rsidR="007A546C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EN QUE SE GENERA</w:t>
                                </w:r>
                                <w:r w:rsidR="00805D4E"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7 Flecha izquierda"/>
                          <wps:cNvSpPr/>
                          <wps:spPr>
                            <a:xfrm rot="2460859">
                              <a:off x="4334" y="0"/>
                              <a:ext cx="209498" cy="159580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5D4E" w:rsidRDefault="00805D4E" w:rsidP="001D7F0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" name="55 Grupo"/>
                        <wpg:cNvGrpSpPr/>
                        <wpg:grpSpPr>
                          <a:xfrm flipH="1">
                            <a:off x="0" y="782261"/>
                            <a:ext cx="2171154" cy="290496"/>
                            <a:chOff x="18318" y="-4340"/>
                            <a:chExt cx="1529501" cy="290893"/>
                          </a:xfrm>
                        </wpg:grpSpPr>
                        <wps:wsp>
                          <wps:cNvPr id="56" name="56 Rectángulo redondeado"/>
                          <wps:cNvSpPr/>
                          <wps:spPr>
                            <a:xfrm>
                              <a:off x="175912" y="55838"/>
                              <a:ext cx="1371907" cy="230715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7E18" w:rsidRPr="00E67E18" w:rsidRDefault="00E67E18" w:rsidP="001D7F06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4. 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HAGA CLIC EN CONSULTAR TITULO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7 Flecha izquierda"/>
                          <wps:cNvSpPr/>
                          <wps:spPr>
                            <a:xfrm rot="1407718">
                              <a:off x="18318" y="-4340"/>
                              <a:ext cx="209498" cy="159609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7E18" w:rsidRDefault="00E67E18" w:rsidP="001D7F0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59 Grupo" o:spid="_x0000_s1043" style="position:absolute;left:0;text-align:left;margin-left:2.2pt;margin-top:18.85pt;width:497.95pt;height:84.45pt;z-index:251683840" coordsize="63236,10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">
                <v:group id="31 Grupo" o:spid="_x0000_s1044" style="position:absolute;left:211;top:1585;width:13271;height:6213;flip:x" coordorigin="183,-43" coordsize="9348,6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E1/LwwAAANsAAAAP&#10;AAAAAAAAAAAAAAAAAKoCAABkcnMvZG93bnJldi54bWxQSwUGAAAAAAQABAD6AAAAmgMAAAAA&#10;">
                  <v:roundrect id="32 Rectángulo redondeado" o:spid="_x0000_s1045" style="position:absolute;left:1749;top:564;width:7783;height:5613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o/+8QA&#10;AADbAAAADwAAAGRycy9kb3ducmV2LnhtbESPT2vCQBTE7wW/w/IEb3WjQrHRVYLin0sLRhGPj+wz&#10;CWbfhuwaYz99tyD0OMzMb5j5sjOVaKlxpWUFo2EEgjizuuRcwem4eZ+CcB5ZY2WZFDzJwXLRe5tj&#10;rO2DD9SmPhcBwi5GBYX3dSylywoy6Ia2Jg7e1TYGfZBNLnWDjwA3lRxH0Yc0WHJYKLCmVUHZLb0b&#10;BT+7NV2PbWq+7eWQnbfJ1z3ZfSo16HfJDISnzv+HX+29VjAZw9+X8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6P/vEAAAA2wAAAA8AAAAAAAAAAAAAAAAAmAIAAGRycy9k&#10;b3ducmV2LnhtbFBLBQYAAAAABAAEAPUAAACJAwAAAAA=&#10;" fillcolor="white [3212]" strokecolor="#0047ac" strokeweight="1pt">
                    <v:textbox inset="0,0,2mm,0">
                      <w:txbxContent>
                        <w:p w:rsidR="00805D4E" w:rsidRPr="003B41AC" w:rsidRDefault="007A546C" w:rsidP="001D7F06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1. </w:t>
                          </w:r>
                          <w:r w:rsidR="00805D4E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SELECCIONE EL </w:t>
                          </w:r>
                          <w:r w:rsidR="00805D4E"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>IMPUESTO</w:t>
                          </w:r>
                          <w:r w:rsidR="00805D4E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. LA LISTA APARECERÁ HACIENDO CLIC EN EL BOTÓN </w:t>
                          </w:r>
                          <w:r w:rsidR="00805D4E">
                            <w:rPr>
                              <w:noProof/>
                              <w:color w:val="0095D5"/>
                              <w:sz w:val="16"/>
                              <w:szCs w:val="16"/>
                              <w:lang w:eastAsia="es-ES"/>
                            </w:rPr>
                            <w:drawing>
                              <wp:inline distT="0" distB="0" distL="0" distR="0" wp14:anchorId="0E8518DF" wp14:editId="2317DA16">
                                <wp:extent cx="120650" cy="103169"/>
                                <wp:effectExtent l="0" t="0" r="0" b="0"/>
                                <wp:docPr id="38" name="Imagen 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1339" cy="10375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805D4E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roundrect>
                  <v:shape id="7 Flecha izquierda" o:spid="_x0000_s1046" style="position:absolute;left:183;top:-43;width:2095;height:1595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+FGMQA&#10;AADbAAAADwAAAGRycy9kb3ducmV2LnhtbESPT2vCQBTE70K/w/IKvemmFa1EVxFpoPRSNL309sg+&#10;k9js2zW7+dNv7xaEHoeZ+Q2z2Y2mET21vras4HmWgCAurK65VPCVZ9MVCB+QNTaWScEvedhtHyYb&#10;TLUd+Ej9KZQiQtinqKAKwaVS+qIig35mHXH0zrY1GKJsS6lbHCLcNPIlSZbSYM1xoUJHh4qKn1Nn&#10;FGRHdAtnD/l3/mHsW/d5fS0vqNTT47hfgwg0hv/wvf2uFczn8Pcl/gC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fhRjEAAAA2w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805;97130,0;95959,60100;209498,39902;209498,119707;97130,99509;97130,159609;0,79805" o:connectangles="0,0,0,0,0,0,0,0" textboxrect="0,0,1423035,1319530"/>
                    <v:textbox inset="2mm,0,0,0">
                      <w:txbxContent>
                        <w:p w:rsidR="00805D4E" w:rsidRDefault="00805D4E" w:rsidP="001D7F06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34 Rectángulo" o:spid="_x0000_s1047" style="position:absolute;left:34673;width:25146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CVJMMA&#10;AADbAAAADwAAAGRycy9kb3ducmV2LnhtbESPzW7CMBCE70i8g7VIvRWHH1UoYBCi0HIsgQdYxUsS&#10;iNepbUjap6+RKnEczcw3msWqM7W4k/OVZQWjYQKCOLe64kLB6bh7nYHwAVljbZkU/JCH1bLfW2Cq&#10;bcsHumehEBHCPkUFZQhNKqXPSzLoh7Yhjt7ZOoMhSldI7bCNcFPLcZK8SYMVx4USG9qUlF+zm1Ew&#10;vV5+6eP7062/Wtu+N8XEbSUr9TLo1nMQgbrwDP+391rBZAqPL/E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CVJMMAAADbAAAADwAAAAAAAAAAAAAAAACYAgAAZHJzL2Rv&#10;d25yZXYueG1sUEsFBgAAAAAEAAQA9QAAAIgDAAAAAA==&#10;" fillcolor="white [3212]" strokecolor="#00b0f0" strokeweight="1pt">
                  <v:textbox inset="0,0,0,0">
                    <w:txbxContent>
                      <w:p w:rsidR="00805D4E" w:rsidRPr="00D56D9E" w:rsidRDefault="00805D4E" w:rsidP="00805D4E">
                        <w:pPr>
                          <w:spacing w:line="240" w:lineRule="auto"/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Muestra la </w:t>
                        </w:r>
                        <w:r w:rsidRPr="007117ED">
                          <w:rPr>
                            <w:i/>
                            <w:color w:val="0095D5"/>
                            <w:sz w:val="16"/>
                            <w:szCs w:val="16"/>
                          </w:rPr>
                          <w:t xml:space="preserve">oficina 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>asociada al impuesto seleccionado</w:t>
                        </w:r>
                        <w:r w:rsidRPr="00D56D9E">
                          <w:rPr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42 Grupo" o:spid="_x0000_s1048" style="position:absolute;left:41068;top:3541;width:22168;height:3429" coordsize="22176,3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roundrect id="40 Rectángulo redondeado" o:spid="_x0000_s1049" style="position:absolute;left:1379;top:516;width:20797;height:2919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J3asIA&#10;AADbAAAADwAAAGRycy9kb3ducmV2LnhtbERPy2rCQBTdF/oPwy10VyeWIhodJbS0cVMhUcTlJXNN&#10;gpk7ITN5tF/fWRRcHs57s5tMIwbqXG1ZwXwWgSAurK65VHA6fr4sQTiPrLGxTAp+yMFu+/iwwVjb&#10;kTMacl+KEMIuRgWV920spSsqMuhmtiUO3NV2Bn2AXSl1h2MIN418jaKFNFhzaKiwpfeKilveGwW/&#10;6Qddj0NuDvaSFeev5LtP0pVSz09TsgbhafJ38b97rxW8hfXhS/gB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YndqwgAAANsAAAAPAAAAAAAAAAAAAAAAAJgCAABkcnMvZG93&#10;bnJldi54bWxQSwUGAAAAAAQABAD1AAAAhwMAAAAA&#10;" fillcolor="white [3212]" strokecolor="#0047ac" strokeweight="1pt">
                    <v:textbox inset="0,0,2mm,0">
                      <w:txbxContent>
                        <w:p w:rsidR="00805D4E" w:rsidRPr="003B41AC" w:rsidRDefault="007A546C" w:rsidP="007A546C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2. </w:t>
                          </w:r>
                          <w:r w:rsidR="00805D4E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SELECCIONE EL </w:t>
                          </w:r>
                          <w:r w:rsidR="00805D4E"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>TIPO DE TITULO</w:t>
                          </w:r>
                          <w:r w:rsidR="00805D4E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. LA LISTA APARECERÁ HACIENDO CLIC EN EL BOTÓN </w:t>
                          </w:r>
                          <w:r w:rsidR="00805D4E">
                            <w:rPr>
                              <w:noProof/>
                              <w:color w:val="0095D5"/>
                              <w:sz w:val="16"/>
                              <w:szCs w:val="16"/>
                              <w:lang w:eastAsia="es-ES"/>
                            </w:rPr>
                            <w:drawing>
                              <wp:inline distT="0" distB="0" distL="0" distR="0" wp14:anchorId="30AAD14C" wp14:editId="242C152C">
                                <wp:extent cx="120650" cy="103169"/>
                                <wp:effectExtent l="0" t="0" r="0" b="0"/>
                                <wp:docPr id="41" name="Imagen 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1339" cy="10375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oundrect>
                  <v:shape id="7 Flecha izquierda" o:spid="_x0000_s1050" style="position:absolute;width:2094;height:1595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SDG8QA&#10;AADbAAAADwAAAGRycy9kb3ducmV2LnhtbESPzWrDMBCE74W8g9hCb43clPzgWDbBNFB6KYl7yW2x&#10;NrZba6VYSuK+fVQI9DjMzDdMVoymFxcafGdZwcs0AUFcW91xo+Cr2j6vQPiArLG3TAp+yUORTx4y&#10;TLW98o4u+9CICGGfooI2BJdK6euWDPqpdcTRO9rBYIhyaKQe8BrhppezJFlIgx3HhRYdlS3VP/uz&#10;UbDdoZs7W1aH6sPYt/Pnadl8o1JPj+NmDSLQGP7D9/a7VvC6hL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kgxvEAAAA2w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790;97130,0;95959,60089;209498,39895;209498,119685;97130,99491;97130,159580;0,79790" o:connectangles="0,0,0,0,0,0,0,0" textboxrect="0,0,1423035,1319530"/>
                    <v:textbox inset="2mm,0,0,0">
                      <w:txbxContent>
                        <w:p w:rsidR="00805D4E" w:rsidRDefault="00805D4E" w:rsidP="001D7F06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47 Grupo" o:spid="_x0000_s1051" style="position:absolute;left:39694;top:6448;width:19068;height:3962" coordorigin="43" coordsize="19069,3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roundrect id="49 Rectángulo redondeado" o:spid="_x0000_s1052" style="position:absolute;left:1379;top:946;width:17733;height:3020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je98UA&#10;AADbAAAADwAAAGRycy9kb3ducmV2LnhtbESPT2vCQBTE7wW/w/IEb3XTIkWjGwlKtZcKRhGPj+zL&#10;H5p9G7JrjP303UKhx2FmfsOs1oNpRE+dqy0reJlGIIhzq2suFZxP789zEM4ja2wsk4IHOVgno6cV&#10;xtre+Uh95ksRIOxiVFB538ZSurwig25qW+LgFbYz6IPsSqk7vAe4aeRrFL1JgzWHhQpb2lSUf2U3&#10;o+B7v6Xi1GfmYK/H/LJLP2/pfqHUZDykSxCeBv8f/mt/aAWzBfx+CT9AJ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WN73xQAAANsAAAAPAAAAAAAAAAAAAAAAAJgCAABkcnMv&#10;ZG93bnJldi54bWxQSwUGAAAAAAQABAD1AAAAigMAAAAA&#10;" fillcolor="white [3212]" strokecolor="#0047ac" strokeweight="1pt">
                    <v:textbox inset="0,0,2mm,0">
                      <w:txbxContent>
                        <w:p w:rsidR="00805D4E" w:rsidRPr="003B41AC" w:rsidRDefault="007A4AC6" w:rsidP="00805D4E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 w:rsidRPr="007A4AC6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3. </w:t>
                          </w:r>
                          <w:r w:rsidR="007A546C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DIGITE EL </w:t>
                          </w:r>
                          <w:r w:rsidR="007A546C"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NUMERO DEL ACTO </w:t>
                          </w:r>
                          <w:r w:rsidR="007A546C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Y LA </w:t>
                          </w:r>
                          <w:r w:rsidR="007A546C"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FECHA </w:t>
                          </w:r>
                          <w:r w:rsidR="007A546C">
                            <w:rPr>
                              <w:color w:val="0095D5"/>
                              <w:sz w:val="16"/>
                              <w:szCs w:val="16"/>
                            </w:rPr>
                            <w:t>EN QUE SE GENERA</w:t>
                          </w:r>
                          <w:r w:rsidR="00805D4E"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roundrect>
                  <v:shape id="7 Flecha izquierda" o:spid="_x0000_s1053" style="position:absolute;left:43;width:2095;height:1595;rotation:2687914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PKsMA&#10;AADbAAAADwAAAGRycy9kb3ducmV2LnhtbERPz2vCMBS+D/Y/hDfYZaxph0ytjVI2Bl4UrPPg7dG8&#10;tWXNS2lizf57cxB2/Ph+F5tgejHR6DrLCrIkBUFcW91xo+D7+PW6AOE8ssbeMin4Iweb9eNDgbm2&#10;Vz7QVPlGxBB2OSpovR9yKV3dkkGX2IE4cj92NOgjHBupR7zGcNPLtzR9lwY7jg0tDvTRUv1bXYyC&#10;/XG5y8rPlxDK+ely3uEim/a1Us9PoVyB8BT8v/ju3moFszg2fok/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QPKs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790;97130,0;95959,60089;209498,39895;209498,119685;97130,99491;97130,159580;0,79790" o:connectangles="0,0,0,0,0,0,0,0" textboxrect="0,0,1423035,1319530"/>
                    <v:textbox inset="2mm,0,0,0">
                      <w:txbxContent>
                        <w:p w:rsidR="00805D4E" w:rsidRDefault="00805D4E" w:rsidP="001D7F06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55 Grupo" o:spid="_x0000_s1054" style="position:absolute;top:7822;width:21711;height:2905;flip:x" coordorigin="183,-43" coordsize="15295,2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97xowwAAANsAAAAP&#10;AAAAAAAAAAAAAAAAAKoCAABkcnMvZG93bnJldi54bWxQSwUGAAAAAAQABAD6AAAAmgMAAAAA&#10;">
                  <v:roundrect id="56 Rectángulo redondeado" o:spid="_x0000_s1055" style="position:absolute;left:1759;top:558;width:13719;height:2307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7cWMUA&#10;AADbAAAADwAAAGRycy9kb3ducmV2LnhtbESPT2vCQBTE7wW/w/IEb3XTgmKjGwlKtZcWjCIeH9mX&#10;PzT7NmTXGPvpuwWhx2FmfsOs1oNpRE+dqy0reJlGIIhzq2suFZyO788LEM4ja2wsk4I7OVgno6cV&#10;xtre+EB95ksRIOxiVFB538ZSurwig25qW+LgFbYz6IPsSqk7vAW4aeRrFM2lwZrDQoUtbSrKv7Or&#10;UfCz31Jx7DPzZS+H/LxLP6/p/k2pyXhIlyA8Df4//Gh/aAWzOfx9CT9AJ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HtxYxQAAANsAAAAPAAAAAAAAAAAAAAAAAJgCAABkcnMv&#10;ZG93bnJldi54bWxQSwUGAAAAAAQABAD1AAAAigMAAAAA&#10;" fillcolor="white [3212]" strokecolor="#0047ac" strokeweight="1pt">
                    <v:textbox inset="0,0,2mm,0">
                      <w:txbxContent>
                        <w:p w:rsidR="00E67E18" w:rsidRPr="00E67E18" w:rsidRDefault="00E67E18" w:rsidP="001D7F06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4. 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HAGA CLIC EN CONSULTAR TITULO</w:t>
                          </w:r>
                        </w:p>
                      </w:txbxContent>
                    </v:textbox>
                  </v:roundrect>
                  <v:shape id="7 Flecha izquierda" o:spid="_x0000_s1056" style="position:absolute;left:183;top:-43;width:2095;height:1595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tmu8MA&#10;AADbAAAADwAAAGRycy9kb3ducmV2LnhtbESPT4vCMBTE74LfIbwFbzZdwT90jbKIgngRrZe9PZq3&#10;bXebl9hErd/eCILHYWZ+w8yXnWnElVpfW1bwmaQgiAuray4VnPLNcAbCB2SNjWVScCcPy0W/N8dM&#10;2xsf6HoMpYgQ9hkqqEJwmZS+qMigT6wjjt6vbQ2GKNtS6hZvEW4aOUrTiTRYc1yo0NGqouL/eDEK&#10;Ngd0Y2dX+U++M3Z92Z+n5R8qNfjovr9ABOrCO/xqb7WC8RSeX+IP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Ltmu8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805;97130,0;95959,60100;209498,39902;209498,119707;97130,99509;97130,159609;0,79805" o:connectangles="0,0,0,0,0,0,0,0" textboxrect="0,0,1423035,1319530"/>
                    <v:textbox inset="2mm,0,0,0">
                      <w:txbxContent>
                        <w:p w:rsidR="00E67E18" w:rsidRDefault="00E67E18" w:rsidP="001D7F06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D7F06">
        <w:rPr>
          <w:noProof/>
          <w:lang w:eastAsia="es-ES"/>
        </w:rPr>
        <w:drawing>
          <wp:inline distT="0" distB="0" distL="0" distR="0" wp14:anchorId="12862DC1" wp14:editId="40961104">
            <wp:extent cx="4068053" cy="1095555"/>
            <wp:effectExtent l="114300" t="95250" r="123190" b="1047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9675" cy="1101378"/>
                    </a:xfrm>
                    <a:prstGeom prst="rect">
                      <a:avLst/>
                    </a:prstGeom>
                    <a:ln w="3175" cap="rnd">
                      <a:solidFill>
                        <a:srgbClr val="0047AC"/>
                      </a:solidFill>
                    </a:ln>
                    <a:effectLst>
                      <a:outerShdw blurRad="63500" sx="101000" sy="101000" algn="ctr" rotWithShape="0">
                        <a:schemeClr val="tx1">
                          <a:lumMod val="50000"/>
                          <a:lumOff val="5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1AC" w:rsidRDefault="001D7F06" w:rsidP="001D7F06">
      <w:pPr>
        <w:pStyle w:val="Epgrafe"/>
        <w:jc w:val="both"/>
      </w:pPr>
      <w:bookmarkStart w:id="14" w:name="_Ref40545378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392A">
        <w:rPr>
          <w:noProof/>
        </w:rPr>
        <w:t>3</w:t>
      </w:r>
      <w:r>
        <w:fldChar w:fldCharType="end"/>
      </w:r>
      <w:bookmarkEnd w:id="14"/>
      <w:r>
        <w:t>. Identificación del Título Ejecutivo</w:t>
      </w:r>
    </w:p>
    <w:p w:rsidR="007117ED" w:rsidRDefault="007117ED" w:rsidP="007117ED">
      <w:pPr>
        <w:rPr>
          <w:lang w:val="es-CO"/>
        </w:rPr>
      </w:pPr>
    </w:p>
    <w:p w:rsidR="000F1FB5" w:rsidRDefault="000F1FB5" w:rsidP="007117ED">
      <w:pPr>
        <w:rPr>
          <w:lang w:val="es-CO"/>
        </w:rPr>
      </w:pPr>
    </w:p>
    <w:p w:rsidR="0004369C" w:rsidRDefault="0004369C" w:rsidP="0004369C">
      <w:pPr>
        <w:pStyle w:val="Ttulo2"/>
        <w:rPr>
          <w:lang w:val="es-CO"/>
        </w:rPr>
      </w:pPr>
      <w:bookmarkStart w:id="15" w:name="_Toc405533971"/>
      <w:r>
        <w:rPr>
          <w:lang w:val="es-CO"/>
        </w:rPr>
        <w:lastRenderedPageBreak/>
        <w:t>CREAR TITULO EJECUTIVO</w:t>
      </w:r>
      <w:bookmarkEnd w:id="15"/>
    </w:p>
    <w:p w:rsidR="007117ED" w:rsidRDefault="007117ED" w:rsidP="007117ED">
      <w:pPr>
        <w:rPr>
          <w:lang w:val="es-CO"/>
        </w:rPr>
      </w:pPr>
      <w:r>
        <w:rPr>
          <w:lang w:val="es-CO"/>
        </w:rPr>
        <w:t xml:space="preserve">Al hacer clic en el botón </w:t>
      </w:r>
      <w:r w:rsidRPr="007117ED">
        <w:rPr>
          <w:color w:val="0095D5"/>
          <w:lang w:val="es-CO"/>
        </w:rPr>
        <w:t>Consultar Titulo</w:t>
      </w:r>
      <w:r>
        <w:rPr>
          <w:lang w:val="es-CO"/>
        </w:rPr>
        <w:t xml:space="preserve">, el sistema verifica si existe un título con la información que se registró anteriormente, en caso de no existir, se despliega el formulario de registro como aparece en la </w:t>
      </w:r>
      <w:r w:rsidR="00B843D3">
        <w:rPr>
          <w:lang w:val="es-CO"/>
        </w:rPr>
        <w:fldChar w:fldCharType="begin"/>
      </w:r>
      <w:r w:rsidR="00B843D3">
        <w:rPr>
          <w:lang w:val="es-CO"/>
        </w:rPr>
        <w:instrText xml:space="preserve"> REF _Ref405466679 \h </w:instrText>
      </w:r>
      <w:r w:rsidR="00B843D3">
        <w:rPr>
          <w:lang w:val="es-CO"/>
        </w:rPr>
      </w:r>
      <w:r w:rsidR="00B843D3">
        <w:rPr>
          <w:lang w:val="es-CO"/>
        </w:rPr>
        <w:fldChar w:fldCharType="separate"/>
      </w:r>
      <w:r w:rsidR="00F9392A">
        <w:t xml:space="preserve">Ilustración </w:t>
      </w:r>
      <w:r w:rsidR="00F9392A">
        <w:rPr>
          <w:noProof/>
        </w:rPr>
        <w:t>4</w:t>
      </w:r>
      <w:r w:rsidR="00B843D3">
        <w:rPr>
          <w:lang w:val="es-CO"/>
        </w:rPr>
        <w:fldChar w:fldCharType="end"/>
      </w:r>
      <w:r>
        <w:rPr>
          <w:lang w:val="es-CO"/>
        </w:rPr>
        <w:t>.</w:t>
      </w:r>
    </w:p>
    <w:p w:rsidR="0004369C" w:rsidRDefault="00AB47C6" w:rsidP="0004369C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A22B263" wp14:editId="002272C2">
                <wp:simplePos x="0" y="0"/>
                <wp:positionH relativeFrom="column">
                  <wp:posOffset>2894163</wp:posOffset>
                </wp:positionH>
                <wp:positionV relativeFrom="paragraph">
                  <wp:posOffset>2142323</wp:posOffset>
                </wp:positionV>
                <wp:extent cx="2594348" cy="3631685"/>
                <wp:effectExtent l="0" t="0" r="15875" b="26035"/>
                <wp:wrapNone/>
                <wp:docPr id="71" name="7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4348" cy="3631685"/>
                          <a:chOff x="21300" y="-1024506"/>
                          <a:chExt cx="2594348" cy="3631685"/>
                        </a:xfrm>
                      </wpg:grpSpPr>
                      <wps:wsp>
                        <wps:cNvPr id="61" name="61 Rectángulo redondeado"/>
                        <wps:cNvSpPr/>
                        <wps:spPr>
                          <a:xfrm>
                            <a:off x="21300" y="-1024506"/>
                            <a:ext cx="2480214" cy="30978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95D5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93500" w:rsidRPr="00AD711C" w:rsidRDefault="00E150A9" w:rsidP="00E150A9">
                              <w:pPr>
                                <w:spacing w:line="240" w:lineRule="auto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 w:rsidRPr="00AD711C">
                                <w:rPr>
                                  <w:color w:val="0047AC"/>
                                  <w:sz w:val="18"/>
                                </w:rPr>
                                <w:t>1.</w:t>
                              </w:r>
                              <w:r w:rsidRPr="00AD711C">
                                <w:rPr>
                                  <w:i/>
                                  <w:color w:val="0047AC"/>
                                  <w:sz w:val="18"/>
                                </w:rPr>
                                <w:t xml:space="preserve"> </w:t>
                              </w:r>
                              <w:r w:rsidRPr="00AD711C">
                                <w:rPr>
                                  <w:i/>
                                  <w:sz w:val="18"/>
                                </w:rPr>
                                <w:t>Digite la información solicitada en cada campo del formulario de registro del titulo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8" name="68 Grupo"/>
                        <wpg:cNvGrpSpPr/>
                        <wpg:grpSpPr>
                          <a:xfrm>
                            <a:off x="230588" y="2329684"/>
                            <a:ext cx="2385060" cy="277495"/>
                            <a:chOff x="0" y="383088"/>
                            <a:chExt cx="2385822" cy="278557"/>
                          </a:xfrm>
                        </wpg:grpSpPr>
                        <wps:wsp>
                          <wps:cNvPr id="69" name="69 Rectángulo redondeado"/>
                          <wps:cNvSpPr/>
                          <wps:spPr>
                            <a:xfrm>
                              <a:off x="166868" y="430668"/>
                              <a:ext cx="2218954" cy="230977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93500" w:rsidRPr="00AD711C" w:rsidRDefault="00293500" w:rsidP="00DA24BD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8"/>
                                    <w:szCs w:val="16"/>
                                  </w:rPr>
                                </w:pPr>
                                <w:r w:rsidRPr="00AD711C">
                                  <w:rPr>
                                    <w:color w:val="0047AC"/>
                                    <w:sz w:val="18"/>
                                    <w:szCs w:val="16"/>
                                  </w:rPr>
                                  <w:t xml:space="preserve">2. </w:t>
                                </w:r>
                                <w:r w:rsidRPr="00AD711C">
                                  <w:rPr>
                                    <w:color w:val="0095D5"/>
                                    <w:sz w:val="18"/>
                                    <w:szCs w:val="16"/>
                                  </w:rPr>
                                  <w:t xml:space="preserve">HAGA CLIC EN </w:t>
                                </w:r>
                                <w:r w:rsidRPr="00AD711C">
                                  <w:rPr>
                                    <w:color w:val="0047AC"/>
                                    <w:sz w:val="18"/>
                                    <w:szCs w:val="16"/>
                                  </w:rPr>
                                  <w:t>GUARDAR MODIFICACIONES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7 Flecha izquierda"/>
                          <wps:cNvSpPr/>
                          <wps:spPr>
                            <a:xfrm rot="1407718">
                              <a:off x="0" y="383088"/>
                              <a:ext cx="209405" cy="159260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93500" w:rsidRDefault="00293500" w:rsidP="0029350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1 Grupo" o:spid="_x0000_s1057" style="position:absolute;left:0;text-align:left;margin-left:227.9pt;margin-top:168.7pt;width:204.3pt;height:285.95pt;z-index:251688960;mso-width-relative:margin;mso-height-relative:margin" coordorigin="213,-10245" coordsize="25943,36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">
                <v:roundrect id="61 Rectángulo redondeado" o:spid="_x0000_s1058" style="position:absolute;left:213;top:-10245;width:24802;height:309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iwZ8EA&#10;AADbAAAADwAAAGRycy9kb3ducmV2LnhtbESPwWrDMBBE74X+g9hCb41sFdzgWjYh0BB6i5sPWKyt&#10;bWKtjKQm9t9HhUKPw8y8YapmsZO4kg+jYw35JgNB3Dkzcq/h/PXxsgURIrLByTFpWClAUz8+VFga&#10;d+MTXdvYiwThUKKGIca5lDJ0A1kMGzcTJ+/beYsxSd9L4/GW4HaSKssKaXHktDDgTPuBukv7YzW8&#10;Rr+3J7vOXd+q89t0OHwqpbR+flp27yAiLfE//Nc+Gg1FDr9f0g+Q9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osGfBAAAA2wAAAA8AAAAAAAAAAAAAAAAAmAIAAGRycy9kb3du&#10;cmV2LnhtbFBLBQYAAAAABAAEAPUAAACGAwAAAAA=&#10;" fillcolor="white [3212]" strokecolor="#0095d5" strokeweight="1pt">
                  <v:textbox inset="0,0,2mm,0">
                    <w:txbxContent>
                      <w:p w:rsidR="00293500" w:rsidRPr="00AD711C" w:rsidRDefault="00E150A9" w:rsidP="00E150A9">
                        <w:pPr>
                          <w:spacing w:line="240" w:lineRule="auto"/>
                          <w:jc w:val="center"/>
                          <w:rPr>
                            <w:i/>
                            <w:sz w:val="18"/>
                          </w:rPr>
                        </w:pPr>
                        <w:r w:rsidRPr="00AD711C">
                          <w:rPr>
                            <w:color w:val="0047AC"/>
                            <w:sz w:val="18"/>
                          </w:rPr>
                          <w:t>1.</w:t>
                        </w:r>
                        <w:r w:rsidRPr="00AD711C">
                          <w:rPr>
                            <w:i/>
                            <w:color w:val="0047AC"/>
                            <w:sz w:val="18"/>
                          </w:rPr>
                          <w:t xml:space="preserve"> </w:t>
                        </w:r>
                        <w:r w:rsidRPr="00AD711C">
                          <w:rPr>
                            <w:i/>
                            <w:sz w:val="18"/>
                          </w:rPr>
                          <w:t>Digite la información solicitada en cada campo del formulario de registro del titulo</w:t>
                        </w:r>
                      </w:p>
                    </w:txbxContent>
                  </v:textbox>
                </v:roundrect>
                <v:group id="68 Grupo" o:spid="_x0000_s1059" style="position:absolute;left:2305;top:23296;width:23851;height:2775" coordorigin=",3830" coordsize="23858,27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roundrect id="69 Rectángulo redondeado" o:spid="_x0000_s1060" style="position:absolute;left:1668;top:4306;width:22190;height:2310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TkI8QA&#10;AADbAAAADwAAAGRycy9kb3ducmV2LnhtbESPQWsCMRSE74L/ITzBW81aYdHVKCIUvFhaFfX42Dyz&#10;i5uXdRN121/fCAWPw8x8w8wWra3EnRpfOlYwHCQgiHOnSzYK9ruPtzEIH5A1Vo5JwQ95WMy7nRlm&#10;2j34m+7bYESEsM9QQRFCnUnp84Is+oGriaN3do3FEGVjpG7wEeG2ku9JkkqLJceFAmtaFZRftjer&#10;YJnUX/Z6SI3xv5vPw35zGh3NSal+r11OQQRqwyv8315rBekEnl/i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U5CPEAAAA2wAAAA8AAAAAAAAAAAAAAAAAmAIAAGRycy9k&#10;b3ducmV2LnhtbFBLBQYAAAAABAAEAPUAAACJAwAAAAA=&#10;" fillcolor="white [3212]" strokecolor="#0047ac" strokeweight="1pt">
                    <v:textbox inset="2mm,0,0,0">
                      <w:txbxContent>
                        <w:p w:rsidR="00293500" w:rsidRPr="00AD711C" w:rsidRDefault="00293500" w:rsidP="00DA24BD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8"/>
                              <w:szCs w:val="16"/>
                            </w:rPr>
                          </w:pPr>
                          <w:r w:rsidRPr="00AD711C">
                            <w:rPr>
                              <w:color w:val="0047AC"/>
                              <w:sz w:val="18"/>
                              <w:szCs w:val="16"/>
                            </w:rPr>
                            <w:t xml:space="preserve">2. </w:t>
                          </w:r>
                          <w:r w:rsidRPr="00AD711C">
                            <w:rPr>
                              <w:color w:val="0095D5"/>
                              <w:sz w:val="18"/>
                              <w:szCs w:val="16"/>
                            </w:rPr>
                            <w:t xml:space="preserve">HAGA CLIC EN </w:t>
                          </w:r>
                          <w:r w:rsidRPr="00AD711C">
                            <w:rPr>
                              <w:color w:val="0047AC"/>
                              <w:sz w:val="18"/>
                              <w:szCs w:val="16"/>
                            </w:rPr>
                            <w:t>GUARDAR MODIFICACIONES</w:t>
                          </w:r>
                        </w:p>
                      </w:txbxContent>
                    </v:textbox>
                  </v:roundrect>
                  <v:shape id="7 Flecha izquierda" o:spid="_x0000_s1061" style="position:absolute;top:3830;width:2094;height:1593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ir78A&#10;AADbAAAADwAAAGRycy9kb3ducmV2LnhtbERPTYvCMBC9C/6HMII3TV1wlWpaRFYQL4vWi7ehGdtq&#10;M4lN1O6/3xwW9vh43+u8N614Uecbywpm0wQEcWl1w5WCc7GbLEH4gKyxtUwKfshDng0Ha0y1ffOR&#10;XqdQiRjCPkUFdQguldKXNRn0U+uII3e1ncEQYVdJ3eE7hptWfiTJpzTYcGyo0dG2pvJ+ehoFuyO6&#10;ubPb4lIcjP16fj8W1Q2VGo/6zQpEoD78i//ce61gEdfHL/EHyO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456KvvwAAANsAAAAPAAAAAAAAAAAAAAAAAJgCAABkcnMvZG93bnJl&#10;di54bWxQSwUGAAAAAAQABAD1AAAAhAMAAAAA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630;97087,0;95917,59968;209405,39815;209405,119445;97087,99292;97087,159260;0,79630" o:connectangles="0,0,0,0,0,0,0,0" textboxrect="0,0,1423035,1319530"/>
                    <v:textbox inset="2mm,0,0,0">
                      <w:txbxContent>
                        <w:p w:rsidR="00293500" w:rsidRDefault="00293500" w:rsidP="00293500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7117ED">
        <w:rPr>
          <w:noProof/>
          <w:lang w:eastAsia="es-ES"/>
        </w:rPr>
        <w:drawing>
          <wp:inline distT="0" distB="0" distL="0" distR="0" wp14:anchorId="44993A71" wp14:editId="4563E335">
            <wp:extent cx="5133174" cy="5883215"/>
            <wp:effectExtent l="114300" t="114300" r="106045" b="1181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0" cy="5910763"/>
                    </a:xfrm>
                    <a:prstGeom prst="rect">
                      <a:avLst/>
                    </a:prstGeom>
                    <a:noFill/>
                    <a:ln w="3175" cap="rnd">
                      <a:solidFill>
                        <a:srgbClr val="0047AC"/>
                      </a:solidFill>
                    </a:ln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17ED" w:rsidRDefault="0004369C" w:rsidP="000E78A1">
      <w:pPr>
        <w:pStyle w:val="Epgrafe"/>
      </w:pPr>
      <w:bookmarkStart w:id="16" w:name="_Ref40546667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392A">
        <w:rPr>
          <w:noProof/>
        </w:rPr>
        <w:t>4</w:t>
      </w:r>
      <w:r>
        <w:fldChar w:fldCharType="end"/>
      </w:r>
      <w:bookmarkEnd w:id="16"/>
      <w:r>
        <w:t>. Crear Titulo</w:t>
      </w:r>
    </w:p>
    <w:p w:rsidR="00AA2C85" w:rsidRPr="00AA2C85" w:rsidRDefault="00AA2C85" w:rsidP="00AA2C85"/>
    <w:p w:rsidR="003D5946" w:rsidRDefault="003D5946" w:rsidP="003D5946">
      <w:pPr>
        <w:pStyle w:val="Ttulo2"/>
        <w:rPr>
          <w:lang w:val="es-CO"/>
        </w:rPr>
      </w:pPr>
      <w:bookmarkStart w:id="17" w:name="_Toc405533972"/>
      <w:r>
        <w:rPr>
          <w:lang w:val="es-CO"/>
        </w:rPr>
        <w:lastRenderedPageBreak/>
        <w:t>MODIFICAR</w:t>
      </w:r>
      <w:r w:rsidR="00AA2C85">
        <w:rPr>
          <w:lang w:val="es-CO"/>
        </w:rPr>
        <w:t xml:space="preserve"> </w:t>
      </w:r>
      <w:r>
        <w:rPr>
          <w:lang w:val="es-CO"/>
        </w:rPr>
        <w:t>TITULO EJECUTIVO</w:t>
      </w:r>
      <w:bookmarkEnd w:id="17"/>
    </w:p>
    <w:p w:rsidR="00AA2C85" w:rsidRDefault="00B843D3" w:rsidP="00AA2C85">
      <w:r>
        <w:t xml:space="preserve">Consulte el título registrando los datos básicos de este, haga clic en consultar y la información se cargará en el formulario en la parte inferior, tal como se muestra en la </w:t>
      </w:r>
      <w:r w:rsidR="00C974E7">
        <w:fldChar w:fldCharType="begin"/>
      </w:r>
      <w:r w:rsidR="00C974E7">
        <w:instrText xml:space="preserve"> REF _Ref405467046 \h </w:instrText>
      </w:r>
      <w:r w:rsidR="00C974E7">
        <w:fldChar w:fldCharType="separate"/>
      </w:r>
      <w:r w:rsidR="00F9392A">
        <w:t xml:space="preserve">Ilustración </w:t>
      </w:r>
      <w:r w:rsidR="00F9392A">
        <w:rPr>
          <w:noProof/>
        </w:rPr>
        <w:t>5</w:t>
      </w:r>
      <w:r w:rsidR="00C974E7">
        <w:fldChar w:fldCharType="end"/>
      </w:r>
    </w:p>
    <w:p w:rsidR="00C974E7" w:rsidRDefault="007D6897" w:rsidP="00C974E7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A769E4C" wp14:editId="23A398D0">
                <wp:simplePos x="0" y="0"/>
                <wp:positionH relativeFrom="column">
                  <wp:posOffset>1962509</wp:posOffset>
                </wp:positionH>
                <wp:positionV relativeFrom="paragraph">
                  <wp:posOffset>1840398</wp:posOffset>
                </wp:positionV>
                <wp:extent cx="3373492" cy="3770849"/>
                <wp:effectExtent l="19050" t="19050" r="17780" b="20320"/>
                <wp:wrapNone/>
                <wp:docPr id="73" name="7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3492" cy="3770849"/>
                          <a:chOff x="-890480" y="-1380410"/>
                          <a:chExt cx="3373492" cy="3771870"/>
                        </a:xfrm>
                      </wpg:grpSpPr>
                      <wpg:grpSp>
                        <wpg:cNvPr id="74" name="74 Grupo"/>
                        <wpg:cNvGrpSpPr/>
                        <wpg:grpSpPr>
                          <a:xfrm>
                            <a:off x="-890480" y="-1380410"/>
                            <a:ext cx="3049301" cy="824819"/>
                            <a:chOff x="-890775" y="-1386693"/>
                            <a:chExt cx="3050313" cy="828570"/>
                          </a:xfrm>
                        </wpg:grpSpPr>
                        <wps:wsp>
                          <wps:cNvPr id="75" name="75 Rectángulo redondeado"/>
                          <wps:cNvSpPr/>
                          <wps:spPr>
                            <a:xfrm>
                              <a:off x="-747807" y="-869312"/>
                              <a:ext cx="1662574" cy="311189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D6897" w:rsidRPr="00293500" w:rsidRDefault="007D6897" w:rsidP="007D6897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>MODIFIQUE LOS DATOS DEL TITULO EN EL FORMULARIO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7 Flecha izquierda"/>
                          <wps:cNvSpPr/>
                          <wps:spPr>
                            <a:xfrm rot="1407718">
                              <a:off x="-890775" y="-908883"/>
                              <a:ext cx="209405" cy="159260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D6897" w:rsidRDefault="007D6897" w:rsidP="007D689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80 Rectángulo redondeado"/>
                          <wps:cNvSpPr/>
                          <wps:spPr>
                            <a:xfrm>
                              <a:off x="75057" y="-1363575"/>
                              <a:ext cx="2084481" cy="312417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D6897" w:rsidRPr="00293500" w:rsidRDefault="007D6897" w:rsidP="007D6897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DIGITE LOS DATOS BÁSICOS DEL TITULO A MODIFICAR Y HAGA CLIC EN </w:t>
                                </w:r>
                                <w:r w:rsidRPr="007D6897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CONSULTAR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7 Flecha izquierda"/>
                          <wps:cNvSpPr/>
                          <wps:spPr>
                            <a:xfrm rot="1407718">
                              <a:off x="-84456" y="-1386693"/>
                              <a:ext cx="209405" cy="159260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D6897" w:rsidRDefault="007D6897" w:rsidP="007D689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7" name="77 Grupo"/>
                        <wpg:cNvGrpSpPr/>
                        <wpg:grpSpPr>
                          <a:xfrm>
                            <a:off x="97951" y="2113966"/>
                            <a:ext cx="2385061" cy="277494"/>
                            <a:chOff x="-132680" y="166544"/>
                            <a:chExt cx="2385823" cy="278556"/>
                          </a:xfrm>
                        </wpg:grpSpPr>
                        <wps:wsp>
                          <wps:cNvPr id="78" name="78 Rectángulo redondeado"/>
                          <wps:cNvSpPr/>
                          <wps:spPr>
                            <a:xfrm>
                              <a:off x="34189" y="214123"/>
                              <a:ext cx="2218954" cy="230977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D6897" w:rsidRPr="00293500" w:rsidRDefault="007D6897" w:rsidP="007D6897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3</w:t>
                                </w:r>
                                <w:r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HAGA CLIC EN </w:t>
                                </w:r>
                                <w:r w:rsidRPr="00293500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GUARDAR MODIFICACIONES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7 Flecha izquierda"/>
                          <wps:cNvSpPr/>
                          <wps:spPr>
                            <a:xfrm rot="1407718">
                              <a:off x="-132680" y="166544"/>
                              <a:ext cx="209405" cy="159260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D6897" w:rsidRDefault="007D6897" w:rsidP="007D689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3 Grupo" o:spid="_x0000_s1062" style="position:absolute;left:0;text-align:left;margin-left:154.55pt;margin-top:144.9pt;width:265.65pt;height:296.9pt;z-index:251691008;mso-width-relative:margin;mso-height-relative:margin" coordorigin="-8904,-13804" coordsize="33734,37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">
                <v:group id="74 Grupo" o:spid="_x0000_s1063" style="position:absolute;left:-8904;top:-13804;width:30492;height:8249" coordorigin="-8907,-13866" coordsize="30503,8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roundrect id="75 Rectángulo redondeado" o:spid="_x0000_s1064" style="position:absolute;left:-7478;top:-8693;width:16625;height:3112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keT8UA&#10;AADbAAAADwAAAGRycy9kb3ducmV2LnhtbESPT2vCQBTE74V+h+UVvNVNC1qNWSW0VHuxYBTx+Mi+&#10;/KHZtyG7xuin7wqFHoeZ+Q2TrAbTiJ46V1tW8DKOQBDnVtdcKjjsP59nIJxH1thYJgVXcrBaPj4k&#10;GGt74R31mS9FgLCLUUHlfRtL6fKKDLqxbYmDV9jOoA+yK6Xu8BLgppGvUTSVBmsOCxW29F5R/pOd&#10;jYLb5oOKfZ+Zb3va5cd1uj2nm7lSo6chXYDwNPj/8F/7Syt4m8D9S/g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eR5PxQAAANsAAAAPAAAAAAAAAAAAAAAAAJgCAABkcnMv&#10;ZG93bnJldi54bWxQSwUGAAAAAAQABAD1AAAAigMAAAAA&#10;" fillcolor="white [3212]" strokecolor="#0047ac" strokeweight="1pt">
                    <v:textbox inset="0,0,2mm,0">
                      <w:txbxContent>
                        <w:p w:rsidR="007D6897" w:rsidRPr="00293500" w:rsidRDefault="007D6897" w:rsidP="007D6897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2</w:t>
                          </w:r>
                          <w:r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>MODIFIQUE LOS DATOS DEL TITULO EN EL FORMULARIO</w:t>
                          </w:r>
                        </w:p>
                      </w:txbxContent>
                    </v:textbox>
                  </v:roundrect>
                  <v:shape id="7 Flecha izquierda" o:spid="_x0000_s1065" style="position:absolute;left:-8907;top:-9088;width:2094;height:1592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KfQMIA&#10;AADbAAAADwAAAGRycy9kb3ducmV2LnhtbESPQYvCMBSE7wv+h/AWvG3TFValaxQRhcWLaL3s7dE8&#10;22rzEpuo9d8bQfA4zMw3zGTWmUZcqfW1ZQXfSQqCuLC65lLBPl99jUH4gKyxsUwK7uRhNu19TDDT&#10;9sZbuu5CKSKEfYYKqhBcJqUvKjLoE+uIo3ewrcEQZVtK3eItwk0jB2k6lAZrjgsVOlpUVJx2F6Ng&#10;tUX34+wi/8/Xxi4vm/OoPKJS/c9u/gsiUBfe4Vf7TysYDeH5Jf4A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p9AwgAAANsAAAAPAAAAAAAAAAAAAAAAAJgCAABkcnMvZG93&#10;bnJldi54bWxQSwUGAAAAAAQABAD1AAAAhwMAAAAA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630;97087,0;95917,59968;209405,39815;209405,119445;97087,99292;97087,159260;0,79630" o:connectangles="0,0,0,0,0,0,0,0" textboxrect="0,0,1423035,1319530"/>
                    <v:textbox inset="2mm,0,0,0">
                      <w:txbxContent>
                        <w:p w:rsidR="007D6897" w:rsidRDefault="007D6897" w:rsidP="007D6897">
                          <w:pPr>
                            <w:jc w:val="center"/>
                          </w:pPr>
                        </w:p>
                      </w:txbxContent>
                    </v:textbox>
                  </v:shape>
                  <v:roundrect id="80 Rectángulo redondeado" o:spid="_x0000_s1066" style="position:absolute;left:750;top:-13635;width:20845;height:3124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KrRMEA&#10;AADbAAAADwAAAGRycy9kb3ducmV2LnhtbERPy2rCQBTdF/yH4Qrd1UktBEkdRQqCmxRfWJeXzHUS&#10;zNyJmWkS/frOouDycN7z5WBr0VHrK8cK3icJCOLC6YqNguNh/TYD4QOyxtoxKbiTh+Vi9DLHTLue&#10;d9TtgxExhH2GCsoQmkxKX5Rk0U9cQxy5i2sthghbI3WLfQy3tZwmSSotVhwbSmzoq6Tiuv+1ClZJ&#10;s7W3U2qMf+Tfp2N+/vgxZ6Vex8PqE0SgITzF/+6NVjCL6+OX+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iq0TBAAAA2wAAAA8AAAAAAAAAAAAAAAAAmAIAAGRycy9kb3du&#10;cmV2LnhtbFBLBQYAAAAABAAEAPUAAACGAwAAAAA=&#10;" fillcolor="white [3212]" strokecolor="#0047ac" strokeweight="1pt">
                    <v:textbox inset="2mm,0,0,0">
                      <w:txbxContent>
                        <w:p w:rsidR="007D6897" w:rsidRPr="00293500" w:rsidRDefault="007D6897" w:rsidP="007D6897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1</w:t>
                          </w:r>
                          <w:r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DIGITE LOS DATOS BÁSICOS DEL TITULO A MODIFICAR Y HAGA CLIC EN </w:t>
                          </w:r>
                          <w:r w:rsidRPr="007D6897">
                            <w:rPr>
                              <w:color w:val="0047AC"/>
                              <w:sz w:val="16"/>
                              <w:szCs w:val="16"/>
                            </w:rPr>
                            <w:t>CONSULTAR</w:t>
                          </w:r>
                        </w:p>
                      </w:txbxContent>
                    </v:textbox>
                  </v:roundrect>
                  <v:shape id="7 Flecha izquierda" o:spid="_x0000_s1067" style="position:absolute;left:-844;top:-13866;width:2093;height:1592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53E8IA&#10;AADbAAAADwAAAGRycy9kb3ducmV2LnhtbESPT4vCMBTE74LfITzBm6Yu+IeuUURWEC+i9eLt0bxt&#10;u9u8xCZq/fZGEDwOM/MbZr5sTS1u1PjKsoLRMAFBnFtdcaHglG0GMxA+IGusLZOCB3lYLrqdOaba&#10;3vlAt2MoRISwT1FBGYJLpfR5SQb90Dri6P3axmCIsimkbvAe4aaWX0kykQYrjgslOlqXlP8fr0bB&#10;5oBu7Ow6O2c7Y3+u+8u0+EOl+r129Q0iUBs+4Xd7qxXMRvD6En+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fncTwgAAANsAAAAPAAAAAAAAAAAAAAAAAJgCAABkcnMvZG93&#10;bnJldi54bWxQSwUGAAAAAAQABAD1AAAAhwMAAAAA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630;97087,0;95917,59968;209405,39815;209405,119445;97087,99292;97087,159260;0,79630" o:connectangles="0,0,0,0,0,0,0,0" textboxrect="0,0,1423035,1319530"/>
                    <v:textbox inset="2mm,0,0,0">
                      <w:txbxContent>
                        <w:p w:rsidR="007D6897" w:rsidRDefault="007D6897" w:rsidP="007D6897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77 Grupo" o:spid="_x0000_s1068" style="position:absolute;left:979;top:21139;width:23851;height:2775" coordorigin="-1326,1665" coordsize="23858,27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roundrect id="78 Rectángulo redondeado" o:spid="_x0000_s1069" style="position:absolute;left:341;top:2141;width:22190;height:2310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HXZcEA&#10;AADbAAAADwAAAGRycy9kb3ducmV2LnhtbERPTYvCMBC9C/6HMMLeNFVBl2oUERa8uKhb1OPQjGmx&#10;mXSbqHV//eYgeHy87/mytZW4U+NLxwqGgwQEce50yUZB9vPV/wThA7LGyjEpeJKH5aLbmWOq3YP3&#10;dD8EI2II+xQVFCHUqZQ+L8iiH7iaOHIX11gMETZG6gYfMdxWcpQkE2mx5NhQYE3rgvLr4WYVrJJ6&#10;Z3+PE2P83/b7mG3P45M5K/XRa1czEIHa8Ba/3ButYBrHxi/xB8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B12XBAAAA2wAAAA8AAAAAAAAAAAAAAAAAmAIAAGRycy9kb3du&#10;cmV2LnhtbFBLBQYAAAAABAAEAPUAAACGAwAAAAA=&#10;" fillcolor="white [3212]" strokecolor="#0047ac" strokeweight="1pt">
                    <v:textbox inset="2mm,0,0,0">
                      <w:txbxContent>
                        <w:p w:rsidR="007D6897" w:rsidRPr="00293500" w:rsidRDefault="007D6897" w:rsidP="007D6897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3</w:t>
                          </w:r>
                          <w:r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HAGA CLIC EN </w:t>
                          </w:r>
                          <w:r w:rsidRPr="00293500">
                            <w:rPr>
                              <w:color w:val="0047AC"/>
                              <w:sz w:val="16"/>
                              <w:szCs w:val="16"/>
                            </w:rPr>
                            <w:t>GUARDAR MODIFICACIONES</w:t>
                          </w:r>
                        </w:p>
                      </w:txbxContent>
                    </v:textbox>
                  </v:roundrect>
                  <v:shape id="7 Flecha izquierda" o:spid="_x0000_s1070" style="position:absolute;left:-1326;top:1665;width:2093;height:1593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0LMsQA&#10;AADbAAAADwAAAGRycy9kb3ducmV2LnhtbESPQWvCQBSE7wX/w/IEb3VjwdqmriLSgPRSTLx4e2Rf&#10;k9Ts2zW7JvHfdwuFHoeZ+YZZb0fTip4631hWsJgnIIhLqxuuFJyK7PEFhA/IGlvLpOBOHrabycMa&#10;U20HPlKfh0pECPsUFdQhuFRKX9Zk0M+tI47el+0Mhii7SuoOhwg3rXxKkmdpsOG4UKOjfU3lJb8Z&#10;BdkR3dLZfXEuPox9v31eV9U3KjWbjrs3EIHG8B/+ax+0gtUr/H6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dCzLEAAAA2w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630;97087,0;95917,59968;209405,39815;209405,119445;97087,99292;97087,159260;0,79630" o:connectangles="0,0,0,0,0,0,0,0" textboxrect="0,0,1423035,1319530"/>
                    <v:textbox inset="2mm,0,0,0">
                      <w:txbxContent>
                        <w:p w:rsidR="007D6897" w:rsidRDefault="007D6897" w:rsidP="007D6897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C974E7">
        <w:rPr>
          <w:noProof/>
          <w:lang w:eastAsia="es-ES"/>
        </w:rPr>
        <w:drawing>
          <wp:inline distT="0" distB="0" distL="0" distR="0" wp14:anchorId="464C6D97" wp14:editId="7D15053B">
            <wp:extent cx="4895271" cy="5724000"/>
            <wp:effectExtent l="114300" t="114300" r="114935" b="1054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71" cy="5724000"/>
                    </a:xfrm>
                    <a:prstGeom prst="rect">
                      <a:avLst/>
                    </a:prstGeom>
                    <a:noFill/>
                    <a:ln w="3175" cap="rnd">
                      <a:solidFill>
                        <a:srgbClr val="0047AC"/>
                      </a:solidFill>
                    </a:ln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52D6" w:rsidRDefault="00C974E7" w:rsidP="00C974E7">
      <w:pPr>
        <w:pStyle w:val="Epgrafe"/>
      </w:pPr>
      <w:bookmarkStart w:id="18" w:name="_Ref40546704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392A">
        <w:rPr>
          <w:noProof/>
        </w:rPr>
        <w:t>5</w:t>
      </w:r>
      <w:r>
        <w:fldChar w:fldCharType="end"/>
      </w:r>
      <w:bookmarkEnd w:id="18"/>
      <w:r>
        <w:t>. Modificar Titulo</w:t>
      </w:r>
    </w:p>
    <w:p w:rsidR="004054FA" w:rsidRPr="007470E7" w:rsidRDefault="007470E7" w:rsidP="007470E7">
      <w:r>
        <w:rPr>
          <w:lang w:val="es-CO"/>
        </w:rPr>
        <w:tab/>
      </w:r>
    </w:p>
    <w:tbl>
      <w:tblPr>
        <w:tblStyle w:val="Tablaconcuadrcula"/>
        <w:tblW w:w="7564" w:type="dxa"/>
        <w:jc w:val="center"/>
        <w:tblInd w:w="200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shd w:val="clear" w:color="auto" w:fill="F8F8F8"/>
        <w:tblLook w:val="04A0" w:firstRow="1" w:lastRow="0" w:firstColumn="1" w:lastColumn="0" w:noHBand="0" w:noVBand="1"/>
      </w:tblPr>
      <w:tblGrid>
        <w:gridCol w:w="679"/>
        <w:gridCol w:w="6885"/>
      </w:tblGrid>
      <w:tr w:rsidR="004054FA" w:rsidRPr="004054FA" w:rsidTr="004054FA">
        <w:trPr>
          <w:jc w:val="center"/>
        </w:trPr>
        <w:tc>
          <w:tcPr>
            <w:tcW w:w="679" w:type="dxa"/>
            <w:shd w:val="clear" w:color="auto" w:fill="F8F8F8"/>
            <w:vAlign w:val="center"/>
          </w:tcPr>
          <w:p w:rsidR="004054FA" w:rsidRPr="004054FA" w:rsidRDefault="004054FA" w:rsidP="004054FA">
            <w:pPr>
              <w:spacing w:line="240" w:lineRule="auto"/>
              <w:jc w:val="center"/>
              <w:rPr>
                <w:i/>
              </w:rPr>
            </w:pPr>
            <w:r w:rsidRPr="004054FA">
              <w:rPr>
                <w:i/>
                <w:noProof/>
                <w:lang w:eastAsia="es-ES"/>
              </w:rPr>
              <w:drawing>
                <wp:inline distT="0" distB="0" distL="0" distR="0" wp14:anchorId="525CBE00" wp14:editId="4AF1F4BE">
                  <wp:extent cx="294005" cy="25463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" t="5212" r="-687" b="270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0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shd w:val="clear" w:color="auto" w:fill="F8F8F8"/>
            <w:vAlign w:val="center"/>
          </w:tcPr>
          <w:p w:rsidR="004054FA" w:rsidRPr="004054FA" w:rsidRDefault="004054FA" w:rsidP="004054FA">
            <w:pPr>
              <w:spacing w:line="240" w:lineRule="auto"/>
              <w:jc w:val="center"/>
              <w:rPr>
                <w:i/>
              </w:rPr>
            </w:pPr>
            <w:r w:rsidRPr="004054FA">
              <w:rPr>
                <w:i/>
              </w:rPr>
              <w:t>Solo se pueden realizar modificaciones al título si éste aún no se ha aplicado</w:t>
            </w:r>
          </w:p>
        </w:tc>
      </w:tr>
    </w:tbl>
    <w:p w:rsidR="00351693" w:rsidRDefault="00E150A9" w:rsidP="00E150A9">
      <w:pPr>
        <w:pStyle w:val="Ttulo2"/>
      </w:pPr>
      <w:bookmarkStart w:id="19" w:name="_Toc405533973"/>
      <w:r>
        <w:lastRenderedPageBreak/>
        <w:t>BORRAR TITULO</w:t>
      </w:r>
      <w:bookmarkEnd w:id="19"/>
    </w:p>
    <w:p w:rsidR="00A9265A" w:rsidRPr="00A9265A" w:rsidRDefault="00A9265A" w:rsidP="00A9265A">
      <w:pPr>
        <w:rPr>
          <w:lang w:eastAsia="es-ES"/>
        </w:rPr>
      </w:pPr>
      <w:r>
        <w:rPr>
          <w:lang w:eastAsia="es-ES"/>
        </w:rPr>
        <w:t xml:space="preserve">La </w:t>
      </w:r>
      <w:r>
        <w:rPr>
          <w:lang w:eastAsia="es-ES"/>
        </w:rPr>
        <w:fldChar w:fldCharType="begin"/>
      </w:r>
      <w:r>
        <w:rPr>
          <w:lang w:eastAsia="es-ES"/>
        </w:rPr>
        <w:instrText xml:space="preserve"> REF _Ref405472778 \h </w:instrText>
      </w:r>
      <w:r>
        <w:rPr>
          <w:lang w:eastAsia="es-ES"/>
        </w:rPr>
      </w:r>
      <w:r>
        <w:rPr>
          <w:lang w:eastAsia="es-ES"/>
        </w:rPr>
        <w:fldChar w:fldCharType="separate"/>
      </w:r>
      <w:r w:rsidR="00F9392A">
        <w:t xml:space="preserve">Ilustración </w:t>
      </w:r>
      <w:r w:rsidR="00F9392A">
        <w:rPr>
          <w:noProof/>
        </w:rPr>
        <w:t>6</w:t>
      </w:r>
      <w:r>
        <w:rPr>
          <w:lang w:eastAsia="es-ES"/>
        </w:rPr>
        <w:fldChar w:fldCharType="end"/>
      </w:r>
      <w:r>
        <w:rPr>
          <w:lang w:eastAsia="es-ES"/>
        </w:rPr>
        <w:t xml:space="preserve"> indica los pasos para eliminar un titulo ejecutivo.</w:t>
      </w:r>
    </w:p>
    <w:p w:rsidR="00A9265A" w:rsidRDefault="00AC3610" w:rsidP="00A9265A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A683F53" wp14:editId="0C52475F">
                <wp:simplePos x="0" y="0"/>
                <wp:positionH relativeFrom="column">
                  <wp:posOffset>1893497</wp:posOffset>
                </wp:positionH>
                <wp:positionV relativeFrom="paragraph">
                  <wp:posOffset>2549980</wp:posOffset>
                </wp:positionV>
                <wp:extent cx="3802000" cy="3107056"/>
                <wp:effectExtent l="0" t="19050" r="27305" b="17145"/>
                <wp:wrapNone/>
                <wp:docPr id="91" name="9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000" cy="3107056"/>
                          <a:chOff x="-1643179" y="-1121548"/>
                          <a:chExt cx="3802000" cy="3107898"/>
                        </a:xfrm>
                      </wpg:grpSpPr>
                      <wpg:grpSp>
                        <wpg:cNvPr id="92" name="92 Grupo"/>
                        <wpg:cNvGrpSpPr/>
                        <wpg:grpSpPr>
                          <a:xfrm>
                            <a:off x="-67176" y="-1121548"/>
                            <a:ext cx="2225997" cy="334016"/>
                            <a:chOff x="-67198" y="-1126654"/>
                            <a:chExt cx="2226736" cy="335535"/>
                          </a:xfrm>
                        </wpg:grpSpPr>
                        <wps:wsp>
                          <wps:cNvPr id="95" name="95 Rectángulo redondeado"/>
                          <wps:cNvSpPr/>
                          <wps:spPr>
                            <a:xfrm>
                              <a:off x="75057" y="-1103536"/>
                              <a:ext cx="2084481" cy="312417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C3610" w:rsidRPr="00293500" w:rsidRDefault="00AC3610" w:rsidP="00AC3610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DIGITE LOS DATOS BÁSICOS DEL TITULO A ELIMINAR Y HAGA CLIC EN </w:t>
                                </w:r>
                                <w:r w:rsidRPr="007D6897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CONSULTAR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7 Flecha izquierda"/>
                          <wps:cNvSpPr/>
                          <wps:spPr>
                            <a:xfrm rot="1407718">
                              <a:off x="-67198" y="-1126654"/>
                              <a:ext cx="209405" cy="159260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C3610" w:rsidRDefault="00AC3610" w:rsidP="00AC361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" name="97 Grupo"/>
                        <wpg:cNvGrpSpPr/>
                        <wpg:grpSpPr>
                          <a:xfrm>
                            <a:off x="-1643179" y="1708414"/>
                            <a:ext cx="1807595" cy="277936"/>
                            <a:chOff x="-1874365" y="-240560"/>
                            <a:chExt cx="1808169" cy="278999"/>
                          </a:xfrm>
                        </wpg:grpSpPr>
                        <wps:wsp>
                          <wps:cNvPr id="98" name="98 Rectángulo redondeado"/>
                          <wps:cNvSpPr/>
                          <wps:spPr>
                            <a:xfrm flipH="1">
                              <a:off x="-1874365" y="-192538"/>
                              <a:ext cx="1683650" cy="230977"/>
                            </a:xfrm>
                            <a:prstGeom prst="roundRect">
                              <a:avLst>
                                <a:gd name="adj" fmla="val 18884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C3610" w:rsidRPr="00293500" w:rsidRDefault="00AC3610" w:rsidP="00AC3610">
                                <w:pPr>
                                  <w:spacing w:line="240" w:lineRule="auto"/>
                                  <w:jc w:val="center"/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7A546C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>
                                  <w:rPr>
                                    <w:color w:val="0095D5"/>
                                    <w:sz w:val="16"/>
                                    <w:szCs w:val="16"/>
                                  </w:rPr>
                                  <w:t xml:space="preserve">HAGA CLIC EN </w:t>
                                </w:r>
                                <w:r w:rsidR="00A9265A">
                                  <w:rPr>
                                    <w:color w:val="0047AC"/>
                                    <w:sz w:val="16"/>
                                    <w:szCs w:val="16"/>
                                  </w:rPr>
                                  <w:t>BORRAR TITULO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7 Flecha izquierda"/>
                          <wps:cNvSpPr/>
                          <wps:spPr>
                            <a:xfrm rot="20192282" flipH="1">
                              <a:off x="-275601" y="-240560"/>
                              <a:ext cx="209405" cy="159260"/>
                            </a:xfrm>
                            <a:custGeom>
                              <a:avLst/>
                              <a:gdLst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989648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9765 w 1423035"/>
                                <a:gd name="connsiteY2" fmla="*/ 329883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  <a:gd name="connsiteX0" fmla="*/ 0 w 1423035"/>
                                <a:gd name="connsiteY0" fmla="*/ 659765 h 1319530"/>
                                <a:gd name="connsiteX1" fmla="*/ 659765 w 1423035"/>
                                <a:gd name="connsiteY1" fmla="*/ 0 h 1319530"/>
                                <a:gd name="connsiteX2" fmla="*/ 651813 w 1423035"/>
                                <a:gd name="connsiteY2" fmla="*/ 496860 h 1319530"/>
                                <a:gd name="connsiteX3" fmla="*/ 1423035 w 1423035"/>
                                <a:gd name="connsiteY3" fmla="*/ 329883 h 1319530"/>
                                <a:gd name="connsiteX4" fmla="*/ 1423035 w 1423035"/>
                                <a:gd name="connsiteY4" fmla="*/ 989648 h 1319530"/>
                                <a:gd name="connsiteX5" fmla="*/ 659765 w 1423035"/>
                                <a:gd name="connsiteY5" fmla="*/ 822670 h 1319530"/>
                                <a:gd name="connsiteX6" fmla="*/ 659765 w 1423035"/>
                                <a:gd name="connsiteY6" fmla="*/ 1319530 h 1319530"/>
                                <a:gd name="connsiteX7" fmla="*/ 0 w 1423035"/>
                                <a:gd name="connsiteY7" fmla="*/ 659765 h 13195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423035" h="1319530">
                                  <a:moveTo>
                                    <a:pt x="0" y="659765"/>
                                  </a:moveTo>
                                  <a:lnTo>
                                    <a:pt x="659765" y="0"/>
                                  </a:lnTo>
                                  <a:lnTo>
                                    <a:pt x="651813" y="496860"/>
                                  </a:lnTo>
                                  <a:lnTo>
                                    <a:pt x="1423035" y="329883"/>
                                  </a:lnTo>
                                  <a:lnTo>
                                    <a:pt x="1423035" y="989648"/>
                                  </a:lnTo>
                                  <a:lnTo>
                                    <a:pt x="659765" y="822670"/>
                                  </a:lnTo>
                                  <a:lnTo>
                                    <a:pt x="659765" y="1319530"/>
                                  </a:lnTo>
                                  <a:lnTo>
                                    <a:pt x="0" y="659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7AC"/>
                            </a:solidFill>
                            <a:ln w="12700">
                              <a:solidFill>
                                <a:srgbClr val="0047A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C3610" w:rsidRDefault="00AC3610" w:rsidP="00AC361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91 Grupo" o:spid="_x0000_s1071" style="position:absolute;left:0;text-align:left;margin-left:149.1pt;margin-top:200.8pt;width:299.35pt;height:244.65pt;z-index:251693056;mso-width-relative:margin;mso-height-relative:margin" coordorigin="-16431,-11215" coordsize="38020,31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">
                <v:group id="92 Grupo" o:spid="_x0000_s1072" style="position:absolute;left:-671;top:-11215;width:22259;height:3340" coordorigin="-671,-11266" coordsize="22267,33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roundrect id="95 Rectángulo redondeado" o:spid="_x0000_s1073" style="position:absolute;left:750;top:-11035;width:20845;height:3124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eAcQA&#10;AADbAAAADwAAAGRycy9kb3ducmV2LnhtbESPQWsCMRSE7wX/Q3iCt5q1oujWKCIIXhSrYj0+Nq/Z&#10;pZuX7Sbq6q83gtDjMDPfMJNZY0txodoXjhX0ugkI4szpgo2Cw375PgLhA7LG0jEpuJGH2bT1NsFU&#10;uyt/0WUXjIgQ9ikqyEOoUil9lpNF33UVcfR+XG0xRFkbqWu8Rrgt5UeSDKXFguNCjhUtcsp+d2er&#10;YJ5UW/t3HBrj7+vN8bA+9b/NSalOu5l/ggjUhP/wq73SCsYDeH6JP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MngHEAAAA2wAAAA8AAAAAAAAAAAAAAAAAmAIAAGRycy9k&#10;b3ducmV2LnhtbFBLBQYAAAAABAAEAPUAAACJAwAAAAA=&#10;" fillcolor="white [3212]" strokecolor="#0047ac" strokeweight="1pt">
                    <v:textbox inset="2mm,0,0,0">
                      <w:txbxContent>
                        <w:p w:rsidR="00AC3610" w:rsidRPr="00293500" w:rsidRDefault="00AC3610" w:rsidP="00AC3610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1</w:t>
                          </w:r>
                          <w:r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DIGITE LOS DATOS BÁSICOS DEL TITULO A ELIMINAR Y HAGA CLIC EN </w:t>
                          </w:r>
                          <w:r w:rsidRPr="007D6897">
                            <w:rPr>
                              <w:color w:val="0047AC"/>
                              <w:sz w:val="16"/>
                              <w:szCs w:val="16"/>
                            </w:rPr>
                            <w:t>CONSULTAR</w:t>
                          </w:r>
                        </w:p>
                      </w:txbxContent>
                    </v:textbox>
                  </v:roundrect>
                  <v:shape id="7 Flecha izquierda" o:spid="_x0000_s1074" style="position:absolute;left:-671;top:-11266;width:2093;height:1593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55usIA&#10;AADbAAAADwAAAGRycy9kb3ducmV2LnhtbESPQYvCMBSE7wv+h/AEb2vqgq5Wo4isIF4WrRdvj+bZ&#10;VpuX2ESt/94sLHgcZuYbZrZoTS3u1PjKsoJBPwFBnFtdcaHgkK0/xyB8QNZYWyYFT/KwmHc+Zphq&#10;++Ad3fehEBHCPkUFZQguldLnJRn0feuIo3eyjcEQZVNI3eAjwk0tv5JkJA1WHBdKdLQqKb/sb0bB&#10;eodu6OwqO2ZbY39uv9fv4oxK9brtcgoiUBve4f/2RiuYjODvS/w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nm6wgAAANsAAAAPAAAAAAAAAAAAAAAAAJgCAABkcnMvZG93&#10;bnJldi54bWxQSwUGAAAAAAQABAD1AAAAhwMAAAAA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630;97087,0;95917,59968;209405,39815;209405,119445;97087,99292;97087,159260;0,79630" o:connectangles="0,0,0,0,0,0,0,0" textboxrect="0,0,1423035,1319530"/>
                    <v:textbox inset="2mm,0,0,0">
                      <w:txbxContent>
                        <w:p w:rsidR="00AC3610" w:rsidRDefault="00AC3610" w:rsidP="00AC3610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97 Grupo" o:spid="_x0000_s1075" style="position:absolute;left:-16431;top:17084;width:18075;height:2779" coordorigin="-18743,-2405" coordsize="18081,27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roundrect id="98 Rectángulo redondeado" o:spid="_x0000_s1076" style="position:absolute;left:-18743;top:-1925;width:16836;height:2309;flip:x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Yzab4A&#10;AADbAAAADwAAAGRycy9kb3ducmV2LnhtbERPS26DMBDdV+odrKnUXWPoIkpJDEKRWnVLkgMM9gRI&#10;8BjZLtCevl5U6vLp/Q/Vakcxkw+DYwX5JgNBrJ0ZuFNwOb+/7ECEiGxwdEwKvilAVT4+HLAwbuGG&#10;5lPsRArhUKCCPsapkDLoniyGjZuIE3d13mJM0HfSeFxSuB3la5ZtpcWBU0OPEx170vfTl1XQXtpp&#10;bXTj8y3XVOMtzD8fWqnnp7Xeg4i0xn/xn/vTKHhLY9OX9ANk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62M2m+AAAA2wAAAA8AAAAAAAAAAAAAAAAAmAIAAGRycy9kb3ducmV2&#10;LnhtbFBLBQYAAAAABAAEAPUAAACDAwAAAAA=&#10;" fillcolor="white [3212]" strokecolor="#0047ac" strokeweight="1pt">
                    <v:textbox inset="0,0,2mm,0">
                      <w:txbxContent>
                        <w:p w:rsidR="00AC3610" w:rsidRPr="00293500" w:rsidRDefault="00AC3610" w:rsidP="00AC3610">
                          <w:pPr>
                            <w:spacing w:line="240" w:lineRule="auto"/>
                            <w:jc w:val="center"/>
                            <w:rPr>
                              <w:color w:val="0095D5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47AC"/>
                              <w:sz w:val="16"/>
                              <w:szCs w:val="16"/>
                            </w:rPr>
                            <w:t>2</w:t>
                          </w:r>
                          <w:r w:rsidRPr="007A546C">
                            <w:rPr>
                              <w:color w:val="0047AC"/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color w:val="0095D5"/>
                              <w:sz w:val="16"/>
                              <w:szCs w:val="16"/>
                            </w:rPr>
                            <w:t xml:space="preserve">HAGA CLIC EN </w:t>
                          </w:r>
                          <w:r w:rsidR="00A9265A">
                            <w:rPr>
                              <w:color w:val="0047AC"/>
                              <w:sz w:val="16"/>
                              <w:szCs w:val="16"/>
                            </w:rPr>
                            <w:t>BORRAR TITULO</w:t>
                          </w:r>
                        </w:p>
                      </w:txbxContent>
                    </v:textbox>
                  </v:roundrect>
                  <v:shape id="7 Flecha izquierda" o:spid="_x0000_s1077" style="position:absolute;left:-2756;top:-2405;width:2095;height:1592;rotation:1537603fd;flip:x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8p8MA&#10;AADbAAAADwAAAGRycy9kb3ducmV2LnhtbESPQYvCMBSE7wv+h/AEb2viIrJWo4giFvakFsHbo3m2&#10;xealNNla/71ZEPY4zMw3zHLd21p01PrKsYbJWIEgzp2puNCQnfef3yB8QDZYOyYNT/KwXg0+lpgY&#10;9+AjdadQiAhhn6CGMoQmkdLnJVn0Y9cQR+/mWoshyraQpsVHhNtafik1kxYrjgslNrQtKb+ffq2G&#10;n9zcDuluNk2vm+dUdbXKLvdM69Gw3yxABOrDf/jdTo2G+Rz+vs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R8p8MAAADb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<v:stroke joinstyle="miter"/>
                    <v:formulas/>
                    <v:path arrowok="t" o:connecttype="custom" o:connectlocs="0,79630;97087,0;95917,59968;209405,39815;209405,119445;97087,99292;97087,159260;0,79630" o:connectangles="0,0,0,0,0,0,0,0" textboxrect="0,0,1423035,1319530"/>
                    <v:textbox inset="2mm,0,0,0">
                      <w:txbxContent>
                        <w:p w:rsidR="00AC3610" w:rsidRDefault="00AC3610" w:rsidP="00AC3610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D711C">
        <w:rPr>
          <w:noProof/>
          <w:lang w:eastAsia="es-ES"/>
        </w:rPr>
        <w:drawing>
          <wp:inline distT="0" distB="0" distL="0" distR="0" wp14:anchorId="4B88B07F" wp14:editId="55E7DFB0">
            <wp:extent cx="5449452" cy="6372000"/>
            <wp:effectExtent l="114300" t="133350" r="113665" b="12446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452" cy="6372000"/>
                    </a:xfrm>
                    <a:prstGeom prst="rect">
                      <a:avLst/>
                    </a:prstGeom>
                    <a:noFill/>
                    <a:ln w="3175" cap="rnd">
                      <a:solidFill>
                        <a:srgbClr val="0047AC"/>
                      </a:solidFill>
                    </a:ln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50A9" w:rsidRDefault="00A9265A" w:rsidP="00A9265A">
      <w:pPr>
        <w:pStyle w:val="Epgrafe"/>
        <w:jc w:val="both"/>
      </w:pPr>
      <w:bookmarkStart w:id="20" w:name="_Ref40547277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392A">
        <w:rPr>
          <w:noProof/>
        </w:rPr>
        <w:t>6</w:t>
      </w:r>
      <w:r>
        <w:fldChar w:fldCharType="end"/>
      </w:r>
      <w:bookmarkEnd w:id="20"/>
      <w:r>
        <w:t>. Eliminar Titulo</w:t>
      </w:r>
    </w:p>
    <w:p w:rsidR="00C113E7" w:rsidRDefault="00C113E7" w:rsidP="00C113E7">
      <w:pPr>
        <w:rPr>
          <w:lang w:val="es-CO"/>
        </w:rPr>
      </w:pPr>
    </w:p>
    <w:p w:rsidR="00C113E7" w:rsidRDefault="00C113E7" w:rsidP="00C113E7">
      <w:pPr>
        <w:pStyle w:val="Ttulo1"/>
      </w:pPr>
      <w:bookmarkStart w:id="21" w:name="_Toc405533974"/>
      <w:r>
        <w:lastRenderedPageBreak/>
        <w:t>APLICACIÓN DE TITULO EJECUTIVO</w:t>
      </w:r>
      <w:bookmarkEnd w:id="21"/>
    </w:p>
    <w:p w:rsidR="00C113E7" w:rsidRDefault="00C113E7" w:rsidP="00C113E7">
      <w:pPr>
        <w:rPr>
          <w:lang w:val="es-CO" w:eastAsia="es-ES"/>
        </w:rPr>
      </w:pPr>
    </w:p>
    <w:p w:rsidR="005709F1" w:rsidRDefault="005709F1" w:rsidP="005709F1">
      <w:pPr>
        <w:pStyle w:val="Ttulo2"/>
        <w:rPr>
          <w:lang w:val="es-CO"/>
        </w:rPr>
      </w:pPr>
      <w:bookmarkStart w:id="22" w:name="_Toc405533975"/>
      <w:r>
        <w:rPr>
          <w:lang w:val="es-CO"/>
        </w:rPr>
        <w:t>ACCESO A LA OPCIÓN</w:t>
      </w:r>
      <w:bookmarkEnd w:id="22"/>
    </w:p>
    <w:p w:rsidR="00C113E7" w:rsidRPr="003B41AC" w:rsidRDefault="00C113E7" w:rsidP="00C113E7">
      <w:pPr>
        <w:rPr>
          <w:lang w:eastAsia="es-ES"/>
        </w:rPr>
      </w:pPr>
      <w:r>
        <w:rPr>
          <w:lang w:eastAsia="es-ES"/>
        </w:rPr>
        <w:t xml:space="preserve">Para acceder a la opción de </w:t>
      </w:r>
      <w:r w:rsidRPr="00C113E7">
        <w:rPr>
          <w:color w:val="0095D5"/>
          <w:lang w:eastAsia="es-ES"/>
        </w:rPr>
        <w:t>Aplicación de Título</w:t>
      </w:r>
      <w:r>
        <w:rPr>
          <w:color w:val="0095D5"/>
          <w:lang w:eastAsia="es-ES"/>
        </w:rPr>
        <w:t>s</w:t>
      </w:r>
      <w:r w:rsidRPr="00C113E7">
        <w:rPr>
          <w:color w:val="0095D5"/>
          <w:lang w:eastAsia="es-ES"/>
        </w:rPr>
        <w:t xml:space="preserve"> Ejecutivo</w:t>
      </w:r>
      <w:r>
        <w:rPr>
          <w:color w:val="0095D5"/>
          <w:lang w:eastAsia="es-ES"/>
        </w:rPr>
        <w:t>s</w:t>
      </w:r>
      <w:r>
        <w:rPr>
          <w:lang w:eastAsia="es-ES"/>
        </w:rPr>
        <w:t xml:space="preserve">, siga las instrucciones indicadas en la </w:t>
      </w:r>
      <w:r w:rsidR="005709F1">
        <w:rPr>
          <w:lang w:eastAsia="es-ES"/>
        </w:rPr>
        <w:fldChar w:fldCharType="begin"/>
      </w:r>
      <w:r w:rsidR="005709F1">
        <w:rPr>
          <w:lang w:eastAsia="es-ES"/>
        </w:rPr>
        <w:instrText xml:space="preserve"> REF _Ref405473760 \h </w:instrText>
      </w:r>
      <w:r w:rsidR="005709F1">
        <w:rPr>
          <w:lang w:eastAsia="es-ES"/>
        </w:rPr>
      </w:r>
      <w:r w:rsidR="005709F1">
        <w:rPr>
          <w:lang w:eastAsia="es-ES"/>
        </w:rPr>
        <w:fldChar w:fldCharType="separate"/>
      </w:r>
      <w:r w:rsidR="00F9392A">
        <w:t xml:space="preserve">Ilustración </w:t>
      </w:r>
      <w:r w:rsidR="00F9392A">
        <w:rPr>
          <w:noProof/>
        </w:rPr>
        <w:t>7</w:t>
      </w:r>
      <w:r w:rsidR="005709F1">
        <w:rPr>
          <w:lang w:eastAsia="es-ES"/>
        </w:rPr>
        <w:fldChar w:fldCharType="end"/>
      </w:r>
    </w:p>
    <w:p w:rsidR="005709F1" w:rsidRDefault="00C113E7" w:rsidP="005709F1">
      <w:pPr>
        <w:keepNext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1C011CC" wp14:editId="00779ECC">
                <wp:simplePos x="0" y="0"/>
                <wp:positionH relativeFrom="column">
                  <wp:posOffset>1158240</wp:posOffset>
                </wp:positionH>
                <wp:positionV relativeFrom="paragraph">
                  <wp:posOffset>1400546</wp:posOffset>
                </wp:positionV>
                <wp:extent cx="3668820" cy="482070"/>
                <wp:effectExtent l="19050" t="19050" r="27305" b="13335"/>
                <wp:wrapNone/>
                <wp:docPr id="104" name="10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8820" cy="482070"/>
                          <a:chOff x="-11219" y="-11219"/>
                          <a:chExt cx="3669205" cy="482432"/>
                        </a:xfrm>
                      </wpg:grpSpPr>
                      <wps:wsp>
                        <wps:cNvPr id="105" name="105 Rectángulo redondeado"/>
                        <wps:cNvSpPr/>
                        <wps:spPr>
                          <a:xfrm>
                            <a:off x="123261" y="50477"/>
                            <a:ext cx="3534725" cy="420736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13E7" w:rsidRPr="003B41AC" w:rsidRDefault="00C113E7" w:rsidP="00C113E7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DOBLE CLIC SOBRE </w:t>
                              </w:r>
                              <w:r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LA OPCIÓN DEL MENÚ 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APLICACIÓN </w:t>
                              </w:r>
                              <w:r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DE TÍTULOS EJECUTIVOS</w:t>
                              </w:r>
                              <w:r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, UBICADA EN LAS CARPETAS </w:t>
                              </w:r>
                              <w:r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PROCESOS OPERATIVOS&gt;RECEPCIÓN DE TÍTULOS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7 Flecha izquierda"/>
                        <wps:cNvSpPr/>
                        <wps:spPr>
                          <a:xfrm rot="1407718">
                            <a:off x="-11219" y="-11219"/>
                            <a:ext cx="209592" cy="174049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13E7" w:rsidRDefault="00C113E7" w:rsidP="00C113E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4 Grupo" o:spid="_x0000_s1078" style="position:absolute;left:0;text-align:left;margin-left:91.2pt;margin-top:110.3pt;width:288.9pt;height:37.95pt;z-index:251696128;mso-width-relative:margin;mso-height-relative:margin" coordorigin="-112,-112" coordsize="36692,4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">
                <v:roundrect id="105 Rectángulo redondeado" o:spid="_x0000_s1079" style="position:absolute;left:1232;top:504;width:35347;height:4208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g1LsIA&#10;AADcAAAADwAAAGRycy9kb3ducmV2LnhtbERPS2sCMRC+C/0PYQreNKmilK1RpCD0ovjCehw20+zS&#10;zWS7SXX11xtB8DYf33Mms9ZV4kRNKD1reOsrEMS5NyVbDfvdovcOIkRkg5Vn0nChALPpS2eCmfFn&#10;3tBpG61IIRwy1FDEWGdShrwgh6Hva+LE/fjGYUywsdI0eE7hrpIDpcbSYcmpocCaPgvKf7f/TsNc&#10;1Wv3dxhbG67L1WG/PA6/7VHr7ms7/wARqY1P8cP9ZdJ8NYL7M+kCOb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CDUuwgAAANwAAAAPAAAAAAAAAAAAAAAAAJgCAABkcnMvZG93&#10;bnJldi54bWxQSwUGAAAAAAQABAD1AAAAhwMAAAAA&#10;" fillcolor="white [3212]" strokecolor="#0047ac" strokeweight="1pt">
                  <v:textbox inset="2mm,0,0,0">
                    <w:txbxContent>
                      <w:p w:rsidR="00C113E7" w:rsidRPr="003B41AC" w:rsidRDefault="00C113E7" w:rsidP="00C113E7">
                        <w:pPr>
                          <w:spacing w:line="240" w:lineRule="auto"/>
                          <w:jc w:val="center"/>
                          <w:rPr>
                            <w:color w:val="0095D5"/>
                            <w:sz w:val="16"/>
                            <w:szCs w:val="16"/>
                          </w:rPr>
                        </w:pP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HAGA DOBLE CLIC SOBRE </w:t>
                        </w:r>
                        <w:r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LA OPCIÓN DEL MENÚ </w:t>
                        </w:r>
                        <w:r>
                          <w:rPr>
                            <w:color w:val="0047AC"/>
                            <w:sz w:val="16"/>
                            <w:szCs w:val="16"/>
                          </w:rPr>
                          <w:t xml:space="preserve">APLICACIÓN </w:t>
                        </w:r>
                        <w:r w:rsidRPr="003B41AC">
                          <w:rPr>
                            <w:color w:val="0047AC"/>
                            <w:sz w:val="16"/>
                            <w:szCs w:val="16"/>
                          </w:rPr>
                          <w:t>DE TÍTULOS EJECUTIVOS</w:t>
                        </w:r>
                        <w:r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, UBICADA EN LAS CARPETAS </w:t>
                        </w:r>
                        <w:r w:rsidRPr="003B41AC">
                          <w:rPr>
                            <w:color w:val="0047AC"/>
                            <w:sz w:val="16"/>
                            <w:szCs w:val="16"/>
                          </w:rPr>
                          <w:t>PROCESOS OPERATIVOS&gt;RECEPCIÓN DE TÍTULOS</w:t>
                        </w:r>
                      </w:p>
                    </w:txbxContent>
                  </v:textbox>
                </v:roundrect>
                <v:shape id="7 Flecha izquierda" o:spid="_x0000_s1080" style="position:absolute;left:-112;top:-112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xpvcIA&#10;AADcAAAADwAAAGRycy9kb3ducmV2LnhtbERPTWvCQBC9C/0PyxR6002FRkldpUgF8SIxXrwN2WmS&#10;Nju7za5J/PduoeBtHu9zVpvRtKKnzjeWFbzOEhDEpdUNVwrOxW66BOEDssbWMim4kYfN+mmywkzb&#10;gXPqT6ESMYR9hgrqEFwmpS9rMuhn1hFH7st2BkOEXSV1h0MMN62cJ0kqDTYcG2p0tK2p/DldjYJd&#10;ju7N2W1xKQ7Gfl6Pv4vqG5V6eR4/3kEEGsND/O/e6zg/SeHvmXiB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bGm9wgAAANwAAAAPAAAAAAAAAAAAAAAAAJgCAABkcnMvZG93&#10;bnJldi54bWxQSwUGAAAAAAQABAD1AAAAhwMAAAAA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87025;97174,0;96002,65537;209592,43512;209592,130537;97174,108512;97174,174049;0,87025" o:connectangles="0,0,0,0,0,0,0,0" textboxrect="0,0,1423035,1319530"/>
                  <v:textbox inset="2mm,0,0,0">
                    <w:txbxContent>
                      <w:p w:rsidR="00C113E7" w:rsidRDefault="00C113E7" w:rsidP="00C113E7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813A9DE" wp14:editId="75684E23">
                <wp:simplePos x="0" y="0"/>
                <wp:positionH relativeFrom="column">
                  <wp:posOffset>1674912</wp:posOffset>
                </wp:positionH>
                <wp:positionV relativeFrom="paragraph">
                  <wp:posOffset>633730</wp:posOffset>
                </wp:positionV>
                <wp:extent cx="2827340" cy="487470"/>
                <wp:effectExtent l="19050" t="19050" r="11430" b="27305"/>
                <wp:wrapNone/>
                <wp:docPr id="107" name="10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340" cy="487470"/>
                          <a:chOff x="-16830" y="-16845"/>
                          <a:chExt cx="2827347" cy="488063"/>
                        </a:xfrm>
                      </wpg:grpSpPr>
                      <wps:wsp>
                        <wps:cNvPr id="108" name="108 Rectángulo redondeado"/>
                        <wps:cNvSpPr/>
                        <wps:spPr>
                          <a:xfrm>
                            <a:off x="123403" y="50482"/>
                            <a:ext cx="2687114" cy="420736"/>
                          </a:xfrm>
                          <a:prstGeom prst="roundRect">
                            <a:avLst>
                              <a:gd name="adj" fmla="val 1888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13E7" w:rsidRPr="003B41AC" w:rsidRDefault="005709F1" w:rsidP="00C113E7">
                              <w:pPr>
                                <w:spacing w:line="240" w:lineRule="auto"/>
                                <w:jc w:val="center"/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1. </w:t>
                              </w:r>
                              <w:r w:rsidR="00C113E7" w:rsidRPr="003B41A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ACCEDA CON SU USUARIO AL SISTEMA DE INFORMACIÓN TRIBUTARIA, Y SELECCIONE LA INSTANCIA </w:t>
                              </w:r>
                              <w:r w:rsidR="00C113E7" w:rsidRPr="003B41AC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OTROS INGRESOS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7 Flecha izquierda"/>
                        <wps:cNvSpPr/>
                        <wps:spPr>
                          <a:xfrm rot="1407718">
                            <a:off x="-16830" y="-16845"/>
                            <a:ext cx="209592" cy="174049"/>
                          </a:xfrm>
                          <a:custGeom>
                            <a:avLst/>
                            <a:gdLst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989648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9765 w 1423035"/>
                              <a:gd name="connsiteY2" fmla="*/ 329883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  <a:gd name="connsiteX0" fmla="*/ 0 w 1423035"/>
                              <a:gd name="connsiteY0" fmla="*/ 659765 h 1319530"/>
                              <a:gd name="connsiteX1" fmla="*/ 659765 w 1423035"/>
                              <a:gd name="connsiteY1" fmla="*/ 0 h 1319530"/>
                              <a:gd name="connsiteX2" fmla="*/ 651813 w 1423035"/>
                              <a:gd name="connsiteY2" fmla="*/ 496860 h 1319530"/>
                              <a:gd name="connsiteX3" fmla="*/ 1423035 w 1423035"/>
                              <a:gd name="connsiteY3" fmla="*/ 329883 h 1319530"/>
                              <a:gd name="connsiteX4" fmla="*/ 1423035 w 1423035"/>
                              <a:gd name="connsiteY4" fmla="*/ 989648 h 1319530"/>
                              <a:gd name="connsiteX5" fmla="*/ 659765 w 1423035"/>
                              <a:gd name="connsiteY5" fmla="*/ 822670 h 1319530"/>
                              <a:gd name="connsiteX6" fmla="*/ 659765 w 1423035"/>
                              <a:gd name="connsiteY6" fmla="*/ 1319530 h 1319530"/>
                              <a:gd name="connsiteX7" fmla="*/ 0 w 1423035"/>
                              <a:gd name="connsiteY7" fmla="*/ 659765 h 1319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423035" h="1319530">
                                <a:moveTo>
                                  <a:pt x="0" y="659765"/>
                                </a:moveTo>
                                <a:lnTo>
                                  <a:pt x="659765" y="0"/>
                                </a:lnTo>
                                <a:lnTo>
                                  <a:pt x="651813" y="496860"/>
                                </a:lnTo>
                                <a:lnTo>
                                  <a:pt x="1423035" y="329883"/>
                                </a:lnTo>
                                <a:lnTo>
                                  <a:pt x="1423035" y="989648"/>
                                </a:lnTo>
                                <a:lnTo>
                                  <a:pt x="659765" y="822670"/>
                                </a:lnTo>
                                <a:lnTo>
                                  <a:pt x="659765" y="1319530"/>
                                </a:lnTo>
                                <a:lnTo>
                                  <a:pt x="0" y="6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7AC"/>
                          </a:solidFill>
                          <a:ln w="12700">
                            <a:solidFill>
                              <a:srgbClr val="0047A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13E7" w:rsidRDefault="00C113E7" w:rsidP="00C113E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7 Grupo" o:spid="_x0000_s1081" style="position:absolute;left:0;text-align:left;margin-left:131.9pt;margin-top:49.9pt;width:222.65pt;height:38.4pt;z-index:251695104;mso-width-relative:margin;mso-height-relative:margin" coordorigin="-168,-168" coordsize="28273,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">
                <v:roundrect id="108 Rectángulo redondeado" o:spid="_x0000_s1082" style="position:absolute;left:1234;top:504;width:26871;height:4208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masMYA&#10;AADcAAAADwAAAGRycy9kb3ducmV2LnhtbESPT2sCMRDF7wW/Q5hCbzVpCyJbo4gg9GKpf1CPw2aa&#10;XdxMtptUVz+9cyj0NsN7895vJrM+NOpMXaojW3gZGlDEZXQ1ewu77fJ5DCplZIdNZLJwpQSz6eBh&#10;goWLF17TeZO9khBOBVqocm4LrVNZUcA0jC2xaN+xC5hl7bx2HV4kPDT61ZiRDlizNFTY0qKi8rT5&#10;DRbmpv0KP/uR9+m2+tzvVse3gz9a+/TYz99BZerzv/nv+sMJvhFaeUYm0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masMYAAADcAAAADwAAAAAAAAAAAAAAAACYAgAAZHJz&#10;L2Rvd25yZXYueG1sUEsFBgAAAAAEAAQA9QAAAIsDAAAAAA==&#10;" fillcolor="white [3212]" strokecolor="#0047ac" strokeweight="1pt">
                  <v:textbox inset="2mm,0,0,0">
                    <w:txbxContent>
                      <w:p w:rsidR="00C113E7" w:rsidRPr="003B41AC" w:rsidRDefault="005709F1" w:rsidP="00C113E7">
                        <w:pPr>
                          <w:spacing w:line="240" w:lineRule="auto"/>
                          <w:jc w:val="center"/>
                          <w:rPr>
                            <w:color w:val="0047AC"/>
                            <w:sz w:val="16"/>
                            <w:szCs w:val="16"/>
                          </w:rPr>
                        </w:pPr>
                        <w:r>
                          <w:rPr>
                            <w:color w:val="0095D5"/>
                            <w:sz w:val="16"/>
                            <w:szCs w:val="16"/>
                          </w:rPr>
                          <w:t xml:space="preserve">1. </w:t>
                        </w:r>
                        <w:r w:rsidR="00C113E7" w:rsidRPr="003B41AC">
                          <w:rPr>
                            <w:color w:val="0095D5"/>
                            <w:sz w:val="16"/>
                            <w:szCs w:val="16"/>
                          </w:rPr>
                          <w:t xml:space="preserve">ACCEDA CON SU USUARIO AL SISTEMA DE INFORMACIÓN TRIBUTARIA, Y SELECCIONE LA INSTANCIA </w:t>
                        </w:r>
                        <w:r w:rsidR="00C113E7" w:rsidRPr="003B41AC">
                          <w:rPr>
                            <w:color w:val="0047AC"/>
                            <w:sz w:val="16"/>
                            <w:szCs w:val="16"/>
                          </w:rPr>
                          <w:t>OTROS INGRESOS</w:t>
                        </w:r>
                      </w:p>
                    </w:txbxContent>
                  </v:textbox>
                </v:roundrect>
                <v:shape id="7 Flecha izquierda" o:spid="_x0000_s1083" style="position:absolute;left:-168;top:-168;width:2095;height:1740;rotation:1537603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7NcEA&#10;AADcAAAADwAAAGRycy9kb3ducmV2LnhtbERPTWsCMRC9F/wPYQRv3aweil2N0gpSPRR0W/A6JGN2&#10;cTNZN1HXf28KQm/zeJ8zX/auEVfqQu1ZwTjLQRBrb2q2Cn5/1q9TECEiG2w8k4I7BVguBi9zLIy/&#10;8Z6uZbQihXAoUEEVY1tIGXRFDkPmW+LEHX3nMCbYWWk6vKVw18hJnr9JhzWnhgpbWlWkT+XFKfjW&#10;U70vL2G7axu7+TzbA47pS6nRsP+YgYjUx3/x070xaX7+Dn/PpAv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suzXBAAAA3AAAAA8AAAAAAAAAAAAAAAAAmAIAAGRycy9kb3du&#10;cmV2LnhtbFBLBQYAAAAABAAEAPUAAACGAwAAAAA=&#10;" adj="-11796480,,5400" path="m,659765l659765,r-7952,496860l1423035,329883r,659765l659765,822670r,496860l,659765xe" fillcolor="#0047ac" strokecolor="#0047ac" strokeweight="1pt">
                  <v:stroke joinstyle="miter"/>
                  <v:formulas/>
                  <v:path arrowok="t" o:connecttype="custom" o:connectlocs="0,87025;97174,0;96002,65537;209592,43512;209592,130537;97174,108512;97174,174049;0,87025" o:connectangles="0,0,0,0,0,0,0,0" textboxrect="0,0,1423035,1319530"/>
                  <v:textbox>
                    <w:txbxContent>
                      <w:p w:rsidR="00C113E7" w:rsidRDefault="00C113E7" w:rsidP="00C113E7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D8A8BAA" wp14:editId="071CCD0E">
            <wp:extent cx="6400800" cy="3640455"/>
            <wp:effectExtent l="133350" t="114300" r="133350" b="11239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0455"/>
                    </a:xfrm>
                    <a:prstGeom prst="rect">
                      <a:avLst/>
                    </a:prstGeom>
                    <a:noFill/>
                    <a:ln w="3175" cap="rnd">
                      <a:solidFill>
                        <a:srgbClr val="0047AC"/>
                      </a:solidFill>
                    </a:ln>
                    <a:effectLst>
                      <a:outerShdw blurRad="63500" sx="101000" sy="101000" algn="ctr" rotWithShape="0">
                        <a:schemeClr val="tx1">
                          <a:lumMod val="50000"/>
                          <a:lumOff val="5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13E7" w:rsidRDefault="005709F1" w:rsidP="005709F1">
      <w:pPr>
        <w:pStyle w:val="Epgrafe"/>
      </w:pPr>
      <w:bookmarkStart w:id="23" w:name="_Ref40547376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392A">
        <w:rPr>
          <w:noProof/>
        </w:rPr>
        <w:t>7</w:t>
      </w:r>
      <w:r>
        <w:fldChar w:fldCharType="end"/>
      </w:r>
      <w:bookmarkEnd w:id="23"/>
      <w:r>
        <w:t>. Acceso a la opción Aplicación de Titulo Ejecutivo</w:t>
      </w:r>
    </w:p>
    <w:p w:rsidR="00521776" w:rsidRPr="00521776" w:rsidRDefault="00521776" w:rsidP="00521776"/>
    <w:p w:rsidR="00C113E7" w:rsidRDefault="00521776" w:rsidP="00521776">
      <w:r w:rsidRPr="00521776">
        <w:t xml:space="preserve">La </w:t>
      </w:r>
      <w:r>
        <w:t xml:space="preserve">opción </w:t>
      </w:r>
      <w:r w:rsidRPr="00521776">
        <w:t>está compuesta por una tabla donde se visualizan los títulos ejecutivos y el detalle cada uno</w:t>
      </w:r>
      <w:r>
        <w:t>. Para aplicar un</w:t>
      </w:r>
      <w:r w:rsidR="00341BB7">
        <w:t xml:space="preserve"> título, siga las instrucciones:</w:t>
      </w:r>
    </w:p>
    <w:p w:rsidR="00341BB7" w:rsidRDefault="00341BB7" w:rsidP="00521776"/>
    <w:p w:rsidR="007403CC" w:rsidRDefault="007403CC" w:rsidP="007403CC">
      <w:pPr>
        <w:keepNext/>
        <w:jc w:val="center"/>
      </w:pPr>
      <w:r>
        <w:rPr>
          <w:noProof/>
          <w:lang w:eastAsia="es-ES"/>
        </w:rPr>
        <w:lastRenderedPageBreak/>
        <mc:AlternateContent>
          <mc:Choice Requires="wpg">
            <w:drawing>
              <wp:inline distT="0" distB="0" distL="0" distR="0" wp14:anchorId="6A17EE2F" wp14:editId="3319676D">
                <wp:extent cx="6174683" cy="7232073"/>
                <wp:effectExtent l="0" t="0" r="17145" b="45085"/>
                <wp:docPr id="58" name="5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4683" cy="7232073"/>
                          <a:chOff x="-84746" y="-96856"/>
                          <a:chExt cx="6294804" cy="7373177"/>
                        </a:xfrm>
                      </wpg:grpSpPr>
                      <wps:wsp>
                        <wps:cNvPr id="54" name="54 Rectángulo"/>
                        <wps:cNvSpPr/>
                        <wps:spPr>
                          <a:xfrm>
                            <a:off x="-84746" y="-96856"/>
                            <a:ext cx="6294804" cy="7373177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3" name="53 Grupo"/>
                        <wpg:cNvGrpSpPr/>
                        <wpg:grpSpPr>
                          <a:xfrm>
                            <a:off x="58521" y="65837"/>
                            <a:ext cx="5990590" cy="7136054"/>
                            <a:chOff x="0" y="0"/>
                            <a:chExt cx="5990590" cy="7136054"/>
                          </a:xfrm>
                        </wpg:grpSpPr>
                        <wpg:grpSp>
                          <wpg:cNvPr id="50" name="50 Grupo"/>
                          <wpg:cNvGrpSpPr/>
                          <wpg:grpSpPr>
                            <a:xfrm>
                              <a:off x="0" y="4528109"/>
                              <a:ext cx="5990590" cy="2607945"/>
                              <a:chOff x="-204825" y="0"/>
                              <a:chExt cx="5991149" cy="2608215"/>
                            </a:xfrm>
                          </wpg:grpSpPr>
                          <pic:pic xmlns:pic="http://schemas.openxmlformats.org/drawingml/2006/picture">
                            <pic:nvPicPr>
                              <pic:cNvPr id="35" name="Imagen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7778" y="0"/>
                                <a:ext cx="5698546" cy="2608215"/>
                              </a:xfrm>
                              <a:prstGeom prst="rect">
                                <a:avLst/>
                              </a:prstGeom>
                              <a:noFill/>
                              <a:ln w="3175" cap="rnd">
                                <a:solidFill>
                                  <a:srgbClr val="0047AC"/>
                                </a:solidFill>
                              </a:ln>
                              <a:effectLst>
                                <a:outerShdw blurRad="63500" sx="101000" sy="101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pic:spPr>
                          </pic:pic>
                          <wpg:grpSp>
                            <wpg:cNvPr id="124" name="124 Grupo"/>
                            <wpg:cNvGrpSpPr/>
                            <wpg:grpSpPr>
                              <a:xfrm>
                                <a:off x="2815875" y="370383"/>
                                <a:ext cx="2277110" cy="400050"/>
                                <a:chOff x="-246552" y="-178958"/>
                                <a:chExt cx="2051501" cy="402189"/>
                              </a:xfrm>
                            </wpg:grpSpPr>
                            <wps:wsp>
                              <wps:cNvPr id="125" name="125 Rectángulo redondeado"/>
                              <wps:cNvSpPr/>
                              <wps:spPr>
                                <a:xfrm>
                                  <a:off x="-246552" y="-178958"/>
                                  <a:ext cx="2051501" cy="230680"/>
                                </a:xfrm>
                                <a:prstGeom prst="roundRect">
                                  <a:avLst>
                                    <a:gd name="adj" fmla="val 18884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0047A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34B00" w:rsidRPr="00047C90" w:rsidRDefault="00134B00" w:rsidP="00C52846">
                                    <w:pPr>
                                      <w:spacing w:line="240" w:lineRule="auto"/>
                                      <w:jc w:val="center"/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  <w:r w:rsidRPr="00134B00"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 xml:space="preserve">. </w:t>
                                    </w:r>
                                    <w:r w:rsidR="00013097"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>MARCAR EN LA</w:t>
                                    </w:r>
                                    <w:r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 w:rsidR="007403CC"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>LISTA</w:t>
                                    </w:r>
                                    <w:r w:rsidRPr="00047C90"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 xml:space="preserve"> LOS </w:t>
                                    </w:r>
                                    <w:r w:rsidR="00047C90" w:rsidRPr="00047C90"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>TÍTULOS</w:t>
                                    </w:r>
                                    <w:r w:rsidRPr="00047C90"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 xml:space="preserve"> A APLICAR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" name="7 Flecha izquierda"/>
                              <wps:cNvSpPr/>
                              <wps:spPr>
                                <a:xfrm rot="18369784" flipV="1">
                                  <a:off x="-284623" y="28359"/>
                                  <a:ext cx="233546" cy="156197"/>
                                </a:xfrm>
                                <a:custGeom>
                                  <a:avLst/>
                                  <a:gdLst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9765 w 1423035"/>
                                    <a:gd name="connsiteY2" fmla="*/ 329883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989648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9765 w 1423035"/>
                                    <a:gd name="connsiteY2" fmla="*/ 329883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822670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1813 w 1423035"/>
                                    <a:gd name="connsiteY2" fmla="*/ 496860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822670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1423035" h="1319530">
                                      <a:moveTo>
                                        <a:pt x="0" y="659765"/>
                                      </a:moveTo>
                                      <a:lnTo>
                                        <a:pt x="659765" y="0"/>
                                      </a:lnTo>
                                      <a:lnTo>
                                        <a:pt x="651813" y="496860"/>
                                      </a:lnTo>
                                      <a:lnTo>
                                        <a:pt x="1423035" y="329883"/>
                                      </a:lnTo>
                                      <a:lnTo>
                                        <a:pt x="1423035" y="989648"/>
                                      </a:lnTo>
                                      <a:lnTo>
                                        <a:pt x="659765" y="822670"/>
                                      </a:lnTo>
                                      <a:lnTo>
                                        <a:pt x="659765" y="1319530"/>
                                      </a:lnTo>
                                      <a:lnTo>
                                        <a:pt x="0" y="659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47AC"/>
                                </a:solidFill>
                                <a:ln w="12700">
                                  <a:solidFill>
                                    <a:srgbClr val="0047A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34B00" w:rsidRDefault="00134B00" w:rsidP="00C52846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9" name="29 Rectángulo redondeado"/>
                            <wps:cNvSpPr/>
                            <wps:spPr>
                              <a:xfrm>
                                <a:off x="426711" y="1023759"/>
                                <a:ext cx="4849107" cy="30670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rgbClr val="0095D5"/>
                                </a:solidFill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F02C3" w:rsidRPr="007403CC" w:rsidRDefault="002D70D4" w:rsidP="008F02C3">
                                  <w:pPr>
                                    <w:spacing w:line="240" w:lineRule="auto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>Ubique el cursor sobre un registro de la tabla</w:t>
                                  </w:r>
                                  <w:r w:rsidR="00E12E25" w:rsidRPr="007403CC">
                                    <w:rPr>
                                      <w:i/>
                                      <w:sz w:val="16"/>
                                    </w:rPr>
                                    <w:t xml:space="preserve"> para ver</w:t>
                                  </w: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 xml:space="preserve"> </w:t>
                                  </w:r>
                                  <w:r w:rsidR="00E12E25" w:rsidRPr="007403CC">
                                    <w:rPr>
                                      <w:i/>
                                      <w:sz w:val="16"/>
                                    </w:rPr>
                                    <w:t>la información detallada del título.</w:t>
                                  </w: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 xml:space="preserve"> </w:t>
                                  </w:r>
                                  <w:r w:rsidR="00E12E25" w:rsidRPr="007403CC">
                                    <w:rPr>
                                      <w:i/>
                                      <w:sz w:val="16"/>
                                    </w:rPr>
                                    <w:t>Estos datos se</w:t>
                                  </w: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 xml:space="preserve"> visualizará</w:t>
                                  </w:r>
                                  <w:r w:rsidR="00E12E25" w:rsidRPr="007403CC">
                                    <w:rPr>
                                      <w:i/>
                                      <w:sz w:val="16"/>
                                    </w:rPr>
                                    <w:t>n</w:t>
                                  </w: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 xml:space="preserve"> en el formulario de la derecha.</w:t>
                                  </w:r>
                                  <w:r w:rsidR="008F02C3" w:rsidRPr="007403CC">
                                    <w:rPr>
                                      <w:i/>
                                      <w:sz w:val="16"/>
                                    </w:rPr>
                                    <w:t xml:space="preserve"> </w:t>
                                  </w: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>El registro sobre el que se encuentre ubicado, se observa de color lila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36 Grupo"/>
                            <wpg:cNvGrpSpPr/>
                            <wpg:grpSpPr>
                              <a:xfrm>
                                <a:off x="2522460" y="1948640"/>
                                <a:ext cx="1789430" cy="360045"/>
                                <a:chOff x="-1695397" y="-274540"/>
                                <a:chExt cx="1791256" cy="361710"/>
                              </a:xfrm>
                            </wpg:grpSpPr>
                            <wps:wsp>
                              <wps:cNvPr id="39" name="39 Rectángulo redondeado"/>
                              <wps:cNvSpPr/>
                              <wps:spPr>
                                <a:xfrm>
                                  <a:off x="-1695397" y="-274540"/>
                                  <a:ext cx="1676232" cy="286125"/>
                                </a:xfrm>
                                <a:prstGeom prst="roundRect">
                                  <a:avLst>
                                    <a:gd name="adj" fmla="val 18884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0047A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F02C3" w:rsidRPr="003B41AC" w:rsidRDefault="008F02C3" w:rsidP="008D5649">
                                    <w:pPr>
                                      <w:spacing w:line="240" w:lineRule="auto"/>
                                      <w:jc w:val="center"/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  <w:r w:rsidRPr="00134B00"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 xml:space="preserve">HAGA CLIC EN EL BOTÓN </w:t>
                                    </w:r>
                                    <w:r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>APROBAR TITULO EJECUTIVO</w:t>
                                    </w:r>
                                    <w:r w:rsidRPr="00134B00"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7 Flecha izquierda"/>
                              <wps:cNvSpPr/>
                              <wps:spPr>
                                <a:xfrm rot="2411567" flipH="1" flipV="1">
                                  <a:off x="-113733" y="-86879"/>
                                  <a:ext cx="209592" cy="174049"/>
                                </a:xfrm>
                                <a:custGeom>
                                  <a:avLst/>
                                  <a:gdLst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9765 w 1423035"/>
                                    <a:gd name="connsiteY2" fmla="*/ 329883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989648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9765 w 1423035"/>
                                    <a:gd name="connsiteY2" fmla="*/ 329883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822670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1813 w 1423035"/>
                                    <a:gd name="connsiteY2" fmla="*/ 496860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822670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1423035" h="1319530">
                                      <a:moveTo>
                                        <a:pt x="0" y="659765"/>
                                      </a:moveTo>
                                      <a:lnTo>
                                        <a:pt x="659765" y="0"/>
                                      </a:lnTo>
                                      <a:lnTo>
                                        <a:pt x="651813" y="496860"/>
                                      </a:lnTo>
                                      <a:lnTo>
                                        <a:pt x="1423035" y="329883"/>
                                      </a:lnTo>
                                      <a:lnTo>
                                        <a:pt x="1423035" y="989648"/>
                                      </a:lnTo>
                                      <a:lnTo>
                                        <a:pt x="659765" y="822670"/>
                                      </a:lnTo>
                                      <a:lnTo>
                                        <a:pt x="659765" y="1319530"/>
                                      </a:lnTo>
                                      <a:lnTo>
                                        <a:pt x="0" y="659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47AC"/>
                                </a:solidFill>
                                <a:ln w="12700">
                                  <a:solidFill>
                                    <a:srgbClr val="0047A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F02C3" w:rsidRDefault="008F02C3" w:rsidP="008D5649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4" name="44 Grupo"/>
                            <wpg:cNvGrpSpPr/>
                            <wpg:grpSpPr>
                              <a:xfrm>
                                <a:off x="-204825" y="1867097"/>
                                <a:ext cx="1577339" cy="501650"/>
                                <a:chOff x="342913" y="-286746"/>
                                <a:chExt cx="1578695" cy="503013"/>
                              </a:xfrm>
                            </wpg:grpSpPr>
                            <wps:wsp>
                              <wps:cNvPr id="45" name="45 Rectángulo redondeado"/>
                              <wps:cNvSpPr/>
                              <wps:spPr>
                                <a:xfrm>
                                  <a:off x="342913" y="-204931"/>
                                  <a:ext cx="1487247" cy="421198"/>
                                </a:xfrm>
                                <a:prstGeom prst="roundRect">
                                  <a:avLst>
                                    <a:gd name="adj" fmla="val 18884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0047A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F02C3" w:rsidRPr="00572167" w:rsidRDefault="00572167" w:rsidP="007403CC">
                                    <w:pPr>
                                      <w:spacing w:line="240" w:lineRule="auto"/>
                                      <w:jc w:val="center"/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  <w:r w:rsidR="008F02C3" w:rsidRPr="00134B00"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 xml:space="preserve">. </w:t>
                                    </w:r>
                                    <w:r w:rsidR="008F02C3" w:rsidRPr="00572167"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>HAGA CLIC</w:t>
                                    </w:r>
                                    <w:r w:rsidR="008F02C3"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 xml:space="preserve"> EN EL BOTÓN </w:t>
                                    </w:r>
                                    <w:r w:rsidR="008F02C3"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 xml:space="preserve">OK </w:t>
                                    </w:r>
                                    <w:r w:rsidR="008F02C3" w:rsidRPr="00572167"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 xml:space="preserve">PARA CONFIRMAR LA APLICACIÓN </w:t>
                                    </w:r>
                                    <w:r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>DE LOS</w:t>
                                    </w:r>
                                    <w:r w:rsidR="008F02C3" w:rsidRPr="00572167"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 w:rsidRPr="00572167"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>TÍTULO</w:t>
                                    </w:r>
                                    <w:r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72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7 Flecha izquierda"/>
                              <wps:cNvSpPr/>
                              <wps:spPr>
                                <a:xfrm rot="19188433" flipH="1">
                                  <a:off x="1712016" y="-286746"/>
                                  <a:ext cx="209592" cy="174049"/>
                                </a:xfrm>
                                <a:custGeom>
                                  <a:avLst/>
                                  <a:gdLst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9765 w 1423035"/>
                                    <a:gd name="connsiteY2" fmla="*/ 329883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989648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9765 w 1423035"/>
                                    <a:gd name="connsiteY2" fmla="*/ 329883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822670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1813 w 1423035"/>
                                    <a:gd name="connsiteY2" fmla="*/ 496860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822670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1423035" h="1319530">
                                      <a:moveTo>
                                        <a:pt x="0" y="659765"/>
                                      </a:moveTo>
                                      <a:lnTo>
                                        <a:pt x="659765" y="0"/>
                                      </a:lnTo>
                                      <a:lnTo>
                                        <a:pt x="651813" y="496860"/>
                                      </a:lnTo>
                                      <a:lnTo>
                                        <a:pt x="1423035" y="329883"/>
                                      </a:lnTo>
                                      <a:lnTo>
                                        <a:pt x="1423035" y="989648"/>
                                      </a:lnTo>
                                      <a:lnTo>
                                        <a:pt x="659765" y="822670"/>
                                      </a:lnTo>
                                      <a:lnTo>
                                        <a:pt x="659765" y="1319530"/>
                                      </a:lnTo>
                                      <a:lnTo>
                                        <a:pt x="0" y="659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47AC"/>
                                </a:solidFill>
                                <a:ln w="12700">
                                  <a:solidFill>
                                    <a:srgbClr val="0047A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F02C3" w:rsidRDefault="008F02C3" w:rsidP="0072193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1" name="51 Grupo"/>
                          <wpg:cNvGrpSpPr/>
                          <wpg:grpSpPr>
                            <a:xfrm>
                              <a:off x="885140" y="2691994"/>
                              <a:ext cx="4001780" cy="1565275"/>
                              <a:chOff x="0" y="0"/>
                              <a:chExt cx="4002241" cy="1565452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Imagen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533242" cy="1565452"/>
                              </a:xfrm>
                              <a:prstGeom prst="rect">
                                <a:avLst/>
                              </a:prstGeom>
                              <a:noFill/>
                              <a:ln w="3175" cap="rnd">
                                <a:solidFill>
                                  <a:srgbClr val="0047AC"/>
                                </a:solidFill>
                              </a:ln>
                              <a:effectLst>
                                <a:outerShdw blurRad="63500" sx="101000" sy="101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pic:spPr>
                          </pic:pic>
                          <wps:wsp>
                            <wps:cNvPr id="122" name="122 Rectángulo redondeado"/>
                            <wps:cNvSpPr/>
                            <wps:spPr>
                              <a:xfrm>
                                <a:off x="1375026" y="519164"/>
                                <a:ext cx="2627215" cy="3733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rgbClr val="0095D5"/>
                                </a:solidFill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D5649" w:rsidRPr="007403CC" w:rsidRDefault="008D5649" w:rsidP="008D5649">
                                  <w:pPr>
                                    <w:spacing w:line="240" w:lineRule="auto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 w:rsidRPr="007403CC">
                                    <w:rPr>
                                      <w:color w:val="0047AC"/>
                                      <w:sz w:val="16"/>
                                    </w:rPr>
                                    <w:t>2.</w:t>
                                  </w: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 xml:space="preserve"> Seleccione el </w:t>
                                  </w:r>
                                  <w:r w:rsidRPr="007403CC">
                                    <w:rPr>
                                      <w:i/>
                                      <w:color w:val="0095D5"/>
                                      <w:sz w:val="16"/>
                                    </w:rPr>
                                    <w:t xml:space="preserve">Tipo de Ingreso </w:t>
                                  </w: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 xml:space="preserve">y el </w:t>
                                  </w:r>
                                  <w:r w:rsidRPr="007403CC">
                                    <w:rPr>
                                      <w:i/>
                                      <w:color w:val="0095D5"/>
                                      <w:sz w:val="16"/>
                                    </w:rPr>
                                    <w:t>Tipo de Titulo</w:t>
                                  </w: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 xml:space="preserve">. </w:t>
                                  </w:r>
                                </w:p>
                                <w:p w:rsidR="008D5649" w:rsidRPr="007403CC" w:rsidRDefault="008D5649" w:rsidP="008D5649">
                                  <w:pPr>
                                    <w:spacing w:line="240" w:lineRule="auto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 xml:space="preserve">Para ver el listado de cada uno haga clic en el botón </w:t>
                                  </w:r>
                                  <w:r w:rsidRPr="007403CC">
                                    <w:rPr>
                                      <w:noProof/>
                                      <w:color w:val="0095D5"/>
                                      <w:sz w:val="14"/>
                                      <w:szCs w:val="16"/>
                                      <w:lang w:eastAsia="es-ES"/>
                                    </w:rPr>
                                    <w:drawing>
                                      <wp:inline distT="0" distB="0" distL="0" distR="0" wp14:anchorId="21C662E5" wp14:editId="52CCBAB1">
                                        <wp:extent cx="120650" cy="103169"/>
                                        <wp:effectExtent l="0" t="0" r="0" b="0"/>
                                        <wp:docPr id="123" name="Imagen 1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1339" cy="1037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7403CC">
                                    <w:rPr>
                                      <w:i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9" name="119 Grupo"/>
                            <wpg:cNvGrpSpPr/>
                            <wpg:grpSpPr>
                              <a:xfrm>
                                <a:off x="7315" y="885139"/>
                                <a:ext cx="1242695" cy="360045"/>
                                <a:chOff x="-1021984" y="-5436"/>
                                <a:chExt cx="1243614" cy="361710"/>
                              </a:xfrm>
                            </wpg:grpSpPr>
                            <wps:wsp>
                              <wps:cNvPr id="120" name="120 Rectángulo redondeado"/>
                              <wps:cNvSpPr/>
                              <wps:spPr>
                                <a:xfrm>
                                  <a:off x="-1021984" y="-5436"/>
                                  <a:ext cx="1128778" cy="286125"/>
                                </a:xfrm>
                                <a:prstGeom prst="roundRect">
                                  <a:avLst>
                                    <a:gd name="adj" fmla="val 18884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0047A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D5649" w:rsidRPr="003B41AC" w:rsidRDefault="008D5649" w:rsidP="008D5649">
                                    <w:pPr>
                                      <w:spacing w:line="240" w:lineRule="auto"/>
                                      <w:jc w:val="center"/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  <w:r w:rsidRPr="00134B00"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 xml:space="preserve">HAGA CLIC EN EL BOTÓN </w:t>
                                    </w:r>
                                    <w:r w:rsidRPr="00134B00"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 xml:space="preserve">CONSULTAR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7 Flecha izquierda"/>
                              <wps:cNvSpPr/>
                              <wps:spPr>
                                <a:xfrm rot="2411567" flipH="1" flipV="1">
                                  <a:off x="12038" y="182225"/>
                                  <a:ext cx="209592" cy="174049"/>
                                </a:xfrm>
                                <a:custGeom>
                                  <a:avLst/>
                                  <a:gdLst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9765 w 1423035"/>
                                    <a:gd name="connsiteY2" fmla="*/ 329883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989648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9765 w 1423035"/>
                                    <a:gd name="connsiteY2" fmla="*/ 329883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822670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1813 w 1423035"/>
                                    <a:gd name="connsiteY2" fmla="*/ 496860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822670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1423035" h="1319530">
                                      <a:moveTo>
                                        <a:pt x="0" y="659765"/>
                                      </a:moveTo>
                                      <a:lnTo>
                                        <a:pt x="659765" y="0"/>
                                      </a:lnTo>
                                      <a:lnTo>
                                        <a:pt x="651813" y="496860"/>
                                      </a:lnTo>
                                      <a:lnTo>
                                        <a:pt x="1423035" y="329883"/>
                                      </a:lnTo>
                                      <a:lnTo>
                                        <a:pt x="1423035" y="989648"/>
                                      </a:lnTo>
                                      <a:lnTo>
                                        <a:pt x="659765" y="822670"/>
                                      </a:lnTo>
                                      <a:lnTo>
                                        <a:pt x="659765" y="1319530"/>
                                      </a:lnTo>
                                      <a:lnTo>
                                        <a:pt x="0" y="659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47AC"/>
                                </a:solidFill>
                                <a:ln w="12700">
                                  <a:solidFill>
                                    <a:srgbClr val="0047A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D5649" w:rsidRDefault="008D5649" w:rsidP="008D5649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2" name="52 Grupo"/>
                          <wpg:cNvGrpSpPr/>
                          <wpg:grpSpPr>
                            <a:xfrm>
                              <a:off x="475488" y="0"/>
                              <a:ext cx="5039995" cy="2417445"/>
                              <a:chOff x="0" y="0"/>
                              <a:chExt cx="5040172" cy="2417496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Imagen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040172" cy="2311603"/>
                              </a:xfrm>
                              <a:prstGeom prst="rect">
                                <a:avLst/>
                              </a:prstGeom>
                              <a:noFill/>
                              <a:ln w="3175" cap="rnd">
                                <a:solidFill>
                                  <a:srgbClr val="0047AC"/>
                                </a:solidFill>
                              </a:ln>
                              <a:effectLst>
                                <a:outerShdw blurRad="63500" sx="101000" sy="101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pic:spPr>
                          </pic:pic>
                          <wpg:grpSp>
                            <wpg:cNvPr id="112" name="112 Grupo"/>
                            <wpg:cNvGrpSpPr/>
                            <wpg:grpSpPr>
                              <a:xfrm>
                                <a:off x="2304288" y="2040941"/>
                                <a:ext cx="1917700" cy="376555"/>
                                <a:chOff x="116148" y="-96481"/>
                                <a:chExt cx="1919323" cy="377594"/>
                              </a:xfrm>
                            </wpg:grpSpPr>
                            <wps:wsp>
                              <wps:cNvPr id="113" name="113 Rectángulo redondeado"/>
                              <wps:cNvSpPr/>
                              <wps:spPr>
                                <a:xfrm>
                                  <a:off x="123320" y="50433"/>
                                  <a:ext cx="1912151" cy="230680"/>
                                </a:xfrm>
                                <a:prstGeom prst="roundRect">
                                  <a:avLst>
                                    <a:gd name="adj" fmla="val 18884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rgbClr val="0047A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41BB7" w:rsidRPr="003B41AC" w:rsidRDefault="00341BB7" w:rsidP="007403CC">
                                    <w:pPr>
                                      <w:spacing w:line="240" w:lineRule="auto"/>
                                      <w:jc w:val="center"/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</w:pPr>
                                    <w:r w:rsidRPr="00134B00"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 xml:space="preserve">1. </w:t>
                                    </w:r>
                                    <w:r>
                                      <w:rPr>
                                        <w:color w:val="0095D5"/>
                                        <w:sz w:val="16"/>
                                        <w:szCs w:val="16"/>
                                      </w:rPr>
                                      <w:t xml:space="preserve">HAGA CLIC EN EL BOTÓN </w:t>
                                    </w:r>
                                    <w:r w:rsidRPr="00134B00">
                                      <w:rPr>
                                        <w:color w:val="0047AC"/>
                                        <w:sz w:val="16"/>
                                        <w:szCs w:val="16"/>
                                      </w:rPr>
                                      <w:t xml:space="preserve">CONSULTAR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7200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7 Flecha izquierda"/>
                              <wps:cNvSpPr/>
                              <wps:spPr>
                                <a:xfrm rot="2411567">
                                  <a:off x="116148" y="-96481"/>
                                  <a:ext cx="209592" cy="174049"/>
                                </a:xfrm>
                                <a:custGeom>
                                  <a:avLst/>
                                  <a:gdLst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9765 w 1423035"/>
                                    <a:gd name="connsiteY2" fmla="*/ 329883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989648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9765 w 1423035"/>
                                    <a:gd name="connsiteY2" fmla="*/ 329883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822670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  <a:gd name="connsiteX0" fmla="*/ 0 w 1423035"/>
                                    <a:gd name="connsiteY0" fmla="*/ 659765 h 1319530"/>
                                    <a:gd name="connsiteX1" fmla="*/ 659765 w 1423035"/>
                                    <a:gd name="connsiteY1" fmla="*/ 0 h 1319530"/>
                                    <a:gd name="connsiteX2" fmla="*/ 651813 w 1423035"/>
                                    <a:gd name="connsiteY2" fmla="*/ 496860 h 1319530"/>
                                    <a:gd name="connsiteX3" fmla="*/ 1423035 w 1423035"/>
                                    <a:gd name="connsiteY3" fmla="*/ 329883 h 1319530"/>
                                    <a:gd name="connsiteX4" fmla="*/ 1423035 w 1423035"/>
                                    <a:gd name="connsiteY4" fmla="*/ 989648 h 1319530"/>
                                    <a:gd name="connsiteX5" fmla="*/ 659765 w 1423035"/>
                                    <a:gd name="connsiteY5" fmla="*/ 822670 h 1319530"/>
                                    <a:gd name="connsiteX6" fmla="*/ 659765 w 1423035"/>
                                    <a:gd name="connsiteY6" fmla="*/ 1319530 h 1319530"/>
                                    <a:gd name="connsiteX7" fmla="*/ 0 w 1423035"/>
                                    <a:gd name="connsiteY7" fmla="*/ 659765 h 131953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1423035" h="1319530">
                                      <a:moveTo>
                                        <a:pt x="0" y="659765"/>
                                      </a:moveTo>
                                      <a:lnTo>
                                        <a:pt x="659765" y="0"/>
                                      </a:lnTo>
                                      <a:lnTo>
                                        <a:pt x="651813" y="496860"/>
                                      </a:lnTo>
                                      <a:lnTo>
                                        <a:pt x="1423035" y="329883"/>
                                      </a:lnTo>
                                      <a:lnTo>
                                        <a:pt x="1423035" y="989648"/>
                                      </a:lnTo>
                                      <a:lnTo>
                                        <a:pt x="659765" y="822670"/>
                                      </a:lnTo>
                                      <a:lnTo>
                                        <a:pt x="659765" y="1319530"/>
                                      </a:lnTo>
                                      <a:lnTo>
                                        <a:pt x="0" y="659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47AC"/>
                                </a:solidFill>
                                <a:ln w="12700">
                                  <a:solidFill>
                                    <a:srgbClr val="0047A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41BB7" w:rsidRDefault="00341BB7" w:rsidP="00341BB7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58 Grupo" o:spid="_x0000_s1084" style="width:486.2pt;height:569.45pt;mso-position-horizontal-relative:char;mso-position-vertical-relative:line" coordorigin="-847,-968" coordsize="62948,73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">
                <v:rect id="54 Rectángulo" o:spid="_x0000_s1085" style="position:absolute;left:-847;top:-968;width:62947;height:737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KAcQA&#10;AADbAAAADwAAAGRycy9kb3ducmV2LnhtbESPQWvCQBSE70L/w/IK3nTTNi2SukopFIK3JB48PrKv&#10;SWr2bbq7jdFf7wpCj8PMfMOst5PpxUjOd5YVPC0TEMS11R03CvbV12IFwgdkjb1lUnAmD9vNw2yN&#10;mbYnLmgsQyMihH2GCtoQhkxKX7dk0C/tQBy9b+sMhihdI7XDU4SbXj4nyZs02HFcaHGgz5bqY/ln&#10;FKzc7nLIL/yTmjH5PZbdS4EVKzV/nD7eQQSawn/43s61gtcUbl/iD5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qSgHEAAAA2wAAAA8AAAAAAAAAAAAAAAAAmAIAAGRycy9k&#10;b3ducmV2LnhtbFBLBQYAAAAABAAEAPUAAACJAwAAAAA=&#10;" fillcolor="#f8f8f8" strokecolor="#7f7f7f [1612]" strokeweight=".25pt"/>
                <v:group id="53 Grupo" o:spid="_x0000_s1086" style="position:absolute;left:585;top:658;width:59906;height:71360" coordsize="59905,71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group id="50 Grupo" o:spid="_x0000_s1087" style="position:absolute;top:45281;width:59905;height:26079" coordorigin="-2048" coordsize="59911,260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v:shape id="Imagen 35" o:spid="_x0000_s1088" type="#_x0000_t75" style="position:absolute;left:877;width:56986;height:26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WCgHCAAAA2wAAAA8AAABkcnMvZG93bnJldi54bWxEj92KwjAUhO+FfYdwhL3TVBdlt2uUVRAU&#10;r/x5gENzti1tTtokavXpjSB4OczMN8xs0ZlaXMj50rKC0TABQZxZXXKu4HRcD75B+ICssbZMCm7k&#10;YTH/6M0w1fbKe7ocQi4ihH2KCooQmlRKnxVk0A9tQxy9f+sMhihdLrXDa4SbWo6TZCoNlhwXCmxo&#10;VVBWHc5GQatdRW25a7br+/3HcHva8bJS6rPf/f2CCNSFd/jV3mgFXxN4fok/QM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FgoBwgAAANsAAAAPAAAAAAAAAAAAAAAAAJ8C&#10;AABkcnMvZG93bnJldi54bWxQSwUGAAAAAAQABAD3AAAAjgMAAAAA&#10;" stroked="t" strokecolor="#0047ac" strokeweight=".25pt">
                      <v:stroke endcap="round"/>
                      <v:imagedata r:id="rId25" o:title=""/>
                      <v:shadow on="t" type="perspective" color="black" opacity="26214f" offset="0,0" matrix="66191f,,,66191f"/>
                      <v:path arrowok="t"/>
                    </v:shape>
                    <v:group id="124 Grupo" o:spid="_x0000_s1089" style="position:absolute;left:28158;top:3703;width:22771;height:4001" coordorigin="-2465,-1789" coordsize="20515,40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  <v:roundrect id="125 Rectángulo redondeado" o:spid="_x0000_s1090" style="position:absolute;left:-2465;top:-1789;width:20514;height:2306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1pTsMA&#10;AADcAAAADwAAAGRycy9kb3ducmV2LnhtbERPTWsCMRC9F/wPYYTealZLRVajiFDoxVJ1WT0OmzG7&#10;uJlsk1S3/fWNUOhtHu9zFqvetuJKPjSOFYxHGQjiyumGjYLi8Po0AxEissbWMSn4pgCr5eBhgbl2&#10;N97RdR+NSCEcclRQx9jlUoaqJoth5DrixJ2dtxgT9EZqj7cUbls5ybKptNhwaqixo01N1WX/ZRWs&#10;s+7DfpZTY8LP9r0stqfnozkp9Tjs13MQkfr4L/5zv+k0f/IC92fSB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1pTsMAAADcAAAADwAAAAAAAAAAAAAAAACYAgAAZHJzL2Rv&#10;d25yZXYueG1sUEsFBgAAAAAEAAQA9QAAAIgDAAAAAA==&#10;" fillcolor="white [3212]" strokecolor="#0047ac" strokeweight="1pt">
                        <v:textbox inset="2mm,0,0,0">
                          <w:txbxContent>
                            <w:p w:rsidR="00134B00" w:rsidRPr="00047C90" w:rsidRDefault="00134B00" w:rsidP="00C52846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134B00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 w:rsidR="00013097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MARCAR EN LA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403CC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LISTA</w:t>
                              </w:r>
                              <w:r w:rsidRPr="00047C90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 LOS </w:t>
                              </w:r>
                              <w:r w:rsidR="00047C90" w:rsidRPr="00047C90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TÍTULOS</w:t>
                              </w:r>
                              <w:r w:rsidRPr="00047C90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 A APLICAR</w:t>
                              </w:r>
                            </w:p>
                          </w:txbxContent>
                        </v:textbox>
                      </v:roundrect>
                      <v:shape id="7 Flecha izquierda" o:spid="_x0000_s1091" style="position:absolute;left:-2846;top:284;width:2335;height:1562;rotation:3528257fd;flip: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go8MA&#10;AADcAAAADwAAAGRycy9kb3ducmV2LnhtbERPTUvDQBC9C/6HZQQvxe6aQtC0m6Ki2EMvjel9yI7Z&#10;YHY2Ztc0+uu7guBtHu9zNtvZ9WKiMXSeNdwuFQjixpuOWw3128vNHYgQkQ32nknDNwXYlpcXGyyM&#10;P/GBpiq2IoVwKFCDjXEopAyNJYdh6QfixL370WFMcGylGfGUwl0vM6Vy6bDj1GBxoCdLzUf15TR8&#10;WkU/j3lVq+f9YnXcZyt7v3jV+vpqfliDiDTHf/Gfe2fS/CyH32fSBbI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ego8MAAADc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    <v:stroke joinstyle="miter"/>
                        <v:formulas/>
                        <v:path arrowok="t" o:connecttype="custom" o:connectlocs="0,78099;108279,0;106974,58815;233546,39049;233546,117148;108279,97382;108279,156197;0,78099" o:connectangles="0,0,0,0,0,0,0,0" textboxrect="0,0,1423035,1319530"/>
                        <v:textbox>
                          <w:txbxContent>
                            <w:p w:rsidR="00134B00" w:rsidRDefault="00134B00" w:rsidP="00C52846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roundrect id="29 Rectángulo redondeado" o:spid="_x0000_s1092" style="position:absolute;left:4267;top:10237;width:48491;height:306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T0d8cA&#10;AADbAAAADwAAAGRycy9kb3ducmV2LnhtbESPQWvCQBSE7wX/w/IEb3WjB6nRVWxAbVEosWrp7Zl9&#10;TYLZtyG71dhf3y0IPQ4z8w0znbemEhdqXGlZwaAfgSDOrC45V7B/Xz4+gXAeWWNlmRTcyMF81nmY&#10;YqztlVO67HwuAoRdjAoK7+tYSpcVZND1bU0cvC/bGPRBNrnUDV4D3FRyGEUjabDksFBgTUlB2Xn3&#10;bRSss/Z5NXj7/EiTw9aPX5NT+nPcKNXrtosJCE+t/w/f2y9awXAMf1/CD5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E9HfHAAAA2wAAAA8AAAAAAAAAAAAAAAAAmAIAAGRy&#10;cy9kb3ducmV2LnhtbFBLBQYAAAAABAAEAPUAAACMAwAAAAA=&#10;" fillcolor="white [3212]" strokecolor="#0095d5" strokeweight="1pt">
                      <v:textbox inset="0,0,0,0">
                        <w:txbxContent>
                          <w:p w:rsidR="008F02C3" w:rsidRPr="007403CC" w:rsidRDefault="002D70D4" w:rsidP="008F02C3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 w:rsidRPr="007403CC">
                              <w:rPr>
                                <w:i/>
                                <w:sz w:val="16"/>
                              </w:rPr>
                              <w:t>Ubique el cursor sobre un registro de la tabla</w:t>
                            </w:r>
                            <w:r w:rsidR="00E12E25" w:rsidRPr="007403CC">
                              <w:rPr>
                                <w:i/>
                                <w:sz w:val="16"/>
                              </w:rPr>
                              <w:t xml:space="preserve"> para ver</w:t>
                            </w:r>
                            <w:r w:rsidRPr="007403CC">
                              <w:rPr>
                                <w:i/>
                                <w:sz w:val="16"/>
                              </w:rPr>
                              <w:t xml:space="preserve"> </w:t>
                            </w:r>
                            <w:r w:rsidR="00E12E25" w:rsidRPr="007403CC">
                              <w:rPr>
                                <w:i/>
                                <w:sz w:val="16"/>
                              </w:rPr>
                              <w:t>la información detallada del título.</w:t>
                            </w:r>
                            <w:r w:rsidRPr="007403CC">
                              <w:rPr>
                                <w:i/>
                                <w:sz w:val="16"/>
                              </w:rPr>
                              <w:t xml:space="preserve"> </w:t>
                            </w:r>
                            <w:r w:rsidR="00E12E25" w:rsidRPr="007403CC">
                              <w:rPr>
                                <w:i/>
                                <w:sz w:val="16"/>
                              </w:rPr>
                              <w:t>Estos datos se</w:t>
                            </w:r>
                            <w:r w:rsidRPr="007403CC">
                              <w:rPr>
                                <w:i/>
                                <w:sz w:val="16"/>
                              </w:rPr>
                              <w:t xml:space="preserve"> visualizará</w:t>
                            </w:r>
                            <w:r w:rsidR="00E12E25" w:rsidRPr="007403CC">
                              <w:rPr>
                                <w:i/>
                                <w:sz w:val="16"/>
                              </w:rPr>
                              <w:t>n</w:t>
                            </w:r>
                            <w:r w:rsidRPr="007403CC">
                              <w:rPr>
                                <w:i/>
                                <w:sz w:val="16"/>
                              </w:rPr>
                              <w:t xml:space="preserve"> en el formulario de la derecha.</w:t>
                            </w:r>
                            <w:r w:rsidR="008F02C3" w:rsidRPr="007403CC">
                              <w:rPr>
                                <w:i/>
                                <w:sz w:val="16"/>
                              </w:rPr>
                              <w:t xml:space="preserve"> </w:t>
                            </w:r>
                            <w:r w:rsidRPr="007403CC">
                              <w:rPr>
                                <w:i/>
                                <w:sz w:val="16"/>
                              </w:rPr>
                              <w:t>El registro sobre el que se encuentre ubicado, se observa de color lila</w:t>
                            </w:r>
                          </w:p>
                        </w:txbxContent>
                      </v:textbox>
                    </v:roundrect>
                    <v:group id="36 Grupo" o:spid="_x0000_s1093" style="position:absolute;left:25224;top:19486;width:17894;height:3600" coordorigin="-16953,-2745" coordsize="17912,3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roundrect id="39 Rectángulo redondeado" o:spid="_x0000_s1094" style="position:absolute;left:-16953;top:-2745;width:16762;height:2860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fLPsMA&#10;AADbAAAADwAAAGRycy9kb3ducmV2LnhtbESPQYvCMBSE74L/ITzB25qqIGs1igiCF2VXRT0+mmda&#10;bF5qE7Xur98sLHgcZuYbZjpvbCkeVPvCsYJ+LwFBnDldsFFw2K8+PkH4gKyxdEwKXuRhPmu3pphq&#10;9+RveuyCERHCPkUFeQhVKqXPcrLoe64ijt7F1RZDlLWRusZnhNtSDpJkJC0WHBdyrGiZU3bd3a2C&#10;RVJ92dtxZIz/2WyPh815eDJnpbqdZjEBEagJ7/B/e60VDMfw9yX+AD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fLPsMAAADbAAAADwAAAAAAAAAAAAAAAACYAgAAZHJzL2Rv&#10;d25yZXYueG1sUEsFBgAAAAAEAAQA9QAAAIgDAAAAAA==&#10;" fillcolor="white [3212]" strokecolor="#0047ac" strokeweight="1pt">
                        <v:textbox inset="2mm,0,0,0">
                          <w:txbxContent>
                            <w:p w:rsidR="008F02C3" w:rsidRPr="003B41AC" w:rsidRDefault="008F02C3" w:rsidP="008D5649">
                              <w:pPr>
                                <w:spacing w:line="240" w:lineRule="auto"/>
                                <w:jc w:val="center"/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134B00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CLIC EN EL BOTÓN </w:t>
                              </w: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APROBAR TITULO EJECUTIVO</w:t>
                              </w:r>
                              <w:r w:rsidRPr="00134B00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oundrect>
                      <v:shape id="7 Flecha izquierda" o:spid="_x0000_s1095" style="position:absolute;left:-1137;top:-868;width:2095;height:1739;rotation:2634074fd;flip:x 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vU/b8A&#10;AADbAAAADwAAAGRycy9kb3ducmV2LnhtbERPy4rCMBTdC/MP4Q64EU1HRaQ2lWFE0JX4AHF3aa5N&#10;meamNFHr3xthYJaH886Wna3FnVpfOVbwNUpAEBdOV1wqOB3XwzkIH5A11o5JwZM8LPOPXoapdg/e&#10;0/0QShFD2KeowITQpFL6wpBFP3INceSurrUYImxLqVt8xHBby3GSzKTFimODwYZ+DBW/h5tVMJ0N&#10;tD1fwkqetiaRZjXRuzhP9T+77wWIQF34F/+5Nzr6JvD+En+AzF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a9T9vwAAANsAAAAPAAAAAAAAAAAAAAAAAJgCAABkcnMvZG93bnJl&#10;di54bWxQSwUGAAAAAAQABAD1AAAAhAMAAAAA&#10;" adj="-11796480,,5400" path="m,659765l659765,r-7952,496860l1423035,329883r,659765l659765,822670r,496860l,659765xe" fillcolor="#0047ac" strokecolor="#0047ac" strokeweight="1pt">
                        <v:stroke joinstyle="miter"/>
                        <v:formulas/>
                        <v:path arrowok="t" o:connecttype="custom" o:connectlocs="0,87025;97174,0;96002,65537;209592,43512;209592,130537;97174,108512;97174,174049;0,87025" o:connectangles="0,0,0,0,0,0,0,0" textboxrect="0,0,1423035,1319530"/>
                        <v:textbox>
                          <w:txbxContent>
                            <w:p w:rsidR="008F02C3" w:rsidRDefault="008F02C3" w:rsidP="008D5649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  <v:group id="44 Grupo" o:spid="_x0000_s1096" style="position:absolute;left:-2048;top:18670;width:15773;height:5017" coordorigin="3429,-2867" coordsize="15786,5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<v:roundrect id="45 Rectángulo redondeado" o:spid="_x0000_s1097" style="position:absolute;left:3429;top:-2049;width:14872;height:4211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XU8sUA&#10;AADbAAAADwAAAGRycy9kb3ducmV2LnhtbESPT2vCQBTE74V+h+UVvNVNixaNWSW0VHuxYBTx+Mi+&#10;/KHZtyG7xuin7wqFHoeZ+Q2TrAbTiJ46V1tW8DKOQBDnVtdcKjjsP59nIJxH1thYJgVXcrBaPj4k&#10;GGt74R31mS9FgLCLUUHlfRtL6fKKDLqxbYmDV9jOoA+yK6Xu8BLgppGvUfQmDdYcFips6b2i/Cc7&#10;GwW3zQcV+z4z3/a0y4/rdHtON3OlRk9DugDhafD/4b/2l1YwmcL9S/g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dTyxQAAANsAAAAPAAAAAAAAAAAAAAAAAJgCAABkcnMv&#10;ZG93bnJldi54bWxQSwUGAAAAAAQABAD1AAAAigMAAAAA&#10;" fillcolor="white [3212]" strokecolor="#0047ac" strokeweight="1pt">
                        <v:textbox inset="0,0,2mm,0">
                          <w:txbxContent>
                            <w:p w:rsidR="008F02C3" w:rsidRPr="00572167" w:rsidRDefault="00572167" w:rsidP="007403CC">
                              <w:pPr>
                                <w:spacing w:line="240" w:lineRule="auto"/>
                                <w:jc w:val="center"/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6</w:t>
                              </w:r>
                              <w:r w:rsidR="008F02C3" w:rsidRPr="00134B00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 w:rsidR="008F02C3" w:rsidRPr="00572167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HAGA CLIC</w:t>
                              </w:r>
                              <w:r w:rsidR="008F02C3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 EN EL BOTÓN </w:t>
                              </w:r>
                              <w:r w:rsidR="008F02C3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OK </w:t>
                              </w:r>
                              <w:r w:rsidR="008F02C3" w:rsidRPr="00572167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PARA CONFIRMAR LA APLICACIÓN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DE LOS</w:t>
                              </w:r>
                              <w:r w:rsidR="008F02C3" w:rsidRPr="00572167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72167"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TÍTULO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xbxContent>
                        </v:textbox>
                      </v:roundrect>
                      <v:shape id="7 Flecha izquierda" o:spid="_x0000_s1098" style="position:absolute;left:17120;top:-2867;width:2096;height:1741;rotation:2634074fd;flip:x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V8ccYA&#10;AADbAAAADwAAAGRycy9kb3ducmV2LnhtbESPW2vCQBSE3wX/w3IKfdNNJYQaXUUEL7QI3tA+HrKn&#10;STB7NmS3mvrru0LBx2FmvmHG09ZU4kqNKy0reOtHIIgzq0vOFRwPi947COeRNVaWScEvOZhOup0x&#10;ptreeEfXvc9FgLBLUUHhfZ1K6bKCDLq+rYmD920bgz7IJpe6wVuAm0oOoiiRBksOCwXWNC8ou+x/&#10;jILT6TM53wdf8Ue+9bP1Mj5sVsO7Uq8v7WwEwlPrn+H/9loriBN4fAk/QE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V8ccYAAADbAAAADwAAAAAAAAAAAAAAAACYAgAAZHJz&#10;L2Rvd25yZXYueG1sUEsFBgAAAAAEAAQA9QAAAIsDAAAAAA==&#10;" adj="-11796480,,5400" path="m,659765l659765,r-7952,496860l1423035,329883r,659765l659765,822670r,496860l,659765xe" fillcolor="#0047ac" strokecolor="#0047ac" strokeweight="1pt">
                        <v:stroke joinstyle="miter"/>
                        <v:formulas/>
                        <v:path arrowok="t" o:connecttype="custom" o:connectlocs="0,87025;97174,0;96002,65537;209592,43512;209592,130537;97174,108512;97174,174049;0,87025" o:connectangles="0,0,0,0,0,0,0,0" textboxrect="0,0,1423035,1319530"/>
                        <v:textbox>
                          <w:txbxContent>
                            <w:p w:rsidR="008F02C3" w:rsidRDefault="008F02C3" w:rsidP="0072193F"/>
                          </w:txbxContent>
                        </v:textbox>
                      </v:shape>
                    </v:group>
                  </v:group>
                  <v:group id="51 Grupo" o:spid="_x0000_s1099" style="position:absolute;left:8851;top:26919;width:40018;height:15653" coordsize="40022,15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shape id="Imagen 9" o:spid="_x0000_s1100" type="#_x0000_t75" style="position:absolute;width:35332;height:1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5lOTDAAAA2gAAAA8AAABkcnMvZG93bnJldi54bWxEj1trwkAUhN+F/oflFHyrG0Vqja7iFVr7&#10;IF7A10P2mESzZ0N2NfHfu4WCj8PMfMOMp40pxJ0ql1tW0O1EIIgTq3NOFRwP648vEM4jaywsk4IH&#10;OZhO3lpjjLWteUf3vU9FgLCLUUHmfRlL6ZKMDLqOLYmDd7aVQR9klUpdYR3gppC9KPqUBnMOCxmW&#10;tMgoue5vRsFptRtsBsfLvOz/FPWJl1L+5lul2u/NbATCU+Nf4f/2t1YwhL8r4QbIy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vmU5MMAAADaAAAADwAAAAAAAAAAAAAAAACf&#10;AgAAZHJzL2Rvd25yZXYueG1sUEsFBgAAAAAEAAQA9wAAAI8DAAAAAA==&#10;" stroked="t" strokecolor="#0047ac" strokeweight=".25pt">
                      <v:stroke endcap="round"/>
                      <v:imagedata r:id="rId26" o:title=""/>
                      <v:shadow on="t" type="perspective" color="black" opacity="26214f" offset="0,0" matrix="66191f,,,66191f"/>
                      <v:path arrowok="t"/>
                    </v:shape>
                    <v:roundrect id="122 Rectángulo redondeado" o:spid="_x0000_s1101" style="position:absolute;left:13750;top:5191;width:26272;height:373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dmDMYA&#10;AADcAAAADwAAAGRycy9kb3ducmV2LnhtbERPS0vDQBC+F/wPywi9tZvkIBq7DRpQKxZKah94G7Nj&#10;EszOhuy2TfvrXUHwNh/fc2bZYFpxpN41lhXE0wgEcWl1w5WCzfvT5BaE88gaW8uk4EwOsvnVaIap&#10;ticu6Lj2lQgh7FJUUHvfpVK6siaDbmo74sB92d6gD7CvpO7xFMJNK5MoupEGGw4NNXaU11R+rw9G&#10;wUs5PD7Hq499kW+X/u41/ywuuzelxtfDwz0IT4P/F/+5FzrMTxL4fSZcIO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dmDMYAAADcAAAADwAAAAAAAAAAAAAAAACYAgAAZHJz&#10;L2Rvd25yZXYueG1sUEsFBgAAAAAEAAQA9QAAAIsDAAAAAA==&#10;" fillcolor="white [3212]" strokecolor="#0095d5" strokeweight="1pt">
                      <v:textbox inset="0,0,0,0">
                        <w:txbxContent>
                          <w:p w:rsidR="008D5649" w:rsidRPr="007403CC" w:rsidRDefault="008D5649" w:rsidP="008D5649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 w:rsidRPr="007403CC">
                              <w:rPr>
                                <w:color w:val="0047AC"/>
                                <w:sz w:val="16"/>
                              </w:rPr>
                              <w:t>2.</w:t>
                            </w:r>
                            <w:r w:rsidRPr="007403CC">
                              <w:rPr>
                                <w:i/>
                                <w:sz w:val="16"/>
                              </w:rPr>
                              <w:t xml:space="preserve"> Seleccione el </w:t>
                            </w:r>
                            <w:r w:rsidRPr="007403CC">
                              <w:rPr>
                                <w:i/>
                                <w:color w:val="0095D5"/>
                                <w:sz w:val="16"/>
                              </w:rPr>
                              <w:t xml:space="preserve">Tipo de Ingreso </w:t>
                            </w:r>
                            <w:r w:rsidRPr="007403CC">
                              <w:rPr>
                                <w:i/>
                                <w:sz w:val="16"/>
                              </w:rPr>
                              <w:t xml:space="preserve">y el </w:t>
                            </w:r>
                            <w:r w:rsidRPr="007403CC">
                              <w:rPr>
                                <w:i/>
                                <w:color w:val="0095D5"/>
                                <w:sz w:val="16"/>
                              </w:rPr>
                              <w:t>Tipo de Titulo</w:t>
                            </w:r>
                            <w:r w:rsidRPr="007403CC">
                              <w:rPr>
                                <w:i/>
                                <w:sz w:val="16"/>
                              </w:rPr>
                              <w:t xml:space="preserve">. </w:t>
                            </w:r>
                          </w:p>
                          <w:p w:rsidR="008D5649" w:rsidRPr="007403CC" w:rsidRDefault="008D5649" w:rsidP="008D5649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 w:rsidRPr="007403CC">
                              <w:rPr>
                                <w:i/>
                                <w:sz w:val="16"/>
                              </w:rPr>
                              <w:t xml:space="preserve">Para ver el listado de cada uno haga clic en el botón </w:t>
                            </w:r>
                            <w:r w:rsidRPr="007403CC">
                              <w:rPr>
                                <w:noProof/>
                                <w:color w:val="0095D5"/>
                                <w:sz w:val="14"/>
                                <w:szCs w:val="16"/>
                                <w:lang w:eastAsia="es-ES"/>
                              </w:rPr>
                              <w:drawing>
                                <wp:inline distT="0" distB="0" distL="0" distR="0" wp14:anchorId="21C662E5" wp14:editId="52CCBAB1">
                                  <wp:extent cx="120650" cy="103169"/>
                                  <wp:effectExtent l="0" t="0" r="0" b="0"/>
                                  <wp:docPr id="123" name="Imagen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339" cy="1037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403CC">
                              <w:rPr>
                                <w:i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  <v:group id="119 Grupo" o:spid="_x0000_s1102" style="position:absolute;left:73;top:8851;width:12427;height:3600" coordorigin="-10219,-54" coordsize="12436,3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  <v:roundrect id="120 Rectángulo redondeado" o:spid="_x0000_s1103" style="position:absolute;left:-10219;top:-54;width:11286;height:2860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rK1sUA&#10;AADcAAAADwAAAGRycy9kb3ducmV2LnhtbESPQWsCQQyF7wX/wxChtzqrgpSto4ggeFFaK9Zj2Imz&#10;izuZdWfU1V/fHAq9JbyX975M552v1Y3aWAU2MBxkoIiLYCt2Bvbfq7d3UDEhW6wDk4EHRZjPei9T&#10;zG248xfddskpCeGYo4EypSbXOhYleYyD0BCLdgqtxyRr67Rt8S7hvtajLJtojxVLQ4kNLUsqzrur&#10;N7DImk9/OUyci8/N9rDfHMc/7mjMa79bfIBK1KV/89/12gr+SPDlGZlAz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ysrWxQAAANwAAAAPAAAAAAAAAAAAAAAAAJgCAABkcnMv&#10;ZG93bnJldi54bWxQSwUGAAAAAAQABAD1AAAAigMAAAAA&#10;" fillcolor="white [3212]" strokecolor="#0047ac" strokeweight="1pt">
                        <v:textbox inset="2mm,0,0,0">
                          <w:txbxContent>
                            <w:p w:rsidR="008D5649" w:rsidRPr="003B41AC" w:rsidRDefault="008D5649" w:rsidP="008D5649">
                              <w:pPr>
                                <w:spacing w:line="240" w:lineRule="auto"/>
                                <w:jc w:val="center"/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>3</w:t>
                              </w:r>
                              <w:r w:rsidRPr="00134B00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CLIC EN EL BOTÓN </w:t>
                              </w:r>
                              <w:r w:rsidRPr="00134B00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CONSULTAR </w:t>
                              </w:r>
                            </w:p>
                          </w:txbxContent>
                        </v:textbox>
                      </v:roundrect>
                      <v:shape id="7 Flecha izquierda" o:spid="_x0000_s1104" style="position:absolute;left:120;top:1822;width:2096;height:1740;rotation:2634074fd;flip:x y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fq48MA&#10;AADcAAAADwAAAGRycy9kb3ducmV2LnhtbESPQYvCMBCF7wv+hzCCl0VTdRGpTUUUQU/LqiDehmZs&#10;is2kNFG7/36zIHib4b1575ts2dlaPKj1lWMF41ECgrhwuuJSwem4Hc5B+ICssXZMCn7JwzLvfWSY&#10;avfkH3ocQiliCPsUFZgQmlRKXxiy6EeuIY7a1bUWQ1zbUuoWnzHc1nKSJDNpseLYYLChtaHidrhb&#10;BV+zT23Pl7CRp71JpNlM9XfEU4N+t1qACNSFt/l1vdMRfzKG/2fiBD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fq48MAAADcAAAADwAAAAAAAAAAAAAAAACYAgAAZHJzL2Rv&#10;d25yZXYueG1sUEsFBgAAAAAEAAQA9QAAAIgDAAAAAA==&#10;" adj="-11796480,,5400" path="m,659765l659765,r-7952,496860l1423035,329883r,659765l659765,822670r,496860l,659765xe" fillcolor="#0047ac" strokecolor="#0047ac" strokeweight="1pt">
                        <v:stroke joinstyle="miter"/>
                        <v:formulas/>
                        <v:path arrowok="t" o:connecttype="custom" o:connectlocs="0,87025;97174,0;96002,65537;209592,43512;209592,130537;97174,108512;97174,174049;0,87025" o:connectangles="0,0,0,0,0,0,0,0" textboxrect="0,0,1423035,1319530"/>
                        <v:textbox>
                          <w:txbxContent>
                            <w:p w:rsidR="008D5649" w:rsidRDefault="008D5649" w:rsidP="008D5649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v:group>
                  <v:group id="52 Grupo" o:spid="_x0000_s1105" style="position:absolute;left:4754;width:50400;height:24174" coordsize="50401,241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<v:shape id="Imagen 6" o:spid="_x0000_s1106" type="#_x0000_t75" style="position:absolute;width:50401;height:23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khsHAAAAA2gAAAA8AAABkcnMvZG93bnJldi54bWxEj0GLwjAUhO+C/yE8wZumCpalGkVEUdA9&#10;bHfx/GiebbF5KUms9d+bhYU9DjPzDbPa9KYRHTlfW1YwmyYgiAuray4V/HwfJh8gfEDW2FgmBS/y&#10;sFkPByvMtH3yF3V5KEWEsM9QQRVCm0npi4oM+qltiaN3s85giNKVUjt8Rrhp5DxJUmmw5rhQYUu7&#10;iop7/jAKFu4yk93xct1hsjdnmWMZPlOlxqN+uwQRqA//4b/2SStI4fdKvAFy/Q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aSGwcAAAADaAAAADwAAAAAAAAAAAAAAAACfAgAA&#10;ZHJzL2Rvd25yZXYueG1sUEsFBgAAAAAEAAQA9wAAAIwDAAAAAA==&#10;" stroked="t" strokecolor="#0047ac" strokeweight=".25pt">
                      <v:stroke endcap="round"/>
                      <v:imagedata r:id="rId27" o:title=""/>
                      <v:shadow on="t" type="perspective" color="black" opacity="26214f" offset="0,0" matrix="66191f,,,66191f"/>
                      <v:path arrowok="t"/>
                    </v:shape>
                    <v:group id="112 Grupo" o:spid="_x0000_s1107" style="position:absolute;left:23042;top:20409;width:19177;height:3765" coordorigin="1161,-964" coordsize="19193,37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<v:roundrect id="113 Rectángulo redondeado" o:spid="_x0000_s1108" style="position:absolute;left:1233;top:504;width:19121;height:2307;visibility:visible;mso-wrap-style:square;v-text-anchor:middle" arcsize="1237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SeHMIA&#10;AADcAAAADwAAAGRycy9kb3ducmV2LnhtbERPTYvCMBC9C/6HMMLeNFVBpBpFBMGLy6pFPQ7NmBab&#10;SW2y2t1fbxYWvM3jfc582dpKPKjxpWMFw0ECgjh3umSjIDtu+lMQPiBrrByTgh/ysFx0O3NMtXvy&#10;nh6HYEQMYZ+igiKEOpXS5wVZ9ANXE0fu6hqLIcLGSN3gM4bbSo6SZCItlhwbCqxpXVB+O3xbBauk&#10;/rL308QY/7v7PGW7y/hsLkp99NrVDESgNrzF/+6tjvOHY/h7Jl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J4cwgAAANwAAAAPAAAAAAAAAAAAAAAAAJgCAABkcnMvZG93&#10;bnJldi54bWxQSwUGAAAAAAQABAD1AAAAhwMAAAAA&#10;" fillcolor="white [3212]" strokecolor="#0047ac" strokeweight="1pt">
                        <v:textbox inset="2mm,0,0,0">
                          <w:txbxContent>
                            <w:p w:rsidR="00341BB7" w:rsidRPr="003B41AC" w:rsidRDefault="00341BB7" w:rsidP="007403CC">
                              <w:pPr>
                                <w:spacing w:line="240" w:lineRule="auto"/>
                                <w:jc w:val="center"/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</w:pPr>
                              <w:r w:rsidRPr="00134B00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1. </w:t>
                              </w:r>
                              <w:r>
                                <w:rPr>
                                  <w:color w:val="0095D5"/>
                                  <w:sz w:val="16"/>
                                  <w:szCs w:val="16"/>
                                </w:rPr>
                                <w:t xml:space="preserve">HAGA CLIC EN EL BOTÓN </w:t>
                              </w:r>
                              <w:r w:rsidRPr="00134B00">
                                <w:rPr>
                                  <w:color w:val="0047AC"/>
                                  <w:sz w:val="16"/>
                                  <w:szCs w:val="16"/>
                                </w:rPr>
                                <w:t xml:space="preserve">CONSULTAR </w:t>
                              </w:r>
                            </w:p>
                          </w:txbxContent>
                        </v:textbox>
                      </v:roundrect>
                      <v:shape id="7 Flecha izquierda" o:spid="_x0000_s1109" style="position:absolute;left:1161;top:-964;width:2096;height:1739;rotation:2634074fd;visibility:visible;mso-wrap-style:square;v-text-anchor:middle" coordsize="1423035,13195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p/a8QA&#10;AADcAAAADwAAAGRycy9kb3ducmV2LnhtbESP3WrCQBCF7wu+wzJCb4pulFJKdA3+IPSmBVMfYMiO&#10;SUx2JmQ3Gt++Wyj0boZz5nxn1tnoWnWj3tfCBhbzBBRxIbbm0sD5+zh7B+UDssVWmAw8yEO2mTyt&#10;MbVy5xPd8lCqGMI+RQNVCF2qtS8qcujn0hFH7SK9wxDXvtS2x3sMd61eJsmbdlhzJFTY0b6ioskH&#10;FyEHkrw7LV/kc3f9ah4ylIMdjHmejtsVqEBj+Df/XX/YWH/xCr/PxAn0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af2vEAAAA3AAAAA8AAAAAAAAAAAAAAAAAmAIAAGRycy9k&#10;b3ducmV2LnhtbFBLBQYAAAAABAAEAPUAAACJAwAAAAA=&#10;" adj="-11796480,,5400" path="m,659765l659765,r-7952,496860l1423035,329883r,659765l659765,822670r,496860l,659765xe" fillcolor="#0047ac" strokecolor="#0047ac" strokeweight="1pt">
                        <v:stroke joinstyle="miter"/>
                        <v:formulas/>
                        <v:path arrowok="t" o:connecttype="custom" o:connectlocs="0,87025;97174,0;96002,65537;209592,43512;209592,130537;97174,108512;97174,174049;0,87025" o:connectangles="0,0,0,0,0,0,0,0" textboxrect="0,0,1423035,1319530"/>
                        <v:textbox>
                          <w:txbxContent>
                            <w:p w:rsidR="00341BB7" w:rsidRDefault="00341BB7" w:rsidP="00341BB7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:rsidR="009E1DFD" w:rsidRDefault="007403CC" w:rsidP="00065138">
      <w:pPr>
        <w:pStyle w:val="Epgrafe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392A">
        <w:rPr>
          <w:noProof/>
        </w:rPr>
        <w:t>8</w:t>
      </w:r>
      <w:r>
        <w:fldChar w:fldCharType="end"/>
      </w:r>
      <w:r>
        <w:t>. Instrucciones para Aplicación del Título Ejecutivo</w:t>
      </w:r>
    </w:p>
    <w:sectPr w:rsidR="009E1DFD" w:rsidSect="00440CB2">
      <w:pgSz w:w="12240" w:h="15840" w:code="1"/>
      <w:pgMar w:top="1440" w:right="1080" w:bottom="1440" w:left="108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68A5" w:rsidRDefault="00B368A5" w:rsidP="00A949F8">
      <w:pPr>
        <w:spacing w:line="240" w:lineRule="auto"/>
      </w:pPr>
      <w:r>
        <w:separator/>
      </w:r>
    </w:p>
    <w:p w:rsidR="00B368A5" w:rsidRDefault="00B368A5"/>
  </w:endnote>
  <w:endnote w:type="continuationSeparator" w:id="0">
    <w:p w:rsidR="00B368A5" w:rsidRDefault="00B368A5" w:rsidP="00A949F8">
      <w:pPr>
        <w:spacing w:line="240" w:lineRule="auto"/>
      </w:pPr>
      <w:r>
        <w:continuationSeparator/>
      </w:r>
    </w:p>
    <w:p w:rsidR="00B368A5" w:rsidRDefault="00B368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Borders>
        <w:top w:val="single" w:sz="4" w:space="0" w:color="C00000"/>
      </w:tblBorders>
      <w:tblLook w:val="04A0" w:firstRow="1" w:lastRow="0" w:firstColumn="1" w:lastColumn="0" w:noHBand="0" w:noVBand="1"/>
    </w:tblPr>
    <w:tblGrid>
      <w:gridCol w:w="8593"/>
      <w:gridCol w:w="1703"/>
    </w:tblGrid>
    <w:tr w:rsidR="008E3A2B" w:rsidRPr="00440CB2" w:rsidTr="00440CB2">
      <w:trPr>
        <w:jc w:val="center"/>
      </w:trPr>
      <w:tc>
        <w:tcPr>
          <w:tcW w:w="4173" w:type="pct"/>
          <w:tcBorders>
            <w:top w:val="single" w:sz="4" w:space="0" w:color="002060"/>
            <w:right w:val="single" w:sz="4" w:space="0" w:color="002060"/>
          </w:tcBorders>
          <w:shd w:val="clear" w:color="auto" w:fill="auto"/>
        </w:tcPr>
        <w:p w:rsidR="008E3A2B" w:rsidRPr="00440CB2" w:rsidRDefault="0000253E" w:rsidP="00440CB2">
          <w:pPr>
            <w:spacing w:line="240" w:lineRule="auto"/>
            <w:jc w:val="right"/>
            <w:rPr>
              <w:color w:val="002060"/>
              <w:sz w:val="20"/>
              <w:lang w:val="es-CO"/>
            </w:rPr>
          </w:pPr>
          <w:r>
            <w:rPr>
              <w:color w:val="002060"/>
              <w:sz w:val="20"/>
              <w:lang w:val="es-CO"/>
            </w:rPr>
            <w:t>R</w:t>
          </w:r>
          <w:r w:rsidRPr="0000253E">
            <w:rPr>
              <w:color w:val="002060"/>
              <w:sz w:val="20"/>
              <w:lang w:val="es-CO"/>
            </w:rPr>
            <w:t>ECEPCIÓN DE TÍTULOS</w:t>
          </w:r>
          <w:r w:rsidR="008E3A2B" w:rsidRPr="00440CB2">
            <w:rPr>
              <w:color w:val="002060"/>
              <w:sz w:val="20"/>
              <w:lang w:val="es-CO"/>
            </w:rPr>
            <w:t xml:space="preserve"> | </w:t>
          </w:r>
          <w:r w:rsidRPr="0000253E">
            <w:rPr>
              <w:color w:val="002060"/>
              <w:sz w:val="20"/>
              <w:lang w:val="es-CO"/>
            </w:rPr>
            <w:t>REGISTRO Y APLICACIÓN</w:t>
          </w:r>
        </w:p>
        <w:p w:rsidR="008E3A2B" w:rsidRPr="00440CB2" w:rsidRDefault="0000253E" w:rsidP="00440CB2">
          <w:pPr>
            <w:spacing w:line="240" w:lineRule="auto"/>
            <w:jc w:val="right"/>
            <w:rPr>
              <w:i/>
              <w:lang w:val="es-CO"/>
            </w:rPr>
          </w:pPr>
          <w:r w:rsidRPr="0000253E">
            <w:rPr>
              <w:i/>
              <w:color w:val="004D86"/>
              <w:sz w:val="18"/>
              <w:lang w:val="es-CO"/>
            </w:rPr>
            <w:t>Otros Ingresos</w:t>
          </w:r>
        </w:p>
      </w:tc>
      <w:tc>
        <w:tcPr>
          <w:tcW w:w="827" w:type="pct"/>
          <w:tcBorders>
            <w:top w:val="single" w:sz="4" w:space="0" w:color="002060"/>
            <w:left w:val="single" w:sz="4" w:space="0" w:color="002060"/>
          </w:tcBorders>
          <w:shd w:val="clear" w:color="auto" w:fill="auto"/>
          <w:vAlign w:val="center"/>
        </w:tcPr>
        <w:p w:rsidR="008E3A2B" w:rsidRPr="00440CB2" w:rsidRDefault="008E3A2B" w:rsidP="00440CB2">
          <w:pPr>
            <w:spacing w:line="240" w:lineRule="auto"/>
            <w:jc w:val="left"/>
            <w:rPr>
              <w:color w:val="0070C0"/>
              <w:sz w:val="18"/>
              <w:lang w:val="es-CO"/>
            </w:rPr>
          </w:pPr>
          <w:r w:rsidRPr="00440CB2">
            <w:rPr>
              <w:color w:val="0047AC"/>
              <w:sz w:val="18"/>
            </w:rPr>
            <w:t xml:space="preserve">Página </w:t>
          </w:r>
          <w:r w:rsidRPr="00440CB2">
            <w:rPr>
              <w:color w:val="0047AC"/>
              <w:sz w:val="18"/>
              <w:lang w:val="es-CO"/>
            </w:rPr>
            <w:fldChar w:fldCharType="begin"/>
          </w:r>
          <w:r w:rsidRPr="00440CB2">
            <w:rPr>
              <w:color w:val="0047AC"/>
              <w:sz w:val="18"/>
              <w:lang w:val="es-CO"/>
            </w:rPr>
            <w:instrText>PAGE  \* Arabic  \* MERGEFORMAT</w:instrText>
          </w:r>
          <w:r w:rsidRPr="00440CB2">
            <w:rPr>
              <w:color w:val="0047AC"/>
              <w:sz w:val="18"/>
              <w:lang w:val="es-CO"/>
            </w:rPr>
            <w:fldChar w:fldCharType="separate"/>
          </w:r>
          <w:r w:rsidR="006603E8">
            <w:rPr>
              <w:noProof/>
              <w:color w:val="0047AC"/>
              <w:sz w:val="18"/>
              <w:lang w:val="es-CO"/>
            </w:rPr>
            <w:t>3</w:t>
          </w:r>
          <w:r w:rsidRPr="00440CB2">
            <w:rPr>
              <w:color w:val="0047AC"/>
              <w:sz w:val="18"/>
              <w:lang w:val="es-CO"/>
            </w:rPr>
            <w:fldChar w:fldCharType="end"/>
          </w:r>
          <w:r w:rsidRPr="00440CB2">
            <w:rPr>
              <w:color w:val="0047AC"/>
              <w:sz w:val="18"/>
            </w:rPr>
            <w:t xml:space="preserve"> de </w:t>
          </w:r>
          <w:r w:rsidRPr="00440CB2">
            <w:rPr>
              <w:color w:val="0047AC"/>
              <w:sz w:val="18"/>
              <w:lang w:val="es-CO"/>
            </w:rPr>
            <w:fldChar w:fldCharType="begin"/>
          </w:r>
          <w:r w:rsidRPr="00440CB2">
            <w:rPr>
              <w:color w:val="0047AC"/>
              <w:sz w:val="18"/>
              <w:lang w:val="es-CO"/>
            </w:rPr>
            <w:instrText>NUMPAGES  \* Arabic  \* MERGEFORMAT</w:instrText>
          </w:r>
          <w:r w:rsidRPr="00440CB2">
            <w:rPr>
              <w:color w:val="0047AC"/>
              <w:sz w:val="18"/>
              <w:lang w:val="es-CO"/>
            </w:rPr>
            <w:fldChar w:fldCharType="separate"/>
          </w:r>
          <w:r w:rsidR="006603E8">
            <w:rPr>
              <w:noProof/>
              <w:color w:val="0047AC"/>
              <w:sz w:val="18"/>
              <w:lang w:val="es-CO"/>
            </w:rPr>
            <w:t>9</w:t>
          </w:r>
          <w:r w:rsidRPr="00440CB2">
            <w:rPr>
              <w:color w:val="0047AC"/>
              <w:sz w:val="18"/>
              <w:lang w:val="es-CO"/>
            </w:rPr>
            <w:fldChar w:fldCharType="end"/>
          </w:r>
          <w:bookmarkStart w:id="0" w:name="_Toc391626567"/>
          <w:bookmarkStart w:id="1" w:name="_Toc391998871"/>
          <w:bookmarkStart w:id="2" w:name="_Toc391998873"/>
          <w:bookmarkStart w:id="3" w:name="_Toc392666094"/>
        </w:p>
      </w:tc>
    </w:tr>
    <w:bookmarkEnd w:id="0"/>
    <w:bookmarkEnd w:id="1"/>
    <w:bookmarkEnd w:id="2"/>
    <w:bookmarkEnd w:id="3"/>
  </w:tbl>
  <w:p w:rsidR="008E3A2B" w:rsidRDefault="008E3A2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68A5" w:rsidRDefault="00B368A5" w:rsidP="00A949F8">
      <w:pPr>
        <w:spacing w:line="240" w:lineRule="auto"/>
      </w:pPr>
      <w:r>
        <w:separator/>
      </w:r>
    </w:p>
    <w:p w:rsidR="00B368A5" w:rsidRDefault="00B368A5"/>
  </w:footnote>
  <w:footnote w:type="continuationSeparator" w:id="0">
    <w:p w:rsidR="00B368A5" w:rsidRDefault="00B368A5" w:rsidP="00A949F8">
      <w:pPr>
        <w:spacing w:line="240" w:lineRule="auto"/>
      </w:pPr>
      <w:r>
        <w:continuationSeparator/>
      </w:r>
    </w:p>
    <w:p w:rsidR="00B368A5" w:rsidRDefault="00B368A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A2B" w:rsidRPr="00A54B60" w:rsidRDefault="009F7A3C" w:rsidP="008E3A2B">
    <w:pPr>
      <w:pStyle w:val="Encabezado"/>
      <w:jc w:val="center"/>
      <w:rPr>
        <w:sz w:val="18"/>
        <w:szCs w:val="18"/>
      </w:rPr>
    </w:pPr>
    <w:r>
      <w:rPr>
        <w:noProof/>
        <w:lang w:eastAsia="es-ES"/>
      </w:rPr>
      <w:drawing>
        <wp:inline distT="0" distB="0" distL="0" distR="0">
          <wp:extent cx="1804670" cy="715645"/>
          <wp:effectExtent l="0" t="0" r="5080" b="8255"/>
          <wp:docPr id="1" name="Imagen 3140" descr="Descripción: logoinf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140" descr="Descripción: logoinf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715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E3A2B" w:rsidRPr="00A54B60" w:rsidRDefault="008E3A2B" w:rsidP="008E3A2B">
    <w:pPr>
      <w:spacing w:line="240" w:lineRule="auto"/>
      <w:jc w:val="center"/>
      <w:rPr>
        <w:color w:val="002060"/>
        <w:sz w:val="18"/>
        <w:szCs w:val="18"/>
      </w:rPr>
    </w:pPr>
    <w:r>
      <w:rPr>
        <w:color w:val="002060"/>
        <w:sz w:val="18"/>
        <w:szCs w:val="18"/>
      </w:rPr>
      <w:t xml:space="preserve">                      </w:t>
    </w:r>
    <w:r w:rsidRPr="00A54B60">
      <w:rPr>
        <w:color w:val="002060"/>
        <w:sz w:val="18"/>
        <w:szCs w:val="18"/>
      </w:rPr>
      <w:t>NIT. 900.318.963-9</w:t>
    </w:r>
  </w:p>
  <w:p w:rsidR="008E3A2B" w:rsidRPr="00A54B60" w:rsidRDefault="008E3A2B" w:rsidP="008E3A2B">
    <w:pPr>
      <w:spacing w:line="240" w:lineRule="auto"/>
      <w:jc w:val="center"/>
      <w:rPr>
        <w:color w:val="002060"/>
        <w:sz w:val="18"/>
        <w:szCs w:val="18"/>
      </w:rPr>
    </w:pPr>
    <w:r w:rsidRPr="00A54B60">
      <w:rPr>
        <w:color w:val="002060"/>
        <w:sz w:val="18"/>
        <w:szCs w:val="18"/>
      </w:rPr>
      <w:t>SOLUCIONES EXITOSAS EN TECNOLOGÍAS DE LA  INFORMACIÓN</w:t>
    </w:r>
  </w:p>
  <w:p w:rsidR="008E3A2B" w:rsidRDefault="008E3A2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2D37" w:rsidRPr="008E3A2B" w:rsidRDefault="009F7A3C" w:rsidP="008E3A2B">
    <w:pPr>
      <w:pStyle w:val="Encabezad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-692785</wp:posOffset>
              </wp:positionH>
              <wp:positionV relativeFrom="paragraph">
                <wp:posOffset>-450215</wp:posOffset>
              </wp:positionV>
              <wp:extent cx="6983095" cy="10058400"/>
              <wp:effectExtent l="2540" t="0" r="0" b="2540"/>
              <wp:wrapNone/>
              <wp:docPr id="2" name="Grup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83095" cy="10058400"/>
                        <a:chOff x="-1413" y="0"/>
                        <a:chExt cx="69825" cy="100584"/>
                      </a:xfrm>
                    </wpg:grpSpPr>
                    <wps:wsp>
                      <wps:cNvPr id="3" name="Rectangle 1"/>
                      <wps:cNvSpPr>
                        <a:spLocks noChangeArrowheads="1"/>
                      </wps:cNvSpPr>
                      <wps:spPr bwMode="auto">
                        <a:xfrm>
                          <a:off x="-1413" y="0"/>
                          <a:ext cx="23998" cy="100584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B0F0"/>
                            </a:gs>
                            <a:gs pos="100000">
                              <a:srgbClr val="002060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135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Imagen 3140" descr="logoinfor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54" y="14468"/>
                          <a:ext cx="37395" cy="14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" name="26 Cuadro de texto"/>
                      <wps:cNvSpPr txBox="1">
                        <a:spLocks noChangeArrowheads="1"/>
                      </wps:cNvSpPr>
                      <wps:spPr bwMode="auto">
                        <a:xfrm>
                          <a:off x="26203" y="25659"/>
                          <a:ext cx="42209" cy="23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3A2B" w:rsidRPr="00AD60A3" w:rsidRDefault="008E3A2B" w:rsidP="008E3A2B">
                            <w:pPr>
                              <w:rPr>
                                <w:rFonts w:ascii="Arial" w:hAnsi="Arial" w:cs="Arial"/>
                                <w:color w:val="A1D5EE"/>
                                <w:sz w:val="16"/>
                              </w:rPr>
                            </w:pPr>
                            <w:r w:rsidRPr="00AD60A3">
                              <w:rPr>
                                <w:rFonts w:ascii="Arial" w:hAnsi="Arial" w:cs="Arial"/>
                                <w:color w:val="A1D5EE"/>
                                <w:sz w:val="16"/>
                              </w:rPr>
                              <w:t>Soluciones exitosas en tecnologías de la  información</w:t>
                            </w:r>
                          </w:p>
                          <w:p w:rsidR="008E3A2B" w:rsidRPr="00440CB2" w:rsidRDefault="008E3A2B" w:rsidP="008E3A2B">
                            <w:pPr>
                              <w:rPr>
                                <w:rFonts w:ascii="Arial" w:hAnsi="Arial" w:cs="Arial"/>
                                <w:color w:val="548DD4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1" o:spid="_x0000_s1110" style="position:absolute;left:0;text-align:left;margin-left:-54.55pt;margin-top:-35.45pt;width:549.85pt;height:11in;z-index:251657728;mso-position-horizontal-relative:text;mso-position-vertical-relative:text" coordorigin="-1413" coordsize="69825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">
              <v:rect id="Rectangle 1" o:spid="_x0000_s1111" style="position:absolute;left:-1413;width:2399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FXVsMA&#10;AADaAAAADwAAAGRycy9kb3ducmV2LnhtbESP0WrCQBRE3wX/YblCX6RujCA2uoptLYo+mfYDLtlr&#10;EszeDdlt3P59VxB8HGbmDLPaBNOInjpXW1YwnSQgiAuray4V/Hx/vS5AOI+ssbFMCv7IwWY9HKww&#10;0/bGZ+pzX4oIYZehgsr7NpPSFRUZdBPbEkfvYjuDPsqulLrDW4SbRqZJMpcGa44LFbb0UVFxzX+N&#10;gmOo3WeTn/Jd2L3tp++ndDzrU6VeRmG7BOEp+Gf40T5oBTO4X4k3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FXVsMAAADaAAAADwAAAAAAAAAAAAAAAACYAgAAZHJzL2Rv&#10;d25yZXYueG1sUEsFBgAAAAAEAAQA9QAAAIgDAAAAAA==&#10;" fillcolor="#00b0f0" stroked="f">
                <v:fill color2="#002060" focus="100%" type="gradient"/>
                <v:shadow opacity=".5" offset="-3pt,-3p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140" o:spid="_x0000_s1112" type="#_x0000_t75" alt="logoinfor" style="position:absolute;left:11054;top:14468;width:37395;height:14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MlvrDAAAA2gAAAA8AAABkcnMvZG93bnJldi54bWxEj91qwkAUhO8LfYflFHpXN7ZSJLoJKrQI&#10;UsQ/vD1kj0k0ezbdXTXt03cLgpfDzHzDjPPONOJCzteWFfR7CQjiwuqaSwXbzcfLEIQPyBoby6Tg&#10;hzzk2ePDGFNtr7yiyzqUIkLYp6igCqFNpfRFRQZ9z7bE0TtYZzBE6UqpHV4j3DTyNUnepcGa40KF&#10;Lc0qKk7rs1Gw+N5Nv5a4dyfGo+Tft+HnsvRKPT91kxGIQF24h2/tuVYwgP8r8Qb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4yW+sMAAADaAAAADwAAAAAAAAAAAAAAAACf&#10;AgAAZHJzL2Rvd25yZXYueG1sUEsFBgAAAAAEAAQA9wAAAI8DAAAAAA==&#10;">
                <v:imagedata r:id="rId2" o:title="logoinfor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6 Cuadro de texto" o:spid="_x0000_s1113" type="#_x0000_t202" style="position:absolute;left:26203;top:25659;width:42209;height:2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<v:textbox>
                  <w:txbxContent>
                    <w:p w:rsidR="008E3A2B" w:rsidRPr="00AD60A3" w:rsidRDefault="008E3A2B" w:rsidP="008E3A2B">
                      <w:pPr>
                        <w:rPr>
                          <w:rFonts w:ascii="Arial" w:hAnsi="Arial" w:cs="Arial"/>
                          <w:color w:val="A1D5EE"/>
                          <w:sz w:val="16"/>
                        </w:rPr>
                      </w:pPr>
                      <w:r w:rsidRPr="00AD60A3">
                        <w:rPr>
                          <w:rFonts w:ascii="Arial" w:hAnsi="Arial" w:cs="Arial"/>
                          <w:color w:val="A1D5EE"/>
                          <w:sz w:val="16"/>
                        </w:rPr>
                        <w:t>Soluciones exitosas en tecnologías de la  información</w:t>
                      </w:r>
                    </w:p>
                    <w:p w:rsidR="008E3A2B" w:rsidRPr="00440CB2" w:rsidRDefault="008E3A2B" w:rsidP="008E3A2B">
                      <w:pPr>
                        <w:rPr>
                          <w:rFonts w:ascii="Arial" w:hAnsi="Arial" w:cs="Arial"/>
                          <w:color w:val="548DD4"/>
                          <w:sz w:val="16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82.45pt;height:240.1pt;visibility:visible;mso-wrap-style:square" o:bullet="t">
        <v:imagedata r:id="rId1" o:title="" croptop="3416f" cropbottom="17711f" cropleft="450f" cropright="-450f"/>
      </v:shape>
    </w:pict>
  </w:numPicBullet>
  <w:abstractNum w:abstractNumId="0">
    <w:nsid w:val="1D20041D"/>
    <w:multiLevelType w:val="hybridMultilevel"/>
    <w:tmpl w:val="D0BC4740"/>
    <w:lvl w:ilvl="0" w:tplc="4B44D47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795539"/>
    <w:multiLevelType w:val="hybridMultilevel"/>
    <w:tmpl w:val="7D3CD3C4"/>
    <w:lvl w:ilvl="0" w:tplc="4B44D47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641C3E"/>
    <w:multiLevelType w:val="hybridMultilevel"/>
    <w:tmpl w:val="C91008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74366B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5E9970C9"/>
    <w:multiLevelType w:val="hybridMultilevel"/>
    <w:tmpl w:val="7E6A0A84"/>
    <w:lvl w:ilvl="0" w:tplc="4B44D47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9506DB"/>
    <w:multiLevelType w:val="hybridMultilevel"/>
    <w:tmpl w:val="8A8A6A14"/>
    <w:lvl w:ilvl="0" w:tplc="4B44D47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A3C"/>
    <w:rsid w:val="0000253E"/>
    <w:rsid w:val="00013097"/>
    <w:rsid w:val="0002331C"/>
    <w:rsid w:val="00026F87"/>
    <w:rsid w:val="00032431"/>
    <w:rsid w:val="0004369C"/>
    <w:rsid w:val="00047C90"/>
    <w:rsid w:val="0005346A"/>
    <w:rsid w:val="00065138"/>
    <w:rsid w:val="00065152"/>
    <w:rsid w:val="00070B94"/>
    <w:rsid w:val="00097309"/>
    <w:rsid w:val="000A575E"/>
    <w:rsid w:val="000B4F56"/>
    <w:rsid w:val="000D5D61"/>
    <w:rsid w:val="000E78A1"/>
    <w:rsid w:val="000E796D"/>
    <w:rsid w:val="000F1FB5"/>
    <w:rsid w:val="00134B00"/>
    <w:rsid w:val="00134E6E"/>
    <w:rsid w:val="00156873"/>
    <w:rsid w:val="00166C7D"/>
    <w:rsid w:val="001974B1"/>
    <w:rsid w:val="001A3737"/>
    <w:rsid w:val="001D5E23"/>
    <w:rsid w:val="001D7F06"/>
    <w:rsid w:val="002210BE"/>
    <w:rsid w:val="002337E0"/>
    <w:rsid w:val="00234983"/>
    <w:rsid w:val="00242E75"/>
    <w:rsid w:val="00243FFB"/>
    <w:rsid w:val="00255E2E"/>
    <w:rsid w:val="00264310"/>
    <w:rsid w:val="002724D3"/>
    <w:rsid w:val="00293500"/>
    <w:rsid w:val="00297E0E"/>
    <w:rsid w:val="002B318A"/>
    <w:rsid w:val="002C39ED"/>
    <w:rsid w:val="002C4866"/>
    <w:rsid w:val="002D70D4"/>
    <w:rsid w:val="002F59B6"/>
    <w:rsid w:val="00323964"/>
    <w:rsid w:val="00341BB7"/>
    <w:rsid w:val="00351693"/>
    <w:rsid w:val="003547B5"/>
    <w:rsid w:val="0037476C"/>
    <w:rsid w:val="0037591D"/>
    <w:rsid w:val="00382EA8"/>
    <w:rsid w:val="0039659B"/>
    <w:rsid w:val="003B41AC"/>
    <w:rsid w:val="003C60BF"/>
    <w:rsid w:val="003D5946"/>
    <w:rsid w:val="004054FA"/>
    <w:rsid w:val="00407CF9"/>
    <w:rsid w:val="004104CD"/>
    <w:rsid w:val="004202CB"/>
    <w:rsid w:val="00423F04"/>
    <w:rsid w:val="00432A50"/>
    <w:rsid w:val="00440CB2"/>
    <w:rsid w:val="00472B58"/>
    <w:rsid w:val="00484A0B"/>
    <w:rsid w:val="00494F0B"/>
    <w:rsid w:val="004A2D37"/>
    <w:rsid w:val="004F4B36"/>
    <w:rsid w:val="00501E9E"/>
    <w:rsid w:val="005146CF"/>
    <w:rsid w:val="00521776"/>
    <w:rsid w:val="0052226D"/>
    <w:rsid w:val="00530834"/>
    <w:rsid w:val="005358F8"/>
    <w:rsid w:val="00553694"/>
    <w:rsid w:val="005709F1"/>
    <w:rsid w:val="00572167"/>
    <w:rsid w:val="00594A99"/>
    <w:rsid w:val="00595041"/>
    <w:rsid w:val="005A7B25"/>
    <w:rsid w:val="005B2D5D"/>
    <w:rsid w:val="005B7EDD"/>
    <w:rsid w:val="00602C0B"/>
    <w:rsid w:val="00604326"/>
    <w:rsid w:val="00617CA6"/>
    <w:rsid w:val="006603E8"/>
    <w:rsid w:val="006636F0"/>
    <w:rsid w:val="0067129D"/>
    <w:rsid w:val="006D6995"/>
    <w:rsid w:val="006E0742"/>
    <w:rsid w:val="006F761E"/>
    <w:rsid w:val="00706A38"/>
    <w:rsid w:val="007117ED"/>
    <w:rsid w:val="0072193F"/>
    <w:rsid w:val="00730399"/>
    <w:rsid w:val="007403CC"/>
    <w:rsid w:val="007470E7"/>
    <w:rsid w:val="007A4AC6"/>
    <w:rsid w:val="007A546C"/>
    <w:rsid w:val="007D52C8"/>
    <w:rsid w:val="007D573E"/>
    <w:rsid w:val="007D6897"/>
    <w:rsid w:val="00805D4E"/>
    <w:rsid w:val="008148D8"/>
    <w:rsid w:val="00815403"/>
    <w:rsid w:val="00824F86"/>
    <w:rsid w:val="00842C99"/>
    <w:rsid w:val="00883556"/>
    <w:rsid w:val="00892432"/>
    <w:rsid w:val="008A66B9"/>
    <w:rsid w:val="008D5649"/>
    <w:rsid w:val="008E3A2B"/>
    <w:rsid w:val="008F02C3"/>
    <w:rsid w:val="00912FF8"/>
    <w:rsid w:val="00914353"/>
    <w:rsid w:val="0094377C"/>
    <w:rsid w:val="009576FD"/>
    <w:rsid w:val="00963C8F"/>
    <w:rsid w:val="009774C8"/>
    <w:rsid w:val="009C2078"/>
    <w:rsid w:val="009D4A31"/>
    <w:rsid w:val="009E1DFD"/>
    <w:rsid w:val="009E7771"/>
    <w:rsid w:val="009F7A3C"/>
    <w:rsid w:val="00A07ED2"/>
    <w:rsid w:val="00A318C7"/>
    <w:rsid w:val="00A54B60"/>
    <w:rsid w:val="00A623CF"/>
    <w:rsid w:val="00A9265A"/>
    <w:rsid w:val="00A949F8"/>
    <w:rsid w:val="00AA2C85"/>
    <w:rsid w:val="00AB47C6"/>
    <w:rsid w:val="00AB5563"/>
    <w:rsid w:val="00AC3610"/>
    <w:rsid w:val="00AD42B8"/>
    <w:rsid w:val="00AD711C"/>
    <w:rsid w:val="00AE7998"/>
    <w:rsid w:val="00AF1457"/>
    <w:rsid w:val="00B368A5"/>
    <w:rsid w:val="00B429BC"/>
    <w:rsid w:val="00B77E45"/>
    <w:rsid w:val="00B843D3"/>
    <w:rsid w:val="00B93846"/>
    <w:rsid w:val="00BB2DBF"/>
    <w:rsid w:val="00BE637D"/>
    <w:rsid w:val="00C113E7"/>
    <w:rsid w:val="00C15422"/>
    <w:rsid w:val="00C47282"/>
    <w:rsid w:val="00C52846"/>
    <w:rsid w:val="00C974E7"/>
    <w:rsid w:val="00CA19D8"/>
    <w:rsid w:val="00CA38BB"/>
    <w:rsid w:val="00D02C98"/>
    <w:rsid w:val="00D0782B"/>
    <w:rsid w:val="00D40EF4"/>
    <w:rsid w:val="00D46F53"/>
    <w:rsid w:val="00D56D9E"/>
    <w:rsid w:val="00DA24BD"/>
    <w:rsid w:val="00DA43F7"/>
    <w:rsid w:val="00DB6991"/>
    <w:rsid w:val="00DC190E"/>
    <w:rsid w:val="00DC2849"/>
    <w:rsid w:val="00DD3996"/>
    <w:rsid w:val="00DE1098"/>
    <w:rsid w:val="00E12E25"/>
    <w:rsid w:val="00E150A9"/>
    <w:rsid w:val="00E15A6C"/>
    <w:rsid w:val="00E37FBC"/>
    <w:rsid w:val="00E67E18"/>
    <w:rsid w:val="00E771EE"/>
    <w:rsid w:val="00ED13E7"/>
    <w:rsid w:val="00F0691F"/>
    <w:rsid w:val="00F27B49"/>
    <w:rsid w:val="00F36886"/>
    <w:rsid w:val="00F9392A"/>
    <w:rsid w:val="00F93C4D"/>
    <w:rsid w:val="00F940A2"/>
    <w:rsid w:val="00F9483E"/>
    <w:rsid w:val="00F95335"/>
    <w:rsid w:val="00FF1A38"/>
    <w:rsid w:val="00FF52D6"/>
    <w:rsid w:val="00FF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A38"/>
    <w:pPr>
      <w:spacing w:line="360" w:lineRule="auto"/>
      <w:jc w:val="both"/>
    </w:pPr>
    <w:rPr>
      <w:rFonts w:ascii="Calibri Light" w:hAnsi="Calibri Light"/>
      <w:color w:val="000000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6A38"/>
    <w:pPr>
      <w:numPr>
        <w:numId w:val="6"/>
      </w:numPr>
      <w:pBdr>
        <w:bottom w:val="single" w:sz="4" w:space="1" w:color="0047AC"/>
      </w:pBdr>
      <w:tabs>
        <w:tab w:val="left" w:pos="284"/>
      </w:tabs>
      <w:spacing w:line="240" w:lineRule="auto"/>
      <w:outlineLvl w:val="0"/>
    </w:pPr>
    <w:rPr>
      <w:rFonts w:ascii="Calibri" w:hAnsi="Calibri"/>
      <w:color w:val="0047AC"/>
      <w:sz w:val="32"/>
      <w:szCs w:val="20"/>
      <w:lang w:val="es-CO" w:eastAsia="es-ES"/>
    </w:rPr>
  </w:style>
  <w:style w:type="paragraph" w:styleId="Ttulo2">
    <w:name w:val="heading 2"/>
    <w:basedOn w:val="Ttulo"/>
    <w:next w:val="Normal"/>
    <w:link w:val="Ttulo2Car"/>
    <w:uiPriority w:val="9"/>
    <w:unhideWhenUsed/>
    <w:qFormat/>
    <w:rsid w:val="00026F87"/>
    <w:pPr>
      <w:numPr>
        <w:ilvl w:val="1"/>
        <w:numId w:val="6"/>
      </w:numPr>
      <w:jc w:val="both"/>
      <w:outlineLvl w:val="1"/>
    </w:pPr>
    <w:rPr>
      <w:rFonts w:ascii="Calibri Light" w:hAnsi="Calibri Light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6A38"/>
    <w:pPr>
      <w:keepNext/>
      <w:keepLines/>
      <w:numPr>
        <w:ilvl w:val="2"/>
        <w:numId w:val="6"/>
      </w:numPr>
      <w:spacing w:before="200"/>
      <w:outlineLvl w:val="2"/>
    </w:pPr>
    <w:rPr>
      <w:rFonts w:ascii="Cambria" w:eastAsia="Times New Roman" w:hAnsi="Cambria"/>
      <w:b/>
      <w:bCs/>
      <w:color w:val="4F81BD"/>
      <w:sz w:val="20"/>
      <w:szCs w:val="20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7CF9"/>
    <w:pPr>
      <w:keepNext/>
      <w:keepLines/>
      <w:numPr>
        <w:ilvl w:val="3"/>
        <w:numId w:val="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7CF9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7CF9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7CF9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7CF9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7CF9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link w:val="Encabezado"/>
    <w:uiPriority w:val="99"/>
    <w:rsid w:val="00706A38"/>
    <w:rPr>
      <w:rFonts w:ascii="Calibri Light" w:hAnsi="Calibri Light"/>
      <w:color w:val="000000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link w:val="Piedepgina"/>
    <w:uiPriority w:val="99"/>
    <w:rsid w:val="00706A38"/>
    <w:rPr>
      <w:rFonts w:ascii="Calibri Light" w:hAnsi="Calibri Light"/>
      <w:color w:val="000000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6A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06A38"/>
    <w:rPr>
      <w:rFonts w:ascii="Tahoma" w:hAnsi="Tahoma" w:cs="Tahoma"/>
      <w:color w:val="000000"/>
      <w:sz w:val="16"/>
      <w:szCs w:val="16"/>
      <w:lang w:eastAsia="en-US"/>
    </w:rPr>
  </w:style>
  <w:style w:type="table" w:styleId="Tablaconcuadrcula">
    <w:name w:val="Table Grid"/>
    <w:basedOn w:val="Tablanormal"/>
    <w:uiPriority w:val="59"/>
    <w:rsid w:val="00706A38"/>
    <w:rPr>
      <w:rFonts w:ascii="Franklin Gothic Book" w:hAnsi="Franklin Gothic Book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06A38"/>
    <w:pPr>
      <w:tabs>
        <w:tab w:val="left" w:pos="284"/>
      </w:tabs>
      <w:spacing w:line="240" w:lineRule="auto"/>
      <w:jc w:val="center"/>
      <w:outlineLvl w:val="0"/>
    </w:pPr>
    <w:rPr>
      <w:rFonts w:ascii="Calibri" w:eastAsia="Times New Roman" w:hAnsi="Calibri" w:cs="Arial"/>
      <w:color w:val="0047AC"/>
      <w:sz w:val="36"/>
      <w:szCs w:val="20"/>
      <w:lang w:eastAsia="es-ES"/>
    </w:rPr>
  </w:style>
  <w:style w:type="character" w:customStyle="1" w:styleId="TtuloCar">
    <w:name w:val="Título Car"/>
    <w:link w:val="Ttulo"/>
    <w:uiPriority w:val="10"/>
    <w:rsid w:val="00706A38"/>
    <w:rPr>
      <w:rFonts w:eastAsia="Times New Roman" w:cs="Arial"/>
      <w:color w:val="0047AC"/>
      <w:sz w:val="36"/>
    </w:rPr>
  </w:style>
  <w:style w:type="character" w:customStyle="1" w:styleId="Ttulo1Car">
    <w:name w:val="Título 1 Car"/>
    <w:link w:val="Ttulo1"/>
    <w:uiPriority w:val="9"/>
    <w:rsid w:val="00706A38"/>
    <w:rPr>
      <w:color w:val="0047AC"/>
      <w:sz w:val="32"/>
      <w:lang w:val="es-CO"/>
    </w:rPr>
  </w:style>
  <w:style w:type="character" w:styleId="Hipervnculo">
    <w:name w:val="Hyperlink"/>
    <w:uiPriority w:val="99"/>
    <w:unhideWhenUsed/>
    <w:rsid w:val="00706A38"/>
    <w:rPr>
      <w:color w:val="0000FF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706A38"/>
    <w:pPr>
      <w:spacing w:line="240" w:lineRule="auto"/>
      <w:jc w:val="center"/>
    </w:pPr>
    <w:rPr>
      <w:bCs/>
      <w:i/>
      <w:color w:val="595959"/>
      <w:sz w:val="18"/>
      <w:szCs w:val="18"/>
      <w:lang w:val="es-CO"/>
    </w:rPr>
  </w:style>
  <w:style w:type="character" w:customStyle="1" w:styleId="Ttulo2Car">
    <w:name w:val="Título 2 Car"/>
    <w:link w:val="Ttulo2"/>
    <w:uiPriority w:val="9"/>
    <w:rsid w:val="00026F87"/>
    <w:rPr>
      <w:rFonts w:ascii="Calibri Light" w:eastAsia="Times New Roman" w:hAnsi="Calibri Light" w:cs="Arial"/>
      <w:color w:val="0047AC"/>
      <w:sz w:val="28"/>
      <w:szCs w:val="28"/>
    </w:rPr>
  </w:style>
  <w:style w:type="character" w:customStyle="1" w:styleId="Ttulo3Car">
    <w:name w:val="Título 3 Car"/>
    <w:link w:val="Ttulo3"/>
    <w:uiPriority w:val="9"/>
    <w:semiHidden/>
    <w:rsid w:val="00706A38"/>
    <w:rPr>
      <w:rFonts w:ascii="Cambria" w:eastAsia="Times New Roman" w:hAnsi="Cambria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706A38"/>
    <w:pPr>
      <w:spacing w:after="100"/>
    </w:pPr>
  </w:style>
  <w:style w:type="table" w:customStyle="1" w:styleId="Tablaconcuadrcula1">
    <w:name w:val="Tabla con cuadrícula1"/>
    <w:basedOn w:val="Tablanormal"/>
    <w:next w:val="Tablaconcuadrcula"/>
    <w:uiPriority w:val="59"/>
    <w:rsid w:val="00706A38"/>
    <w:rPr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636F0"/>
    <w:pPr>
      <w:ind w:left="720"/>
      <w:contextualSpacing/>
    </w:pPr>
    <w:rPr>
      <w:color w:val="auto"/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706A38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407CF9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7CF9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7CF9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7CF9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7CF9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7CF9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A38"/>
    <w:pPr>
      <w:spacing w:line="360" w:lineRule="auto"/>
      <w:jc w:val="both"/>
    </w:pPr>
    <w:rPr>
      <w:rFonts w:ascii="Calibri Light" w:hAnsi="Calibri Light"/>
      <w:color w:val="000000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6A38"/>
    <w:pPr>
      <w:numPr>
        <w:numId w:val="6"/>
      </w:numPr>
      <w:pBdr>
        <w:bottom w:val="single" w:sz="4" w:space="1" w:color="0047AC"/>
      </w:pBdr>
      <w:tabs>
        <w:tab w:val="left" w:pos="284"/>
      </w:tabs>
      <w:spacing w:line="240" w:lineRule="auto"/>
      <w:outlineLvl w:val="0"/>
    </w:pPr>
    <w:rPr>
      <w:rFonts w:ascii="Calibri" w:hAnsi="Calibri"/>
      <w:color w:val="0047AC"/>
      <w:sz w:val="32"/>
      <w:szCs w:val="20"/>
      <w:lang w:val="es-CO" w:eastAsia="es-ES"/>
    </w:rPr>
  </w:style>
  <w:style w:type="paragraph" w:styleId="Ttulo2">
    <w:name w:val="heading 2"/>
    <w:basedOn w:val="Ttulo"/>
    <w:next w:val="Normal"/>
    <w:link w:val="Ttulo2Car"/>
    <w:uiPriority w:val="9"/>
    <w:unhideWhenUsed/>
    <w:qFormat/>
    <w:rsid w:val="00026F87"/>
    <w:pPr>
      <w:numPr>
        <w:ilvl w:val="1"/>
        <w:numId w:val="6"/>
      </w:numPr>
      <w:jc w:val="both"/>
      <w:outlineLvl w:val="1"/>
    </w:pPr>
    <w:rPr>
      <w:rFonts w:ascii="Calibri Light" w:hAnsi="Calibri Light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6A38"/>
    <w:pPr>
      <w:keepNext/>
      <w:keepLines/>
      <w:numPr>
        <w:ilvl w:val="2"/>
        <w:numId w:val="6"/>
      </w:numPr>
      <w:spacing w:before="200"/>
      <w:outlineLvl w:val="2"/>
    </w:pPr>
    <w:rPr>
      <w:rFonts w:ascii="Cambria" w:eastAsia="Times New Roman" w:hAnsi="Cambria"/>
      <w:b/>
      <w:bCs/>
      <w:color w:val="4F81BD"/>
      <w:sz w:val="20"/>
      <w:szCs w:val="20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7CF9"/>
    <w:pPr>
      <w:keepNext/>
      <w:keepLines/>
      <w:numPr>
        <w:ilvl w:val="3"/>
        <w:numId w:val="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7CF9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7CF9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7CF9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7CF9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7CF9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link w:val="Encabezado"/>
    <w:uiPriority w:val="99"/>
    <w:rsid w:val="00706A38"/>
    <w:rPr>
      <w:rFonts w:ascii="Calibri Light" w:hAnsi="Calibri Light"/>
      <w:color w:val="000000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706A3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link w:val="Piedepgina"/>
    <w:uiPriority w:val="99"/>
    <w:rsid w:val="00706A38"/>
    <w:rPr>
      <w:rFonts w:ascii="Calibri Light" w:hAnsi="Calibri Light"/>
      <w:color w:val="000000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6A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06A38"/>
    <w:rPr>
      <w:rFonts w:ascii="Tahoma" w:hAnsi="Tahoma" w:cs="Tahoma"/>
      <w:color w:val="000000"/>
      <w:sz w:val="16"/>
      <w:szCs w:val="16"/>
      <w:lang w:eastAsia="en-US"/>
    </w:rPr>
  </w:style>
  <w:style w:type="table" w:styleId="Tablaconcuadrcula">
    <w:name w:val="Table Grid"/>
    <w:basedOn w:val="Tablanormal"/>
    <w:uiPriority w:val="59"/>
    <w:rsid w:val="00706A38"/>
    <w:rPr>
      <w:rFonts w:ascii="Franklin Gothic Book" w:hAnsi="Franklin Gothic Book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06A38"/>
    <w:pPr>
      <w:tabs>
        <w:tab w:val="left" w:pos="284"/>
      </w:tabs>
      <w:spacing w:line="240" w:lineRule="auto"/>
      <w:jc w:val="center"/>
      <w:outlineLvl w:val="0"/>
    </w:pPr>
    <w:rPr>
      <w:rFonts w:ascii="Calibri" w:eastAsia="Times New Roman" w:hAnsi="Calibri" w:cs="Arial"/>
      <w:color w:val="0047AC"/>
      <w:sz w:val="36"/>
      <w:szCs w:val="20"/>
      <w:lang w:eastAsia="es-ES"/>
    </w:rPr>
  </w:style>
  <w:style w:type="character" w:customStyle="1" w:styleId="TtuloCar">
    <w:name w:val="Título Car"/>
    <w:link w:val="Ttulo"/>
    <w:uiPriority w:val="10"/>
    <w:rsid w:val="00706A38"/>
    <w:rPr>
      <w:rFonts w:eastAsia="Times New Roman" w:cs="Arial"/>
      <w:color w:val="0047AC"/>
      <w:sz w:val="36"/>
    </w:rPr>
  </w:style>
  <w:style w:type="character" w:customStyle="1" w:styleId="Ttulo1Car">
    <w:name w:val="Título 1 Car"/>
    <w:link w:val="Ttulo1"/>
    <w:uiPriority w:val="9"/>
    <w:rsid w:val="00706A38"/>
    <w:rPr>
      <w:color w:val="0047AC"/>
      <w:sz w:val="32"/>
      <w:lang w:val="es-CO"/>
    </w:rPr>
  </w:style>
  <w:style w:type="character" w:styleId="Hipervnculo">
    <w:name w:val="Hyperlink"/>
    <w:uiPriority w:val="99"/>
    <w:unhideWhenUsed/>
    <w:rsid w:val="00706A38"/>
    <w:rPr>
      <w:color w:val="0000FF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706A38"/>
    <w:pPr>
      <w:spacing w:line="240" w:lineRule="auto"/>
      <w:jc w:val="center"/>
    </w:pPr>
    <w:rPr>
      <w:bCs/>
      <w:i/>
      <w:color w:val="595959"/>
      <w:sz w:val="18"/>
      <w:szCs w:val="18"/>
      <w:lang w:val="es-CO"/>
    </w:rPr>
  </w:style>
  <w:style w:type="character" w:customStyle="1" w:styleId="Ttulo2Car">
    <w:name w:val="Título 2 Car"/>
    <w:link w:val="Ttulo2"/>
    <w:uiPriority w:val="9"/>
    <w:rsid w:val="00026F87"/>
    <w:rPr>
      <w:rFonts w:ascii="Calibri Light" w:eastAsia="Times New Roman" w:hAnsi="Calibri Light" w:cs="Arial"/>
      <w:color w:val="0047AC"/>
      <w:sz w:val="28"/>
      <w:szCs w:val="28"/>
    </w:rPr>
  </w:style>
  <w:style w:type="character" w:customStyle="1" w:styleId="Ttulo3Car">
    <w:name w:val="Título 3 Car"/>
    <w:link w:val="Ttulo3"/>
    <w:uiPriority w:val="9"/>
    <w:semiHidden/>
    <w:rsid w:val="00706A38"/>
    <w:rPr>
      <w:rFonts w:ascii="Cambria" w:eastAsia="Times New Roman" w:hAnsi="Cambria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706A38"/>
    <w:pPr>
      <w:spacing w:after="100"/>
    </w:pPr>
  </w:style>
  <w:style w:type="table" w:customStyle="1" w:styleId="Tablaconcuadrcula1">
    <w:name w:val="Tabla con cuadrícula1"/>
    <w:basedOn w:val="Tablanormal"/>
    <w:next w:val="Tablaconcuadrcula"/>
    <w:uiPriority w:val="59"/>
    <w:rsid w:val="00706A38"/>
    <w:rPr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636F0"/>
    <w:pPr>
      <w:ind w:left="720"/>
      <w:contextualSpacing/>
    </w:pPr>
    <w:rPr>
      <w:color w:val="auto"/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706A38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407CF9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7CF9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7CF9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7CF9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7CF9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7CF9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0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IMAGENES%20Y%20PLANTILLAS\PLANTILLA%20MANUAL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B039BD-0F50-486A-9F09-6937F8D44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MANUAL.dot</Template>
  <TotalTime>531</TotalTime>
  <Pages>9</Pages>
  <Words>513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LEYDI PATRICIA PICHON PACHECO</dc:creator>
  <cp:lastModifiedBy>LEYDI PATRICIA PICHON PACHECO</cp:lastModifiedBy>
  <cp:revision>96</cp:revision>
  <dcterms:created xsi:type="dcterms:W3CDTF">2014-12-04T14:42:00Z</dcterms:created>
  <dcterms:modified xsi:type="dcterms:W3CDTF">2014-12-05T15:14:00Z</dcterms:modified>
</cp:coreProperties>
</file>