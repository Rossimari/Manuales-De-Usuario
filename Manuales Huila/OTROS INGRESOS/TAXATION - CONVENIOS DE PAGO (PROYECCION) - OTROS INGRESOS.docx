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3996" w:rsidRDefault="00DD3996" w:rsidP="00CC68F0"/>
    <w:p w:rsidR="00A949F8" w:rsidRDefault="00A949F8"/>
    <w:p w:rsidR="00A949F8" w:rsidRDefault="00A949F8"/>
    <w:p w:rsidR="00A949F8" w:rsidRDefault="00A949F8"/>
    <w:p w:rsidR="00A949F8" w:rsidRDefault="00A949F8"/>
    <w:p w:rsidR="00A949F8" w:rsidRDefault="00A949F8"/>
    <w:p w:rsidR="00A949F8" w:rsidRDefault="00A949F8"/>
    <w:p w:rsidR="00A949F8" w:rsidRDefault="00A949F8"/>
    <w:p w:rsidR="00A949F8" w:rsidRDefault="00A949F8"/>
    <w:p w:rsidR="00CB198B" w:rsidRDefault="00CB198B"/>
    <w:p w:rsidR="002210BE" w:rsidRPr="00CB198B" w:rsidRDefault="002210BE" w:rsidP="00CB198B"/>
    <w:p w:rsidR="00856280" w:rsidRDefault="00856280" w:rsidP="00CB198B">
      <w:pPr>
        <w:spacing w:line="240" w:lineRule="auto"/>
        <w:ind w:left="2832"/>
        <w:jc w:val="center"/>
        <w:rPr>
          <w:color w:val="0095D5"/>
          <w:sz w:val="44"/>
        </w:rPr>
      </w:pPr>
      <w:r>
        <w:rPr>
          <w:color w:val="0095D5"/>
          <w:sz w:val="44"/>
        </w:rPr>
        <w:t>MANUAL DE USUARIO</w:t>
      </w:r>
    </w:p>
    <w:p w:rsidR="00CB198B" w:rsidRPr="00CB198B" w:rsidRDefault="00CB198B" w:rsidP="00CB198B">
      <w:pPr>
        <w:ind w:left="2832"/>
      </w:pPr>
    </w:p>
    <w:p w:rsidR="00856280" w:rsidRPr="00856280" w:rsidRDefault="00856280" w:rsidP="00CB198B">
      <w:pPr>
        <w:pBdr>
          <w:bottom w:val="single" w:sz="4" w:space="1" w:color="0047AC"/>
        </w:pBdr>
        <w:spacing w:line="240" w:lineRule="auto"/>
        <w:ind w:left="2832"/>
        <w:jc w:val="center"/>
        <w:rPr>
          <w:color w:val="0047AC"/>
          <w:sz w:val="56"/>
        </w:rPr>
      </w:pPr>
      <w:r w:rsidRPr="00856280">
        <w:rPr>
          <w:color w:val="0047AC"/>
          <w:sz w:val="56"/>
        </w:rPr>
        <w:t xml:space="preserve">PROYECCIÓN </w:t>
      </w:r>
      <w:r w:rsidR="00CB198B">
        <w:rPr>
          <w:color w:val="0047AC"/>
          <w:sz w:val="56"/>
        </w:rPr>
        <w:t xml:space="preserve">Y ELABORACIÓN </w:t>
      </w:r>
      <w:r w:rsidRPr="00856280">
        <w:rPr>
          <w:color w:val="0047AC"/>
          <w:sz w:val="56"/>
        </w:rPr>
        <w:t>DE CONVENIO</w:t>
      </w:r>
      <w:r w:rsidR="00CB198B">
        <w:rPr>
          <w:color w:val="0047AC"/>
          <w:sz w:val="56"/>
        </w:rPr>
        <w:t>S DE PAGO</w:t>
      </w:r>
    </w:p>
    <w:p w:rsidR="00856280" w:rsidRDefault="00856280" w:rsidP="00CB198B">
      <w:pPr>
        <w:spacing w:line="240" w:lineRule="auto"/>
        <w:ind w:left="2832"/>
        <w:jc w:val="center"/>
        <w:rPr>
          <w:color w:val="0095D5"/>
          <w:sz w:val="44"/>
        </w:rPr>
      </w:pPr>
      <w:r w:rsidRPr="009F7A3C">
        <w:rPr>
          <w:color w:val="0095D5"/>
          <w:sz w:val="44"/>
        </w:rPr>
        <w:t>OTROS INGRESOS</w:t>
      </w:r>
    </w:p>
    <w:p w:rsidR="00856280" w:rsidRPr="00CB198B" w:rsidRDefault="00856280" w:rsidP="00CB198B"/>
    <w:p w:rsidR="00856280" w:rsidRDefault="00856280" w:rsidP="00856280">
      <w:pPr>
        <w:spacing w:line="240" w:lineRule="auto"/>
        <w:ind w:left="2832"/>
        <w:jc w:val="center"/>
        <w:rPr>
          <w:color w:val="0095D5"/>
          <w:sz w:val="44"/>
        </w:rPr>
      </w:pPr>
    </w:p>
    <w:p w:rsidR="00A949F8" w:rsidRDefault="00856280" w:rsidP="00207276">
      <w:pPr>
        <w:spacing w:line="240" w:lineRule="auto"/>
        <w:ind w:left="2832"/>
        <w:jc w:val="center"/>
      </w:pPr>
      <w:r>
        <w:rPr>
          <w:noProof/>
          <w:color w:val="0095D5"/>
          <w:sz w:val="40"/>
          <w:lang w:eastAsia="es-ES"/>
        </w:rPr>
        <w:drawing>
          <wp:inline distT="0" distB="0" distL="0" distR="0" wp14:anchorId="345F6A7A" wp14:editId="4B848E48">
            <wp:extent cx="1943100" cy="2609850"/>
            <wp:effectExtent l="0" t="0" r="0" b="0"/>
            <wp:docPr id="6" name="Imagen 2" descr="C:\Users\lpichon\Pictures\Logo Taxation 1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pichon\Pictures\Logo Taxation 1-0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276" w:rsidRPr="00494F0B" w:rsidRDefault="00207276" w:rsidP="00207276">
      <w:pPr>
        <w:spacing w:line="240" w:lineRule="auto"/>
      </w:pPr>
    </w:p>
    <w:p w:rsidR="00A949F8" w:rsidRDefault="00A949F8" w:rsidP="00A949F8">
      <w:pPr>
        <w:spacing w:line="240" w:lineRule="auto"/>
        <w:ind w:left="2832"/>
        <w:jc w:val="center"/>
        <w:rPr>
          <w:sz w:val="52"/>
          <w:szCs w:val="56"/>
        </w:rPr>
        <w:sectPr w:rsidR="00A949F8" w:rsidSect="00242E75">
          <w:headerReference w:type="default" r:id="rId10"/>
          <w:footerReference w:type="default" r:id="rId11"/>
          <w:headerReference w:type="first" r:id="rId12"/>
          <w:pgSz w:w="12240" w:h="15840" w:code="1"/>
          <w:pgMar w:top="1440" w:right="1080" w:bottom="1440" w:left="1080" w:header="709" w:footer="709" w:gutter="0"/>
          <w:cols w:space="708"/>
          <w:titlePg/>
          <w:docGrid w:linePitch="360"/>
        </w:sectPr>
      </w:pPr>
    </w:p>
    <w:p w:rsidR="00BB75EE" w:rsidRDefault="00BB75EE" w:rsidP="00BB75EE">
      <w:pPr>
        <w:pStyle w:val="Ttulo"/>
      </w:pPr>
      <w:bookmarkStart w:id="4" w:name="_Toc405553850"/>
      <w:bookmarkStart w:id="5" w:name="_Toc405553893"/>
      <w:bookmarkStart w:id="6" w:name="_Toc405553970"/>
      <w:bookmarkStart w:id="7" w:name="_Toc405878397"/>
      <w:r>
        <w:lastRenderedPageBreak/>
        <w:t>CONTENIDO</w:t>
      </w:r>
      <w:bookmarkEnd w:id="4"/>
      <w:bookmarkEnd w:id="5"/>
      <w:bookmarkEnd w:id="6"/>
      <w:bookmarkEnd w:id="7"/>
    </w:p>
    <w:p w:rsidR="00BB75EE" w:rsidRDefault="00BB75EE" w:rsidP="00BB75EE"/>
    <w:p w:rsidR="00BB75EE" w:rsidRPr="00BB75EE" w:rsidRDefault="00BB75EE" w:rsidP="00BB75EE">
      <w:pPr>
        <w:jc w:val="right"/>
        <w:rPr>
          <w:b/>
        </w:rPr>
      </w:pPr>
      <w:r w:rsidRPr="00BB75EE">
        <w:rPr>
          <w:b/>
        </w:rPr>
        <w:t>Pág.</w:t>
      </w:r>
    </w:p>
    <w:p w:rsidR="00CC68F0" w:rsidRDefault="00BB75EE">
      <w:pPr>
        <w:pStyle w:val="TDC1"/>
        <w:tabs>
          <w:tab w:val="right" w:leader="dot" w:pos="10070"/>
        </w:tabs>
        <w:rPr>
          <w:rFonts w:asciiTheme="minorHAnsi" w:eastAsiaTheme="minorEastAsia" w:hAnsiTheme="minorHAnsi" w:cstheme="minorBidi"/>
          <w:noProof/>
          <w:color w:val="auto"/>
          <w:lang w:eastAsia="es-ES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05878398" w:history="1">
        <w:r w:rsidR="00CC68F0" w:rsidRPr="00FA7266">
          <w:rPr>
            <w:rStyle w:val="Hipervnculo"/>
            <w:noProof/>
          </w:rPr>
          <w:t>MODULO DE CONVENIOS DE PAGO</w:t>
        </w:r>
        <w:r w:rsidR="00CC68F0">
          <w:rPr>
            <w:noProof/>
            <w:webHidden/>
          </w:rPr>
          <w:tab/>
        </w:r>
        <w:r w:rsidR="00CC68F0">
          <w:rPr>
            <w:noProof/>
            <w:webHidden/>
          </w:rPr>
          <w:fldChar w:fldCharType="begin"/>
        </w:r>
        <w:r w:rsidR="00CC68F0">
          <w:rPr>
            <w:noProof/>
            <w:webHidden/>
          </w:rPr>
          <w:instrText xml:space="preserve"> PAGEREF _Toc405878398 \h </w:instrText>
        </w:r>
        <w:r w:rsidR="00CC68F0">
          <w:rPr>
            <w:noProof/>
            <w:webHidden/>
          </w:rPr>
        </w:r>
        <w:r w:rsidR="00CC68F0">
          <w:rPr>
            <w:noProof/>
            <w:webHidden/>
          </w:rPr>
          <w:fldChar w:fldCharType="separate"/>
        </w:r>
        <w:r w:rsidR="00CC68F0">
          <w:rPr>
            <w:noProof/>
            <w:webHidden/>
          </w:rPr>
          <w:t>2</w:t>
        </w:r>
        <w:r w:rsidR="00CC68F0">
          <w:rPr>
            <w:noProof/>
            <w:webHidden/>
          </w:rPr>
          <w:fldChar w:fldCharType="end"/>
        </w:r>
      </w:hyperlink>
    </w:p>
    <w:p w:rsidR="00CC68F0" w:rsidRDefault="00CC68F0">
      <w:pPr>
        <w:pStyle w:val="TDC1"/>
        <w:tabs>
          <w:tab w:val="left" w:pos="442"/>
          <w:tab w:val="right" w:leader="dot" w:pos="10070"/>
        </w:tabs>
        <w:rPr>
          <w:rFonts w:asciiTheme="minorHAnsi" w:eastAsiaTheme="minorEastAsia" w:hAnsiTheme="minorHAnsi" w:cstheme="minorBidi"/>
          <w:noProof/>
          <w:color w:val="auto"/>
          <w:lang w:eastAsia="es-ES"/>
        </w:rPr>
      </w:pPr>
      <w:hyperlink w:anchor="_Toc405878399" w:history="1">
        <w:r w:rsidRPr="00FA7266">
          <w:rPr>
            <w:rStyle w:val="Hipervnculo"/>
            <w:noProof/>
          </w:rPr>
          <w:t>1</w:t>
        </w:r>
        <w:r>
          <w:rPr>
            <w:rFonts w:asciiTheme="minorHAnsi" w:eastAsiaTheme="minorEastAsia" w:hAnsiTheme="minorHAnsi" w:cstheme="minorBidi"/>
            <w:noProof/>
            <w:color w:val="auto"/>
            <w:lang w:eastAsia="es-ES"/>
          </w:rPr>
          <w:tab/>
        </w:r>
        <w:r w:rsidRPr="00FA7266">
          <w:rPr>
            <w:rStyle w:val="Hipervnculo"/>
            <w:noProof/>
          </w:rPr>
          <w:t>PROYECCIÓN DE CONVENIO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_Toc405878399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CC68F0" w:rsidRDefault="00CC68F0">
      <w:pPr>
        <w:pStyle w:val="TDC2"/>
        <w:tabs>
          <w:tab w:val="left" w:pos="880"/>
          <w:tab w:val="right" w:leader="dot" w:pos="10070"/>
        </w:tabs>
        <w:rPr>
          <w:rFonts w:asciiTheme="minorHAnsi" w:eastAsiaTheme="minorEastAsia" w:hAnsiTheme="minorHAnsi" w:cstheme="minorBidi"/>
          <w:noProof/>
          <w:color w:val="auto"/>
          <w:lang w:eastAsia="es-ES"/>
        </w:rPr>
      </w:pPr>
      <w:hyperlink w:anchor="_Toc405878400" w:history="1">
        <w:r w:rsidRPr="00FA7266">
          <w:rPr>
            <w:rStyle w:val="Hipervnculo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color w:val="auto"/>
            <w:lang w:eastAsia="es-ES"/>
          </w:rPr>
          <w:tab/>
        </w:r>
        <w:r w:rsidRPr="00FA7266">
          <w:rPr>
            <w:rStyle w:val="Hipervnculo"/>
            <w:noProof/>
          </w:rPr>
          <w:t>ACCESO A LA OPCIÓN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_Toc405878400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CC68F0" w:rsidRDefault="00CC68F0">
      <w:pPr>
        <w:pStyle w:val="TDC2"/>
        <w:tabs>
          <w:tab w:val="left" w:pos="880"/>
          <w:tab w:val="right" w:leader="dot" w:pos="10070"/>
        </w:tabs>
        <w:rPr>
          <w:rFonts w:asciiTheme="minorHAnsi" w:eastAsiaTheme="minorEastAsia" w:hAnsiTheme="minorHAnsi" w:cstheme="minorBidi"/>
          <w:noProof/>
          <w:color w:val="auto"/>
          <w:lang w:eastAsia="es-ES"/>
        </w:rPr>
      </w:pPr>
      <w:hyperlink w:anchor="_Toc405878401" w:history="1">
        <w:r w:rsidRPr="00FA7266">
          <w:rPr>
            <w:rStyle w:val="Hipervnculo"/>
            <w:noProof/>
            <w:lang w:val="es-CO"/>
          </w:rPr>
          <w:t>1.2</w:t>
        </w:r>
        <w:r>
          <w:rPr>
            <w:rFonts w:asciiTheme="minorHAnsi" w:eastAsiaTheme="minorEastAsia" w:hAnsiTheme="minorHAnsi" w:cstheme="minorBidi"/>
            <w:noProof/>
            <w:color w:val="auto"/>
            <w:lang w:eastAsia="es-ES"/>
          </w:rPr>
          <w:tab/>
        </w:r>
        <w:r w:rsidRPr="00FA7266">
          <w:rPr>
            <w:rStyle w:val="Hipervnculo"/>
            <w:noProof/>
            <w:lang w:val="es-CO"/>
          </w:rPr>
          <w:t>INSTRUCCIONES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_Toc405878401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CC68F0" w:rsidRDefault="00CC68F0">
      <w:pPr>
        <w:pStyle w:val="TDC1"/>
        <w:tabs>
          <w:tab w:val="left" w:pos="442"/>
          <w:tab w:val="right" w:leader="dot" w:pos="10070"/>
        </w:tabs>
        <w:rPr>
          <w:rFonts w:asciiTheme="minorHAnsi" w:eastAsiaTheme="minorEastAsia" w:hAnsiTheme="minorHAnsi" w:cstheme="minorBidi"/>
          <w:noProof/>
          <w:color w:val="auto"/>
          <w:lang w:eastAsia="es-ES"/>
        </w:rPr>
      </w:pPr>
      <w:hyperlink w:anchor="_Toc405878402" w:history="1">
        <w:r w:rsidRPr="00FA7266">
          <w:rPr>
            <w:rStyle w:val="Hipervnculo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color w:val="auto"/>
            <w:lang w:eastAsia="es-ES"/>
          </w:rPr>
          <w:tab/>
        </w:r>
        <w:r w:rsidRPr="00FA7266">
          <w:rPr>
            <w:rStyle w:val="Hipervnculo"/>
            <w:noProof/>
          </w:rPr>
          <w:t>ELABORACIÓN DE CONVENIO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_Toc405878402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C68F0" w:rsidRDefault="00CC68F0">
      <w:pPr>
        <w:pStyle w:val="TDC2"/>
        <w:tabs>
          <w:tab w:val="left" w:pos="880"/>
          <w:tab w:val="right" w:leader="dot" w:pos="10070"/>
        </w:tabs>
        <w:rPr>
          <w:rFonts w:asciiTheme="minorHAnsi" w:eastAsiaTheme="minorEastAsia" w:hAnsiTheme="minorHAnsi" w:cstheme="minorBidi"/>
          <w:noProof/>
          <w:color w:val="auto"/>
          <w:lang w:eastAsia="es-ES"/>
        </w:rPr>
      </w:pPr>
      <w:hyperlink w:anchor="_Toc405878403" w:history="1">
        <w:r w:rsidRPr="00FA7266">
          <w:rPr>
            <w:rStyle w:val="Hipervnculo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color w:val="auto"/>
            <w:lang w:eastAsia="es-ES"/>
          </w:rPr>
          <w:tab/>
        </w:r>
        <w:r w:rsidRPr="00FA7266">
          <w:rPr>
            <w:rStyle w:val="Hipervnculo"/>
            <w:noProof/>
          </w:rPr>
          <w:t>ACCESO A LA OPCIÓN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_Toc405878403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C68F0" w:rsidRDefault="00CC68F0">
      <w:pPr>
        <w:pStyle w:val="TDC2"/>
        <w:tabs>
          <w:tab w:val="left" w:pos="880"/>
          <w:tab w:val="right" w:leader="dot" w:pos="10070"/>
        </w:tabs>
        <w:rPr>
          <w:rFonts w:asciiTheme="minorHAnsi" w:eastAsiaTheme="minorEastAsia" w:hAnsiTheme="minorHAnsi" w:cstheme="minorBidi"/>
          <w:noProof/>
          <w:color w:val="auto"/>
          <w:lang w:eastAsia="es-ES"/>
        </w:rPr>
      </w:pPr>
      <w:hyperlink w:anchor="_Toc405878404" w:history="1">
        <w:r w:rsidRPr="00FA7266">
          <w:rPr>
            <w:rStyle w:val="Hipervnculo"/>
            <w:noProof/>
            <w:lang w:val="es-CO"/>
          </w:rPr>
          <w:t>2.2</w:t>
        </w:r>
        <w:r>
          <w:rPr>
            <w:rFonts w:asciiTheme="minorHAnsi" w:eastAsiaTheme="minorEastAsia" w:hAnsiTheme="minorHAnsi" w:cstheme="minorBidi"/>
            <w:noProof/>
            <w:color w:val="auto"/>
            <w:lang w:eastAsia="es-ES"/>
          </w:rPr>
          <w:tab/>
        </w:r>
        <w:r w:rsidRPr="00FA7266">
          <w:rPr>
            <w:rStyle w:val="Hipervnculo"/>
            <w:noProof/>
            <w:lang w:val="es-CO"/>
          </w:rPr>
          <w:t>INSTRUCCIONES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_Toc405878404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B75EE" w:rsidRDefault="00BB75EE" w:rsidP="00BB75EE">
      <w:r>
        <w:fldChar w:fldCharType="end"/>
      </w:r>
    </w:p>
    <w:p w:rsidR="00BB75EE" w:rsidRPr="00BB75EE" w:rsidRDefault="00BB75EE" w:rsidP="00BB75EE">
      <w:r w:rsidRPr="00BB75EE">
        <w:br w:type="page"/>
      </w:r>
    </w:p>
    <w:p w:rsidR="0037591D" w:rsidRDefault="00207276" w:rsidP="00440CB2">
      <w:pPr>
        <w:pStyle w:val="Ttulo"/>
      </w:pPr>
      <w:bookmarkStart w:id="8" w:name="_Toc405878398"/>
      <w:r w:rsidRPr="009F7A3C">
        <w:lastRenderedPageBreak/>
        <w:t xml:space="preserve">MODULO DE </w:t>
      </w:r>
      <w:r>
        <w:t>CONVENIOS DE PAGO</w:t>
      </w:r>
      <w:bookmarkEnd w:id="8"/>
    </w:p>
    <w:p w:rsidR="00207276" w:rsidRDefault="00207276" w:rsidP="00207276">
      <w:pPr>
        <w:rPr>
          <w:lang w:eastAsia="es-ES"/>
        </w:rPr>
      </w:pPr>
    </w:p>
    <w:p w:rsidR="00207276" w:rsidRDefault="00207276" w:rsidP="00207276">
      <w:pPr>
        <w:pStyle w:val="Ttulo1"/>
      </w:pPr>
      <w:bookmarkStart w:id="9" w:name="_Toc405878399"/>
      <w:r>
        <w:t>PROYECCIÓN DE CONVENIO</w:t>
      </w:r>
      <w:bookmarkEnd w:id="9"/>
    </w:p>
    <w:p w:rsidR="00207276" w:rsidRDefault="00207276" w:rsidP="00207276">
      <w:pPr>
        <w:rPr>
          <w:lang w:val="es-CO" w:eastAsia="es-ES"/>
        </w:rPr>
      </w:pPr>
    </w:p>
    <w:p w:rsidR="00C61F2E" w:rsidRDefault="00C61F2E" w:rsidP="00C61F2E">
      <w:pPr>
        <w:pStyle w:val="Ttulo2"/>
      </w:pPr>
      <w:bookmarkStart w:id="10" w:name="_Toc405878400"/>
      <w:r w:rsidRPr="00C61F2E">
        <w:t>ACCESO A LA OPCIÓN</w:t>
      </w:r>
      <w:bookmarkEnd w:id="10"/>
    </w:p>
    <w:p w:rsidR="00C61F2E" w:rsidRPr="003B41AC" w:rsidRDefault="00C61F2E" w:rsidP="00C61F2E">
      <w:pPr>
        <w:rPr>
          <w:lang w:eastAsia="es-ES"/>
        </w:rPr>
      </w:pPr>
      <w:r>
        <w:rPr>
          <w:lang w:eastAsia="es-ES"/>
        </w:rPr>
        <w:t xml:space="preserve">Para acceder a la opción de </w:t>
      </w:r>
      <w:r w:rsidRPr="00C61F2E">
        <w:rPr>
          <w:color w:val="0095D5"/>
          <w:lang w:eastAsia="es-ES"/>
        </w:rPr>
        <w:t>Proyección de Convenio</w:t>
      </w:r>
      <w:r>
        <w:rPr>
          <w:lang w:eastAsia="es-ES"/>
        </w:rPr>
        <w:t xml:space="preserve">, siga las instrucciones indicadas en la </w:t>
      </w:r>
      <w:r w:rsidR="005450EB">
        <w:rPr>
          <w:lang w:eastAsia="es-ES"/>
        </w:rPr>
        <w:fldChar w:fldCharType="begin"/>
      </w:r>
      <w:r w:rsidR="005450EB">
        <w:rPr>
          <w:lang w:eastAsia="es-ES"/>
        </w:rPr>
        <w:instrText xml:space="preserve"> REF _Ref405535985 \h </w:instrText>
      </w:r>
      <w:r w:rsidR="005450EB">
        <w:rPr>
          <w:lang w:eastAsia="es-ES"/>
        </w:rPr>
      </w:r>
      <w:r w:rsidR="005450EB">
        <w:rPr>
          <w:lang w:eastAsia="es-ES"/>
        </w:rPr>
        <w:fldChar w:fldCharType="separate"/>
      </w:r>
      <w:r w:rsidR="00CB198B">
        <w:t xml:space="preserve">Ilustración </w:t>
      </w:r>
      <w:r w:rsidR="00CB198B">
        <w:rPr>
          <w:noProof/>
        </w:rPr>
        <w:t>1</w:t>
      </w:r>
      <w:r w:rsidR="005450EB">
        <w:rPr>
          <w:lang w:eastAsia="es-ES"/>
        </w:rPr>
        <w:fldChar w:fldCharType="end"/>
      </w:r>
    </w:p>
    <w:p w:rsidR="007964D4" w:rsidRDefault="00986552" w:rsidP="007964D4">
      <w:pPr>
        <w:keepNext/>
      </w:pPr>
      <w:r w:rsidRPr="00C61F2E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9965692" wp14:editId="7783FD72">
                <wp:simplePos x="0" y="0"/>
                <wp:positionH relativeFrom="column">
                  <wp:posOffset>902747</wp:posOffset>
                </wp:positionH>
                <wp:positionV relativeFrom="paragraph">
                  <wp:posOffset>1050290</wp:posOffset>
                </wp:positionV>
                <wp:extent cx="3668395" cy="481965"/>
                <wp:effectExtent l="19050" t="19050" r="27305" b="13335"/>
                <wp:wrapNone/>
                <wp:docPr id="11" name="11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68395" cy="481965"/>
                          <a:chOff x="-11219" y="-11219"/>
                          <a:chExt cx="3669205" cy="482432"/>
                        </a:xfrm>
                      </wpg:grpSpPr>
                      <wps:wsp>
                        <wps:cNvPr id="12" name="12 Rectángulo redondeado"/>
                        <wps:cNvSpPr/>
                        <wps:spPr>
                          <a:xfrm>
                            <a:off x="123261" y="50477"/>
                            <a:ext cx="3534725" cy="420736"/>
                          </a:xfrm>
                          <a:prstGeom prst="roundRect">
                            <a:avLst>
                              <a:gd name="adj" fmla="val 18884"/>
                            </a:avLst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0047AC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61F2E" w:rsidRPr="003B41AC" w:rsidRDefault="00C61F2E" w:rsidP="00C61F2E">
                              <w:pPr>
                                <w:spacing w:line="240" w:lineRule="auto"/>
                                <w:jc w:val="center"/>
                                <w:rPr>
                                  <w:color w:val="0095D5"/>
                                  <w:sz w:val="16"/>
                                  <w:szCs w:val="16"/>
                                </w:rPr>
                              </w:pPr>
                              <w:r w:rsidRPr="005709F1">
                                <w:rPr>
                                  <w:color w:val="0047AC"/>
                                  <w:sz w:val="16"/>
                                  <w:szCs w:val="16"/>
                                </w:rPr>
                                <w:t xml:space="preserve">2. </w:t>
                              </w:r>
                              <w:r>
                                <w:rPr>
                                  <w:color w:val="0095D5"/>
                                  <w:sz w:val="16"/>
                                  <w:szCs w:val="16"/>
                                </w:rPr>
                                <w:t xml:space="preserve">HAGA DOBLE CLIC SOBRE </w:t>
                              </w:r>
                              <w:r w:rsidRPr="003B41AC">
                                <w:rPr>
                                  <w:color w:val="0095D5"/>
                                  <w:sz w:val="16"/>
                                  <w:szCs w:val="16"/>
                                </w:rPr>
                                <w:t xml:space="preserve">LA OPCIÓN DEL MENÚ </w:t>
                              </w:r>
                              <w:r w:rsidR="00AE5728">
                                <w:rPr>
                                  <w:color w:val="0047AC"/>
                                  <w:sz w:val="16"/>
                                  <w:szCs w:val="16"/>
                                </w:rPr>
                                <w:t>PROYECCIÓN DE CONVENIOS</w:t>
                              </w:r>
                              <w:r w:rsidRPr="003B41AC">
                                <w:rPr>
                                  <w:color w:val="0095D5"/>
                                  <w:sz w:val="16"/>
                                  <w:szCs w:val="16"/>
                                </w:rPr>
                                <w:t xml:space="preserve">, UBICADA EN LAS CARPETAS </w:t>
                              </w:r>
                              <w:r w:rsidRPr="003B41AC">
                                <w:rPr>
                                  <w:color w:val="0047AC"/>
                                  <w:sz w:val="16"/>
                                  <w:szCs w:val="16"/>
                                </w:rPr>
                                <w:t xml:space="preserve">PROCESOS </w:t>
                              </w:r>
                              <w:r w:rsidR="00986552">
                                <w:rPr>
                                  <w:color w:val="0047AC"/>
                                  <w:sz w:val="16"/>
                                  <w:szCs w:val="16"/>
                                </w:rPr>
                                <w:t>DE USUARIO</w:t>
                              </w:r>
                              <w:r w:rsidRPr="003B41AC">
                                <w:rPr>
                                  <w:color w:val="0047AC"/>
                                  <w:sz w:val="16"/>
                                  <w:szCs w:val="16"/>
                                </w:rPr>
                                <w:t>&gt;</w:t>
                              </w:r>
                              <w:r w:rsidR="00986552">
                                <w:rPr>
                                  <w:color w:val="0047AC"/>
                                  <w:sz w:val="16"/>
                                  <w:szCs w:val="16"/>
                                </w:rPr>
                                <w:t>CONVENIOS DE PAGO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7200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7 Flecha izquierda"/>
                        <wps:cNvSpPr/>
                        <wps:spPr>
                          <a:xfrm rot="1407718">
                            <a:off x="-11219" y="-11219"/>
                            <a:ext cx="209592" cy="174049"/>
                          </a:xfrm>
                          <a:custGeom>
                            <a:avLst/>
                            <a:gdLst>
                              <a:gd name="connsiteX0" fmla="*/ 0 w 1423035"/>
                              <a:gd name="connsiteY0" fmla="*/ 659765 h 1319530"/>
                              <a:gd name="connsiteX1" fmla="*/ 659765 w 1423035"/>
                              <a:gd name="connsiteY1" fmla="*/ 0 h 1319530"/>
                              <a:gd name="connsiteX2" fmla="*/ 659765 w 1423035"/>
                              <a:gd name="connsiteY2" fmla="*/ 329883 h 1319530"/>
                              <a:gd name="connsiteX3" fmla="*/ 1423035 w 1423035"/>
                              <a:gd name="connsiteY3" fmla="*/ 329883 h 1319530"/>
                              <a:gd name="connsiteX4" fmla="*/ 1423035 w 1423035"/>
                              <a:gd name="connsiteY4" fmla="*/ 989648 h 1319530"/>
                              <a:gd name="connsiteX5" fmla="*/ 659765 w 1423035"/>
                              <a:gd name="connsiteY5" fmla="*/ 989648 h 1319530"/>
                              <a:gd name="connsiteX6" fmla="*/ 659765 w 1423035"/>
                              <a:gd name="connsiteY6" fmla="*/ 1319530 h 1319530"/>
                              <a:gd name="connsiteX7" fmla="*/ 0 w 1423035"/>
                              <a:gd name="connsiteY7" fmla="*/ 659765 h 1319530"/>
                              <a:gd name="connsiteX0" fmla="*/ 0 w 1423035"/>
                              <a:gd name="connsiteY0" fmla="*/ 659765 h 1319530"/>
                              <a:gd name="connsiteX1" fmla="*/ 659765 w 1423035"/>
                              <a:gd name="connsiteY1" fmla="*/ 0 h 1319530"/>
                              <a:gd name="connsiteX2" fmla="*/ 659765 w 1423035"/>
                              <a:gd name="connsiteY2" fmla="*/ 329883 h 1319530"/>
                              <a:gd name="connsiteX3" fmla="*/ 1423035 w 1423035"/>
                              <a:gd name="connsiteY3" fmla="*/ 329883 h 1319530"/>
                              <a:gd name="connsiteX4" fmla="*/ 1423035 w 1423035"/>
                              <a:gd name="connsiteY4" fmla="*/ 989648 h 1319530"/>
                              <a:gd name="connsiteX5" fmla="*/ 659765 w 1423035"/>
                              <a:gd name="connsiteY5" fmla="*/ 822670 h 1319530"/>
                              <a:gd name="connsiteX6" fmla="*/ 659765 w 1423035"/>
                              <a:gd name="connsiteY6" fmla="*/ 1319530 h 1319530"/>
                              <a:gd name="connsiteX7" fmla="*/ 0 w 1423035"/>
                              <a:gd name="connsiteY7" fmla="*/ 659765 h 1319530"/>
                              <a:gd name="connsiteX0" fmla="*/ 0 w 1423035"/>
                              <a:gd name="connsiteY0" fmla="*/ 659765 h 1319530"/>
                              <a:gd name="connsiteX1" fmla="*/ 659765 w 1423035"/>
                              <a:gd name="connsiteY1" fmla="*/ 0 h 1319530"/>
                              <a:gd name="connsiteX2" fmla="*/ 651813 w 1423035"/>
                              <a:gd name="connsiteY2" fmla="*/ 496860 h 1319530"/>
                              <a:gd name="connsiteX3" fmla="*/ 1423035 w 1423035"/>
                              <a:gd name="connsiteY3" fmla="*/ 329883 h 1319530"/>
                              <a:gd name="connsiteX4" fmla="*/ 1423035 w 1423035"/>
                              <a:gd name="connsiteY4" fmla="*/ 989648 h 1319530"/>
                              <a:gd name="connsiteX5" fmla="*/ 659765 w 1423035"/>
                              <a:gd name="connsiteY5" fmla="*/ 822670 h 1319530"/>
                              <a:gd name="connsiteX6" fmla="*/ 659765 w 1423035"/>
                              <a:gd name="connsiteY6" fmla="*/ 1319530 h 1319530"/>
                              <a:gd name="connsiteX7" fmla="*/ 0 w 1423035"/>
                              <a:gd name="connsiteY7" fmla="*/ 659765 h 131953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1423035" h="1319530">
                                <a:moveTo>
                                  <a:pt x="0" y="659765"/>
                                </a:moveTo>
                                <a:lnTo>
                                  <a:pt x="659765" y="0"/>
                                </a:lnTo>
                                <a:lnTo>
                                  <a:pt x="651813" y="496860"/>
                                </a:lnTo>
                                <a:lnTo>
                                  <a:pt x="1423035" y="329883"/>
                                </a:lnTo>
                                <a:lnTo>
                                  <a:pt x="1423035" y="989648"/>
                                </a:lnTo>
                                <a:lnTo>
                                  <a:pt x="659765" y="822670"/>
                                </a:lnTo>
                                <a:lnTo>
                                  <a:pt x="659765" y="1319530"/>
                                </a:lnTo>
                                <a:lnTo>
                                  <a:pt x="0" y="6597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7AC"/>
                          </a:solidFill>
                          <a:ln w="12700">
                            <a:solidFill>
                              <a:srgbClr val="0047AC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61F2E" w:rsidRDefault="00C61F2E" w:rsidP="00C61F2E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7200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11 Grupo" o:spid="_x0000_s1026" style="position:absolute;left:0;text-align:left;margin-left:71.1pt;margin-top:82.7pt;width:288.85pt;height:37.95pt;z-index:251660288;mso-width-relative:margin;mso-height-relative:margin" coordorigin="-112,-112" coordsize="36692,48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">
                <v:roundrect id="12 Rectángulo redondeado" o:spid="_x0000_s1027" style="position:absolute;left:1232;top:504;width:35347;height:4208;visibility:visible;mso-wrap-style:square;v-text-anchor:middle" arcsize="12376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YFL8IA&#10;AADbAAAADwAAAGRycy9kb3ducmV2LnhtbERPS2vCQBC+F/oflil4aza1IJK6ihQKXlJ8kXocstNN&#10;aHY2za4x+utdQfA2H99zZovBNqKnzteOFbwlKQji0umajYL97ut1CsIHZI2NY1JwJg+L+fPTDDPt&#10;TryhfhuMiCHsM1RQhdBmUvqyIos+cS1x5H5dZzFE2BmpOzzFcNvIcZpOpMWaY0OFLX1WVP5tj1bB&#10;Mm3X9r+YGOMv+Xexzw/vP+ag1OhlWH6ACDSEh/juXuk4fwy3X+IBcn4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NgUvwgAAANsAAAAPAAAAAAAAAAAAAAAAAJgCAABkcnMvZG93&#10;bnJldi54bWxQSwUGAAAAAAQABAD1AAAAhwMAAAAA&#10;" fillcolor="white [3212]" strokecolor="#0047ac" strokeweight="1pt">
                  <v:textbox inset="2mm,0,0,0">
                    <w:txbxContent>
                      <w:p w:rsidR="00C61F2E" w:rsidRPr="003B41AC" w:rsidRDefault="00C61F2E" w:rsidP="00C61F2E">
                        <w:pPr>
                          <w:spacing w:line="240" w:lineRule="auto"/>
                          <w:jc w:val="center"/>
                          <w:rPr>
                            <w:color w:val="0095D5"/>
                            <w:sz w:val="16"/>
                            <w:szCs w:val="16"/>
                          </w:rPr>
                        </w:pPr>
                        <w:r w:rsidRPr="005709F1">
                          <w:rPr>
                            <w:color w:val="0047AC"/>
                            <w:sz w:val="16"/>
                            <w:szCs w:val="16"/>
                          </w:rPr>
                          <w:t xml:space="preserve">2. </w:t>
                        </w:r>
                        <w:r>
                          <w:rPr>
                            <w:color w:val="0095D5"/>
                            <w:sz w:val="16"/>
                            <w:szCs w:val="16"/>
                          </w:rPr>
                          <w:t xml:space="preserve">HAGA DOBLE CLIC SOBRE </w:t>
                        </w:r>
                        <w:r w:rsidRPr="003B41AC">
                          <w:rPr>
                            <w:color w:val="0095D5"/>
                            <w:sz w:val="16"/>
                            <w:szCs w:val="16"/>
                          </w:rPr>
                          <w:t xml:space="preserve">LA OPCIÓN DEL MENÚ </w:t>
                        </w:r>
                        <w:r w:rsidR="00AE5728">
                          <w:rPr>
                            <w:color w:val="0047AC"/>
                            <w:sz w:val="16"/>
                            <w:szCs w:val="16"/>
                          </w:rPr>
                          <w:t>PROYECCIÓN DE CONVENIOS</w:t>
                        </w:r>
                        <w:r w:rsidRPr="003B41AC">
                          <w:rPr>
                            <w:color w:val="0095D5"/>
                            <w:sz w:val="16"/>
                            <w:szCs w:val="16"/>
                          </w:rPr>
                          <w:t xml:space="preserve">, UBICADA EN LAS CARPETAS </w:t>
                        </w:r>
                        <w:r w:rsidRPr="003B41AC">
                          <w:rPr>
                            <w:color w:val="0047AC"/>
                            <w:sz w:val="16"/>
                            <w:szCs w:val="16"/>
                          </w:rPr>
                          <w:t xml:space="preserve">PROCESOS </w:t>
                        </w:r>
                        <w:r w:rsidR="00986552">
                          <w:rPr>
                            <w:color w:val="0047AC"/>
                            <w:sz w:val="16"/>
                            <w:szCs w:val="16"/>
                          </w:rPr>
                          <w:t>DE USUARIO</w:t>
                        </w:r>
                        <w:r w:rsidRPr="003B41AC">
                          <w:rPr>
                            <w:color w:val="0047AC"/>
                            <w:sz w:val="16"/>
                            <w:szCs w:val="16"/>
                          </w:rPr>
                          <w:t>&gt;</w:t>
                        </w:r>
                        <w:r w:rsidR="00986552">
                          <w:rPr>
                            <w:color w:val="0047AC"/>
                            <w:sz w:val="16"/>
                            <w:szCs w:val="16"/>
                          </w:rPr>
                          <w:t>CONVENIOS DE PAGO</w:t>
                        </w:r>
                      </w:p>
                    </w:txbxContent>
                  </v:textbox>
                </v:roundrect>
                <v:shape id="7 Flecha izquierda" o:spid="_x0000_s1028" style="position:absolute;left:-112;top:-112;width:2095;height:1740;rotation:1537603fd;visibility:visible;mso-wrap-style:square;v-text-anchor:middle" coordsize="1423035,131953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rZeMIA&#10;AADbAAAADwAAAGRycy9kb3ducmV2LnhtbERPTWvCQBC9F/oflhF6qxst2hJdpUgDpZcS00tvQ3ZM&#10;otnZNbsm6b93C4K3ebzPWW9H04qeOt9YVjCbJiCIS6sbrhT8FNnzGwgfkDW2lknBH3nYbh4f1phq&#10;O3BO/T5UIoawT1FBHYJLpfRlTQb91DriyB1sZzBE2FVSdzjEcNPKeZIspcGGY0ONjnY1laf9xSjI&#10;cnQLZ3fFb/Fl7Mfl+/xaHVGpp8n4vgIRaAx38c39qeP8F/j/JR4gN1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6tl4wgAAANsAAAAPAAAAAAAAAAAAAAAAAJgCAABkcnMvZG93&#10;bnJldi54bWxQSwUGAAAAAAQABAD1AAAAhwMAAAAA&#10;" adj="-11796480,,5400" path="m,659765l659765,r-7952,496860l1423035,329883r,659765l659765,822670r,496860l,659765xe" fillcolor="#0047ac" strokecolor="#0047ac" strokeweight="1pt">
                  <v:stroke joinstyle="miter"/>
                  <v:formulas/>
                  <v:path arrowok="t" o:connecttype="custom" o:connectlocs="0,87025;97174,0;96002,65537;209592,43512;209592,130537;97174,108512;97174,174049;0,87025" o:connectangles="0,0,0,0,0,0,0,0" textboxrect="0,0,1423035,1319530"/>
                  <v:textbox inset="2mm,0,0,0">
                    <w:txbxContent>
                      <w:p w:rsidR="00C61F2E" w:rsidRDefault="00C61F2E" w:rsidP="00C61F2E">
                        <w:pPr>
                          <w:jc w:val="center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Pr="00C61F2E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A9BC8E5" wp14:editId="2576CCAA">
                <wp:simplePos x="0" y="0"/>
                <wp:positionH relativeFrom="column">
                  <wp:posOffset>1093882</wp:posOffset>
                </wp:positionH>
                <wp:positionV relativeFrom="paragraph">
                  <wp:posOffset>650875</wp:posOffset>
                </wp:positionV>
                <wp:extent cx="2827020" cy="441960"/>
                <wp:effectExtent l="19050" t="19050" r="11430" b="15240"/>
                <wp:wrapNone/>
                <wp:docPr id="8" name="8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27020" cy="441960"/>
                          <a:chOff x="-16830" y="-16845"/>
                          <a:chExt cx="2827347" cy="442960"/>
                        </a:xfrm>
                      </wpg:grpSpPr>
                      <wps:wsp>
                        <wps:cNvPr id="9" name="9 Rectángulo redondeado"/>
                        <wps:cNvSpPr/>
                        <wps:spPr>
                          <a:xfrm>
                            <a:off x="123403" y="95586"/>
                            <a:ext cx="2687114" cy="330529"/>
                          </a:xfrm>
                          <a:prstGeom prst="roundRect">
                            <a:avLst>
                              <a:gd name="adj" fmla="val 18884"/>
                            </a:avLst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0047AC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61F2E" w:rsidRPr="003B41AC" w:rsidRDefault="00C61F2E" w:rsidP="00C61F2E">
                              <w:pPr>
                                <w:spacing w:line="240" w:lineRule="auto"/>
                                <w:jc w:val="center"/>
                                <w:rPr>
                                  <w:color w:val="0047AC"/>
                                  <w:sz w:val="16"/>
                                  <w:szCs w:val="16"/>
                                </w:rPr>
                              </w:pPr>
                              <w:r w:rsidRPr="005709F1">
                                <w:rPr>
                                  <w:color w:val="0047AC"/>
                                  <w:sz w:val="16"/>
                                  <w:szCs w:val="16"/>
                                </w:rPr>
                                <w:t xml:space="preserve">1. </w:t>
                              </w:r>
                              <w:r w:rsidRPr="003B41AC">
                                <w:rPr>
                                  <w:color w:val="0095D5"/>
                                  <w:sz w:val="16"/>
                                  <w:szCs w:val="16"/>
                                </w:rPr>
                                <w:t xml:space="preserve">ACCEDA CON SU USUARIO AL SISTEMA DE INFORMACIÓN TRIBUTARIA, Y SELECCIONE LA INSTANCIA </w:t>
                              </w:r>
                              <w:r w:rsidRPr="003B41AC">
                                <w:rPr>
                                  <w:color w:val="0047AC"/>
                                  <w:sz w:val="16"/>
                                  <w:szCs w:val="16"/>
                                </w:rPr>
                                <w:t>OTROS INGRESOS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7200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7 Flecha izquierda"/>
                        <wps:cNvSpPr/>
                        <wps:spPr>
                          <a:xfrm rot="1407718">
                            <a:off x="-16830" y="-16845"/>
                            <a:ext cx="209592" cy="174049"/>
                          </a:xfrm>
                          <a:custGeom>
                            <a:avLst/>
                            <a:gdLst>
                              <a:gd name="connsiteX0" fmla="*/ 0 w 1423035"/>
                              <a:gd name="connsiteY0" fmla="*/ 659765 h 1319530"/>
                              <a:gd name="connsiteX1" fmla="*/ 659765 w 1423035"/>
                              <a:gd name="connsiteY1" fmla="*/ 0 h 1319530"/>
                              <a:gd name="connsiteX2" fmla="*/ 659765 w 1423035"/>
                              <a:gd name="connsiteY2" fmla="*/ 329883 h 1319530"/>
                              <a:gd name="connsiteX3" fmla="*/ 1423035 w 1423035"/>
                              <a:gd name="connsiteY3" fmla="*/ 329883 h 1319530"/>
                              <a:gd name="connsiteX4" fmla="*/ 1423035 w 1423035"/>
                              <a:gd name="connsiteY4" fmla="*/ 989648 h 1319530"/>
                              <a:gd name="connsiteX5" fmla="*/ 659765 w 1423035"/>
                              <a:gd name="connsiteY5" fmla="*/ 989648 h 1319530"/>
                              <a:gd name="connsiteX6" fmla="*/ 659765 w 1423035"/>
                              <a:gd name="connsiteY6" fmla="*/ 1319530 h 1319530"/>
                              <a:gd name="connsiteX7" fmla="*/ 0 w 1423035"/>
                              <a:gd name="connsiteY7" fmla="*/ 659765 h 1319530"/>
                              <a:gd name="connsiteX0" fmla="*/ 0 w 1423035"/>
                              <a:gd name="connsiteY0" fmla="*/ 659765 h 1319530"/>
                              <a:gd name="connsiteX1" fmla="*/ 659765 w 1423035"/>
                              <a:gd name="connsiteY1" fmla="*/ 0 h 1319530"/>
                              <a:gd name="connsiteX2" fmla="*/ 659765 w 1423035"/>
                              <a:gd name="connsiteY2" fmla="*/ 329883 h 1319530"/>
                              <a:gd name="connsiteX3" fmla="*/ 1423035 w 1423035"/>
                              <a:gd name="connsiteY3" fmla="*/ 329883 h 1319530"/>
                              <a:gd name="connsiteX4" fmla="*/ 1423035 w 1423035"/>
                              <a:gd name="connsiteY4" fmla="*/ 989648 h 1319530"/>
                              <a:gd name="connsiteX5" fmla="*/ 659765 w 1423035"/>
                              <a:gd name="connsiteY5" fmla="*/ 822670 h 1319530"/>
                              <a:gd name="connsiteX6" fmla="*/ 659765 w 1423035"/>
                              <a:gd name="connsiteY6" fmla="*/ 1319530 h 1319530"/>
                              <a:gd name="connsiteX7" fmla="*/ 0 w 1423035"/>
                              <a:gd name="connsiteY7" fmla="*/ 659765 h 1319530"/>
                              <a:gd name="connsiteX0" fmla="*/ 0 w 1423035"/>
                              <a:gd name="connsiteY0" fmla="*/ 659765 h 1319530"/>
                              <a:gd name="connsiteX1" fmla="*/ 659765 w 1423035"/>
                              <a:gd name="connsiteY1" fmla="*/ 0 h 1319530"/>
                              <a:gd name="connsiteX2" fmla="*/ 651813 w 1423035"/>
                              <a:gd name="connsiteY2" fmla="*/ 496860 h 1319530"/>
                              <a:gd name="connsiteX3" fmla="*/ 1423035 w 1423035"/>
                              <a:gd name="connsiteY3" fmla="*/ 329883 h 1319530"/>
                              <a:gd name="connsiteX4" fmla="*/ 1423035 w 1423035"/>
                              <a:gd name="connsiteY4" fmla="*/ 989648 h 1319530"/>
                              <a:gd name="connsiteX5" fmla="*/ 659765 w 1423035"/>
                              <a:gd name="connsiteY5" fmla="*/ 822670 h 1319530"/>
                              <a:gd name="connsiteX6" fmla="*/ 659765 w 1423035"/>
                              <a:gd name="connsiteY6" fmla="*/ 1319530 h 1319530"/>
                              <a:gd name="connsiteX7" fmla="*/ 0 w 1423035"/>
                              <a:gd name="connsiteY7" fmla="*/ 659765 h 131953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1423035" h="1319530">
                                <a:moveTo>
                                  <a:pt x="0" y="659765"/>
                                </a:moveTo>
                                <a:lnTo>
                                  <a:pt x="659765" y="0"/>
                                </a:lnTo>
                                <a:lnTo>
                                  <a:pt x="651813" y="496860"/>
                                </a:lnTo>
                                <a:lnTo>
                                  <a:pt x="1423035" y="329883"/>
                                </a:lnTo>
                                <a:lnTo>
                                  <a:pt x="1423035" y="989648"/>
                                </a:lnTo>
                                <a:lnTo>
                                  <a:pt x="659765" y="822670"/>
                                </a:lnTo>
                                <a:lnTo>
                                  <a:pt x="659765" y="1319530"/>
                                </a:lnTo>
                                <a:lnTo>
                                  <a:pt x="0" y="6597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7AC"/>
                          </a:solidFill>
                          <a:ln w="12700">
                            <a:solidFill>
                              <a:srgbClr val="0047AC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61F2E" w:rsidRDefault="00C61F2E" w:rsidP="00C61F2E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8 Grupo" o:spid="_x0000_s1029" style="position:absolute;left:0;text-align:left;margin-left:86.15pt;margin-top:51.25pt;width:222.6pt;height:34.8pt;z-index:251659264;mso-width-relative:margin;mso-height-relative:margin" coordorigin="-168,-168" coordsize="28273,4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">
                <v:roundrect id="9 Rectángulo redondeado" o:spid="_x0000_s1030" style="position:absolute;left:1234;top:955;width:26871;height:3306;visibility:visible;mso-wrap-style:square;v-text-anchor:middle" arcsize="12376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xGB8QA&#10;AADaAAAADwAAAGRycy9kb3ducmV2LnhtbESPQWvCQBSE7wX/w/KE3nTTFoJNXUMQCr0oNor1+Mi+&#10;bkKzb2N2q9Ff3xWEHoeZ+YaZ54NtxYl63zhW8DRNQBBXTjdsFOy275MZCB+QNbaOScGFPOSL0cMc&#10;M+3O/EmnMhgRIewzVFCH0GVS+qomi37qOuLofbveYoiyN1L3eI5w28rnJEmlxYbjQo0dLWuqfspf&#10;q6BIuo097lNj/HW13u9Wh5cvc1DqcTwUbyACDeE/fG9/aAWvcLsSb4B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XMRgfEAAAA2gAAAA8AAAAAAAAAAAAAAAAAmAIAAGRycy9k&#10;b3ducmV2LnhtbFBLBQYAAAAABAAEAPUAAACJAwAAAAA=&#10;" fillcolor="white [3212]" strokecolor="#0047ac" strokeweight="1pt">
                  <v:textbox inset="2mm,0,0,0">
                    <w:txbxContent>
                      <w:p w:rsidR="00C61F2E" w:rsidRPr="003B41AC" w:rsidRDefault="00C61F2E" w:rsidP="00C61F2E">
                        <w:pPr>
                          <w:spacing w:line="240" w:lineRule="auto"/>
                          <w:jc w:val="center"/>
                          <w:rPr>
                            <w:color w:val="0047AC"/>
                            <w:sz w:val="16"/>
                            <w:szCs w:val="16"/>
                          </w:rPr>
                        </w:pPr>
                        <w:r w:rsidRPr="005709F1">
                          <w:rPr>
                            <w:color w:val="0047AC"/>
                            <w:sz w:val="16"/>
                            <w:szCs w:val="16"/>
                          </w:rPr>
                          <w:t xml:space="preserve">1. </w:t>
                        </w:r>
                        <w:r w:rsidRPr="003B41AC">
                          <w:rPr>
                            <w:color w:val="0095D5"/>
                            <w:sz w:val="16"/>
                            <w:szCs w:val="16"/>
                          </w:rPr>
                          <w:t xml:space="preserve">ACCEDA CON SU USUARIO AL SISTEMA DE INFORMACIÓN TRIBUTARIA, Y SELECCIONE LA INSTANCIA </w:t>
                        </w:r>
                        <w:r w:rsidRPr="003B41AC">
                          <w:rPr>
                            <w:color w:val="0047AC"/>
                            <w:sz w:val="16"/>
                            <w:szCs w:val="16"/>
                          </w:rPr>
                          <w:t>OTROS INGRESOS</w:t>
                        </w:r>
                      </w:p>
                    </w:txbxContent>
                  </v:textbox>
                </v:roundrect>
                <v:shape id="7 Flecha izquierda" o:spid="_x0000_s1031" style="position:absolute;left:-168;top:-168;width:2095;height:1740;rotation:1537603fd;visibility:visible;mso-wrap-style:square;v-text-anchor:middle" coordsize="1423035,131953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alRsQA&#10;AADbAAAADwAAAGRycy9kb3ducmV2LnhtbESPQWsCMRCF7wX/Q5iCt5q1B5HtRmkLoj0UdBV6HZJp&#10;dulmsm6ibv+9cyj0NsN789431XoMnbrSkNrIBuazAhSxja5lb+B03DwtQaWM7LCLTAZ+KcF6NXmo&#10;sHTxxge61tkrCeFUooEm577UOtmGAqZZ7IlF+45DwCzr4LUb8CbhodPPRbHQAVuWhgZ7em/I/tSX&#10;YODTLu2hvqSPfd/53dvZf+GctsZMH8fXF1CZxvxv/rveOcEXevlFBtCr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uWpUbEAAAA2wAAAA8AAAAAAAAAAAAAAAAAmAIAAGRycy9k&#10;b3ducmV2LnhtbFBLBQYAAAAABAAEAPUAAACJAwAAAAA=&#10;" adj="-11796480,,5400" path="m,659765l659765,r-7952,496860l1423035,329883r,659765l659765,822670r,496860l,659765xe" fillcolor="#0047ac" strokecolor="#0047ac" strokeweight="1pt">
                  <v:stroke joinstyle="miter"/>
                  <v:formulas/>
                  <v:path arrowok="t" o:connecttype="custom" o:connectlocs="0,87025;97174,0;96002,65537;209592,43512;209592,130537;97174,108512;97174,174049;0,87025" o:connectangles="0,0,0,0,0,0,0,0" textboxrect="0,0,1423035,1319530"/>
                  <v:textbox>
                    <w:txbxContent>
                      <w:p w:rsidR="00C61F2E" w:rsidRDefault="00C61F2E" w:rsidP="00C61F2E">
                        <w:pPr>
                          <w:jc w:val="center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C61F2E">
        <w:rPr>
          <w:noProof/>
          <w:lang w:eastAsia="es-ES"/>
        </w:rPr>
        <w:drawing>
          <wp:inline distT="0" distB="0" distL="0" distR="0" wp14:anchorId="78AA694F" wp14:editId="3C96E234">
            <wp:extent cx="6388735" cy="358648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735" cy="35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F2E" w:rsidRDefault="007964D4" w:rsidP="008F4244">
      <w:pPr>
        <w:pStyle w:val="Epgrafe"/>
      </w:pPr>
      <w:bookmarkStart w:id="11" w:name="_Ref405535985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86368E">
        <w:rPr>
          <w:noProof/>
        </w:rPr>
        <w:t>1</w:t>
      </w:r>
      <w:r>
        <w:fldChar w:fldCharType="end"/>
      </w:r>
      <w:bookmarkEnd w:id="11"/>
      <w:r>
        <w:t>. Acceso a la opción Proyección de Convenios</w:t>
      </w:r>
    </w:p>
    <w:p w:rsidR="00812D68" w:rsidRDefault="00812D68" w:rsidP="00812D68">
      <w:pPr>
        <w:rPr>
          <w:lang w:val="es-CO" w:eastAsia="es-ES"/>
        </w:rPr>
      </w:pPr>
    </w:p>
    <w:p w:rsidR="00AE5728" w:rsidRDefault="00AE5728" w:rsidP="00AE5728">
      <w:pPr>
        <w:pStyle w:val="Ttulo2"/>
        <w:rPr>
          <w:lang w:val="es-CO"/>
        </w:rPr>
      </w:pPr>
      <w:bookmarkStart w:id="12" w:name="_Toc405533969"/>
      <w:bookmarkStart w:id="13" w:name="_Toc405878401"/>
      <w:r>
        <w:rPr>
          <w:lang w:val="es-CO"/>
        </w:rPr>
        <w:t>INSTRUCCIONES DE USO</w:t>
      </w:r>
      <w:bookmarkEnd w:id="12"/>
      <w:bookmarkEnd w:id="13"/>
    </w:p>
    <w:p w:rsidR="00AE5728" w:rsidRDefault="00AE5728" w:rsidP="00AE5728">
      <w:r w:rsidRPr="00D56D9E">
        <w:t>Una vez acceda a la opción se despliega la ventana</w:t>
      </w:r>
      <w:r>
        <w:t xml:space="preserve"> donde podrá proyectar los convenios de pago (ver</w:t>
      </w:r>
      <w:r w:rsidR="0046436F">
        <w:t xml:space="preserve"> </w:t>
      </w:r>
      <w:r w:rsidR="0046436F">
        <w:fldChar w:fldCharType="begin"/>
      </w:r>
      <w:r w:rsidR="0046436F">
        <w:instrText xml:space="preserve"> REF _Ref405556662 \h </w:instrText>
      </w:r>
      <w:r w:rsidR="0046436F">
        <w:fldChar w:fldCharType="separate"/>
      </w:r>
      <w:r w:rsidR="0046436F">
        <w:t xml:space="preserve">Ilustración </w:t>
      </w:r>
      <w:r w:rsidR="0046436F">
        <w:rPr>
          <w:noProof/>
        </w:rPr>
        <w:t>2</w:t>
      </w:r>
      <w:r w:rsidR="0046436F">
        <w:fldChar w:fldCharType="end"/>
      </w:r>
      <w:r>
        <w:t>)</w:t>
      </w:r>
    </w:p>
    <w:p w:rsidR="00C7216A" w:rsidRDefault="00856599" w:rsidP="002437F8">
      <w:pPr>
        <w:keepNext/>
        <w:jc w:val="center"/>
      </w:pPr>
      <w:r>
        <w:rPr>
          <w:noProof/>
          <w:lang w:eastAsia="es-ES"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08BED67" wp14:editId="431F7789">
                <wp:simplePos x="0" y="0"/>
                <wp:positionH relativeFrom="column">
                  <wp:posOffset>2996565</wp:posOffset>
                </wp:positionH>
                <wp:positionV relativeFrom="paragraph">
                  <wp:posOffset>297977</wp:posOffset>
                </wp:positionV>
                <wp:extent cx="2762088" cy="1364025"/>
                <wp:effectExtent l="19050" t="19050" r="19685" b="26670"/>
                <wp:wrapNone/>
                <wp:docPr id="26" name="26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62088" cy="1364025"/>
                          <a:chOff x="21265" y="0"/>
                          <a:chExt cx="2762088" cy="1364025"/>
                        </a:xfrm>
                      </wpg:grpSpPr>
                      <wpg:grpSp>
                        <wpg:cNvPr id="19" name="19 Grupo"/>
                        <wpg:cNvGrpSpPr/>
                        <wpg:grpSpPr>
                          <a:xfrm>
                            <a:off x="21265" y="0"/>
                            <a:ext cx="1200150" cy="287655"/>
                            <a:chOff x="-11219" y="-11219"/>
                            <a:chExt cx="1200627" cy="313620"/>
                          </a:xfrm>
                        </wpg:grpSpPr>
                        <wps:wsp>
                          <wps:cNvPr id="20" name="20 Rectángulo redondeado"/>
                          <wps:cNvSpPr/>
                          <wps:spPr>
                            <a:xfrm>
                              <a:off x="123140" y="50212"/>
                              <a:ext cx="1066268" cy="252189"/>
                            </a:xfrm>
                            <a:prstGeom prst="roundRect">
                              <a:avLst>
                                <a:gd name="adj" fmla="val 18884"/>
                              </a:avLst>
                            </a:prstGeom>
                            <a:solidFill>
                              <a:schemeClr val="bg1"/>
                            </a:solidFill>
                            <a:ln w="12700">
                              <a:solidFill>
                                <a:srgbClr val="0047AC"/>
                              </a:solidFill>
                            </a:ln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856599" w:rsidRPr="003B41AC" w:rsidRDefault="00856599" w:rsidP="00856599">
                                <w:pPr>
                                  <w:spacing w:line="240" w:lineRule="auto"/>
                                  <w:jc w:val="center"/>
                                  <w:rPr>
                                    <w:color w:val="0095D5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color w:val="0095D5"/>
                                    <w:sz w:val="16"/>
                                    <w:szCs w:val="16"/>
                                  </w:rPr>
                                  <w:t>DATOS DEL SISTEMA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7200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" name="7 Flecha izquierda"/>
                          <wps:cNvSpPr/>
                          <wps:spPr>
                            <a:xfrm rot="1407718">
                              <a:off x="-11219" y="-11219"/>
                              <a:ext cx="209592" cy="174049"/>
                            </a:xfrm>
                            <a:custGeom>
                              <a:avLst/>
                              <a:gdLst>
                                <a:gd name="connsiteX0" fmla="*/ 0 w 1423035"/>
                                <a:gd name="connsiteY0" fmla="*/ 659765 h 1319530"/>
                                <a:gd name="connsiteX1" fmla="*/ 659765 w 1423035"/>
                                <a:gd name="connsiteY1" fmla="*/ 0 h 1319530"/>
                                <a:gd name="connsiteX2" fmla="*/ 659765 w 1423035"/>
                                <a:gd name="connsiteY2" fmla="*/ 329883 h 1319530"/>
                                <a:gd name="connsiteX3" fmla="*/ 1423035 w 1423035"/>
                                <a:gd name="connsiteY3" fmla="*/ 329883 h 1319530"/>
                                <a:gd name="connsiteX4" fmla="*/ 1423035 w 1423035"/>
                                <a:gd name="connsiteY4" fmla="*/ 989648 h 1319530"/>
                                <a:gd name="connsiteX5" fmla="*/ 659765 w 1423035"/>
                                <a:gd name="connsiteY5" fmla="*/ 989648 h 1319530"/>
                                <a:gd name="connsiteX6" fmla="*/ 659765 w 1423035"/>
                                <a:gd name="connsiteY6" fmla="*/ 1319530 h 1319530"/>
                                <a:gd name="connsiteX7" fmla="*/ 0 w 1423035"/>
                                <a:gd name="connsiteY7" fmla="*/ 659765 h 1319530"/>
                                <a:gd name="connsiteX0" fmla="*/ 0 w 1423035"/>
                                <a:gd name="connsiteY0" fmla="*/ 659765 h 1319530"/>
                                <a:gd name="connsiteX1" fmla="*/ 659765 w 1423035"/>
                                <a:gd name="connsiteY1" fmla="*/ 0 h 1319530"/>
                                <a:gd name="connsiteX2" fmla="*/ 659765 w 1423035"/>
                                <a:gd name="connsiteY2" fmla="*/ 329883 h 1319530"/>
                                <a:gd name="connsiteX3" fmla="*/ 1423035 w 1423035"/>
                                <a:gd name="connsiteY3" fmla="*/ 329883 h 1319530"/>
                                <a:gd name="connsiteX4" fmla="*/ 1423035 w 1423035"/>
                                <a:gd name="connsiteY4" fmla="*/ 989648 h 1319530"/>
                                <a:gd name="connsiteX5" fmla="*/ 659765 w 1423035"/>
                                <a:gd name="connsiteY5" fmla="*/ 822670 h 1319530"/>
                                <a:gd name="connsiteX6" fmla="*/ 659765 w 1423035"/>
                                <a:gd name="connsiteY6" fmla="*/ 1319530 h 1319530"/>
                                <a:gd name="connsiteX7" fmla="*/ 0 w 1423035"/>
                                <a:gd name="connsiteY7" fmla="*/ 659765 h 1319530"/>
                                <a:gd name="connsiteX0" fmla="*/ 0 w 1423035"/>
                                <a:gd name="connsiteY0" fmla="*/ 659765 h 1319530"/>
                                <a:gd name="connsiteX1" fmla="*/ 659765 w 1423035"/>
                                <a:gd name="connsiteY1" fmla="*/ 0 h 1319530"/>
                                <a:gd name="connsiteX2" fmla="*/ 651813 w 1423035"/>
                                <a:gd name="connsiteY2" fmla="*/ 496860 h 1319530"/>
                                <a:gd name="connsiteX3" fmla="*/ 1423035 w 1423035"/>
                                <a:gd name="connsiteY3" fmla="*/ 329883 h 1319530"/>
                                <a:gd name="connsiteX4" fmla="*/ 1423035 w 1423035"/>
                                <a:gd name="connsiteY4" fmla="*/ 989648 h 1319530"/>
                                <a:gd name="connsiteX5" fmla="*/ 659765 w 1423035"/>
                                <a:gd name="connsiteY5" fmla="*/ 822670 h 1319530"/>
                                <a:gd name="connsiteX6" fmla="*/ 659765 w 1423035"/>
                                <a:gd name="connsiteY6" fmla="*/ 1319530 h 1319530"/>
                                <a:gd name="connsiteX7" fmla="*/ 0 w 1423035"/>
                                <a:gd name="connsiteY7" fmla="*/ 659765 h 13195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</a:cxnLst>
                              <a:rect l="l" t="t" r="r" b="b"/>
                              <a:pathLst>
                                <a:path w="1423035" h="1319530">
                                  <a:moveTo>
                                    <a:pt x="0" y="659765"/>
                                  </a:moveTo>
                                  <a:lnTo>
                                    <a:pt x="659765" y="0"/>
                                  </a:lnTo>
                                  <a:lnTo>
                                    <a:pt x="651813" y="496860"/>
                                  </a:lnTo>
                                  <a:lnTo>
                                    <a:pt x="1423035" y="329883"/>
                                  </a:lnTo>
                                  <a:lnTo>
                                    <a:pt x="1423035" y="989648"/>
                                  </a:lnTo>
                                  <a:lnTo>
                                    <a:pt x="659765" y="822670"/>
                                  </a:lnTo>
                                  <a:lnTo>
                                    <a:pt x="659765" y="1319530"/>
                                  </a:lnTo>
                                  <a:lnTo>
                                    <a:pt x="0" y="6597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47AC"/>
                            </a:solidFill>
                            <a:ln w="12700">
                              <a:solidFill>
                                <a:srgbClr val="0047AC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856599" w:rsidRDefault="00856599" w:rsidP="00856599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7200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2" name="22 Grupo"/>
                        <wpg:cNvGrpSpPr/>
                        <wpg:grpSpPr>
                          <a:xfrm>
                            <a:off x="350874" y="478465"/>
                            <a:ext cx="2428875" cy="287655"/>
                            <a:chOff x="-11219" y="-11219"/>
                            <a:chExt cx="2429305" cy="313595"/>
                          </a:xfrm>
                        </wpg:grpSpPr>
                        <wps:wsp>
                          <wps:cNvPr id="23" name="23 Rectángulo redondeado"/>
                          <wps:cNvSpPr/>
                          <wps:spPr>
                            <a:xfrm>
                              <a:off x="123101" y="50187"/>
                              <a:ext cx="2294985" cy="252189"/>
                            </a:xfrm>
                            <a:prstGeom prst="roundRect">
                              <a:avLst>
                                <a:gd name="adj" fmla="val 18884"/>
                              </a:avLst>
                            </a:prstGeom>
                            <a:solidFill>
                              <a:schemeClr val="bg1"/>
                            </a:solidFill>
                            <a:ln w="12700">
                              <a:solidFill>
                                <a:srgbClr val="0047AC"/>
                              </a:solidFill>
                            </a:ln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856599" w:rsidRPr="003B41AC" w:rsidRDefault="00856599" w:rsidP="00856599">
                                <w:pPr>
                                  <w:spacing w:line="240" w:lineRule="auto"/>
                                  <w:jc w:val="center"/>
                                  <w:rPr>
                                    <w:color w:val="0095D5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color w:val="0095D5"/>
                                    <w:sz w:val="16"/>
                                    <w:szCs w:val="16"/>
                                  </w:rPr>
                                  <w:t>DATOS DEL IDENTIFICACIÓN DEL CONTRIBUYENTE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7200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7 Flecha izquierda"/>
                          <wps:cNvSpPr/>
                          <wps:spPr>
                            <a:xfrm rot="1407718">
                              <a:off x="-11219" y="-11219"/>
                              <a:ext cx="209592" cy="174049"/>
                            </a:xfrm>
                            <a:custGeom>
                              <a:avLst/>
                              <a:gdLst>
                                <a:gd name="connsiteX0" fmla="*/ 0 w 1423035"/>
                                <a:gd name="connsiteY0" fmla="*/ 659765 h 1319530"/>
                                <a:gd name="connsiteX1" fmla="*/ 659765 w 1423035"/>
                                <a:gd name="connsiteY1" fmla="*/ 0 h 1319530"/>
                                <a:gd name="connsiteX2" fmla="*/ 659765 w 1423035"/>
                                <a:gd name="connsiteY2" fmla="*/ 329883 h 1319530"/>
                                <a:gd name="connsiteX3" fmla="*/ 1423035 w 1423035"/>
                                <a:gd name="connsiteY3" fmla="*/ 329883 h 1319530"/>
                                <a:gd name="connsiteX4" fmla="*/ 1423035 w 1423035"/>
                                <a:gd name="connsiteY4" fmla="*/ 989648 h 1319530"/>
                                <a:gd name="connsiteX5" fmla="*/ 659765 w 1423035"/>
                                <a:gd name="connsiteY5" fmla="*/ 989648 h 1319530"/>
                                <a:gd name="connsiteX6" fmla="*/ 659765 w 1423035"/>
                                <a:gd name="connsiteY6" fmla="*/ 1319530 h 1319530"/>
                                <a:gd name="connsiteX7" fmla="*/ 0 w 1423035"/>
                                <a:gd name="connsiteY7" fmla="*/ 659765 h 1319530"/>
                                <a:gd name="connsiteX0" fmla="*/ 0 w 1423035"/>
                                <a:gd name="connsiteY0" fmla="*/ 659765 h 1319530"/>
                                <a:gd name="connsiteX1" fmla="*/ 659765 w 1423035"/>
                                <a:gd name="connsiteY1" fmla="*/ 0 h 1319530"/>
                                <a:gd name="connsiteX2" fmla="*/ 659765 w 1423035"/>
                                <a:gd name="connsiteY2" fmla="*/ 329883 h 1319530"/>
                                <a:gd name="connsiteX3" fmla="*/ 1423035 w 1423035"/>
                                <a:gd name="connsiteY3" fmla="*/ 329883 h 1319530"/>
                                <a:gd name="connsiteX4" fmla="*/ 1423035 w 1423035"/>
                                <a:gd name="connsiteY4" fmla="*/ 989648 h 1319530"/>
                                <a:gd name="connsiteX5" fmla="*/ 659765 w 1423035"/>
                                <a:gd name="connsiteY5" fmla="*/ 822670 h 1319530"/>
                                <a:gd name="connsiteX6" fmla="*/ 659765 w 1423035"/>
                                <a:gd name="connsiteY6" fmla="*/ 1319530 h 1319530"/>
                                <a:gd name="connsiteX7" fmla="*/ 0 w 1423035"/>
                                <a:gd name="connsiteY7" fmla="*/ 659765 h 1319530"/>
                                <a:gd name="connsiteX0" fmla="*/ 0 w 1423035"/>
                                <a:gd name="connsiteY0" fmla="*/ 659765 h 1319530"/>
                                <a:gd name="connsiteX1" fmla="*/ 659765 w 1423035"/>
                                <a:gd name="connsiteY1" fmla="*/ 0 h 1319530"/>
                                <a:gd name="connsiteX2" fmla="*/ 651813 w 1423035"/>
                                <a:gd name="connsiteY2" fmla="*/ 496860 h 1319530"/>
                                <a:gd name="connsiteX3" fmla="*/ 1423035 w 1423035"/>
                                <a:gd name="connsiteY3" fmla="*/ 329883 h 1319530"/>
                                <a:gd name="connsiteX4" fmla="*/ 1423035 w 1423035"/>
                                <a:gd name="connsiteY4" fmla="*/ 989648 h 1319530"/>
                                <a:gd name="connsiteX5" fmla="*/ 659765 w 1423035"/>
                                <a:gd name="connsiteY5" fmla="*/ 822670 h 1319530"/>
                                <a:gd name="connsiteX6" fmla="*/ 659765 w 1423035"/>
                                <a:gd name="connsiteY6" fmla="*/ 1319530 h 1319530"/>
                                <a:gd name="connsiteX7" fmla="*/ 0 w 1423035"/>
                                <a:gd name="connsiteY7" fmla="*/ 659765 h 13195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</a:cxnLst>
                              <a:rect l="l" t="t" r="r" b="b"/>
                              <a:pathLst>
                                <a:path w="1423035" h="1319530">
                                  <a:moveTo>
                                    <a:pt x="0" y="659765"/>
                                  </a:moveTo>
                                  <a:lnTo>
                                    <a:pt x="659765" y="0"/>
                                  </a:lnTo>
                                  <a:lnTo>
                                    <a:pt x="651813" y="496860"/>
                                  </a:lnTo>
                                  <a:lnTo>
                                    <a:pt x="1423035" y="329883"/>
                                  </a:lnTo>
                                  <a:lnTo>
                                    <a:pt x="1423035" y="989648"/>
                                  </a:lnTo>
                                  <a:lnTo>
                                    <a:pt x="659765" y="822670"/>
                                  </a:lnTo>
                                  <a:lnTo>
                                    <a:pt x="659765" y="1319530"/>
                                  </a:lnTo>
                                  <a:lnTo>
                                    <a:pt x="0" y="6597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47AC"/>
                            </a:solidFill>
                            <a:ln w="12700">
                              <a:solidFill>
                                <a:srgbClr val="0047AC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856599" w:rsidRDefault="00856599" w:rsidP="00856599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7200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5" name="25 Rectángulo"/>
                        <wps:cNvSpPr/>
                        <wps:spPr>
                          <a:xfrm>
                            <a:off x="489098" y="786810"/>
                            <a:ext cx="2294255" cy="57721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56599" w:rsidRPr="00D56D9E" w:rsidRDefault="00856599" w:rsidP="00856599">
                              <w:pPr>
                                <w:spacing w:line="240" w:lineRule="auto"/>
                                <w:jc w:val="center"/>
                                <w:rPr>
                                  <w:i/>
                                  <w:sz w:val="16"/>
                                  <w:szCs w:val="16"/>
                                </w:rPr>
                              </w:pPr>
                              <w:r w:rsidRPr="00D56D9E">
                                <w:rPr>
                                  <w:i/>
                                  <w:sz w:val="16"/>
                                  <w:szCs w:val="16"/>
                                </w:rPr>
                                <w:t xml:space="preserve">En este espacio se suministra </w:t>
                              </w:r>
                              <w:r>
                                <w:rPr>
                                  <w:i/>
                                  <w:sz w:val="16"/>
                                  <w:szCs w:val="16"/>
                                </w:rPr>
                                <w:t>la identificación</w:t>
                              </w:r>
                              <w:r w:rsidRPr="00D56D9E">
                                <w:rPr>
                                  <w:i/>
                                  <w:sz w:val="16"/>
                                  <w:szCs w:val="16"/>
                                </w:rPr>
                                <w:t xml:space="preserve"> del </w:t>
                              </w:r>
                              <w:r>
                                <w:rPr>
                                  <w:i/>
                                  <w:sz w:val="16"/>
                                  <w:szCs w:val="16"/>
                                </w:rPr>
                                <w:t>contribuyente para consultarlo en el sistema y obtener la información necesaria para realizar la proyección del convenio</w:t>
                              </w:r>
                              <w:r w:rsidRPr="00D56D9E">
                                <w:rPr>
                                  <w:i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26 Grupo" o:spid="_x0000_s1032" style="position:absolute;left:0;text-align:left;margin-left:235.95pt;margin-top:23.45pt;width:217.5pt;height:107.4pt;z-index:251662336;mso-width-relative:margin;mso-height-relative:margin" coordorigin="212" coordsize="27620,13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">
                <v:group id="19 Grupo" o:spid="_x0000_s1033" style="position:absolute;left:212;width:12002;height:2876" coordorigin="-112,-112" coordsize="12006,31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Adrh8EAAADbAAAADwAAAGRycy9kb3ducmV2LnhtbERPTYvCMBC9C/sfwix4&#10;07S7KG7XKCKueBBBXRBvQzO2xWZSmtjWf28Ewds83udM550pRUO1KywriIcRCOLU6oIzBf/Hv8EE&#10;hPPIGkvLpOBODuazj94UE21b3lNz8JkIIewSVJB7XyVSujQng25oK+LAXWxt0AdYZ1LX2IZwU8qv&#10;KBpLgwWHhhwrWuaUXg83o2DdYrv4jlfN9npZ3s/H0e60jUmp/me3+AXhqfNv8cu90WH+Dz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Adrh8EAAADbAAAADwAA&#10;AAAAAAAAAAAAAACqAgAAZHJzL2Rvd25yZXYueG1sUEsFBgAAAAAEAAQA+gAAAJgDAAAAAA==&#10;">
                  <v:roundrect id="20 Rectángulo redondeado" o:spid="_x0000_s1034" style="position:absolute;left:1231;top:502;width:10663;height:2522;visibility:visible;mso-wrap-style:square;v-text-anchor:middle" arcsize="12376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8T0fsIA&#10;AADbAAAADwAAAGRycy9kb3ducmV2LnhtbERPz2vCMBS+C/4P4Qm7aToHZXRNRQbCLo6tE+fx0TzT&#10;YvNSm6zt9tcvB8Hjx/c730y2FQP1vnGs4HGVgCCunG7YKDh87ZbPIHxA1tg6JgW/5GFTzGc5ZtqN&#10;/ElDGYyIIewzVFCH0GVS+qomi37lOuLInV1vMUTYG6l7HGO4beU6SVJpseHYUGNHrzVVl/LHKtgm&#10;3Ye9HlNj/N/+/XjYn56+zUmph8W0fQERaAp38c39phWs4/r4Jf4AWf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xPR+wgAAANsAAAAPAAAAAAAAAAAAAAAAAJgCAABkcnMvZG93&#10;bnJldi54bWxQSwUGAAAAAAQABAD1AAAAhwMAAAAA&#10;" fillcolor="white [3212]" strokecolor="#0047ac" strokeweight="1pt">
                    <v:textbox inset="2mm,0,0,0">
                      <w:txbxContent>
                        <w:p w:rsidR="00856599" w:rsidRPr="003B41AC" w:rsidRDefault="00856599" w:rsidP="00856599">
                          <w:pPr>
                            <w:spacing w:line="240" w:lineRule="auto"/>
                            <w:jc w:val="center"/>
                            <w:rPr>
                              <w:color w:val="0095D5"/>
                              <w:sz w:val="16"/>
                              <w:szCs w:val="16"/>
                            </w:rPr>
                          </w:pPr>
                          <w:r>
                            <w:rPr>
                              <w:color w:val="0095D5"/>
                              <w:sz w:val="16"/>
                              <w:szCs w:val="16"/>
                            </w:rPr>
                            <w:t>DATOS DEL SISTEMA</w:t>
                          </w:r>
                        </w:p>
                      </w:txbxContent>
                    </v:textbox>
                  </v:roundrect>
                  <v:shape id="7 Flecha izquierda" o:spid="_x0000_s1035" style="position:absolute;left:-112;top:-112;width:2095;height:1740;rotation:1537603fd;visibility:visible;mso-wrap-style:square;v-text-anchor:middle" coordsize="1423035,131953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goKcQA&#10;AADbAAAADwAAAGRycy9kb3ducmV2LnhtbESPQWvCQBSE7wX/w/KE3pqNAbVEVymhAelFNL14e2Rf&#10;k7TZt9vsRtN/3y0UPA4z8w2z3U+mF1cafGdZwSJJQRDXVnfcKHivyqdnED4ga+wtk4If8rDfzR62&#10;mGt74xNdz6EREcI+RwVtCC6X0tctGfSJdcTR+7CDwRDl0Eg94C3CTS+zNF1Jgx3HhRYdFS3VX+fR&#10;KChP6JbOFtWlejP2dTx+r5tPVOpxPr1sQASawj383z5oBdkC/r7EHyB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QYKCnEAAAA2wAAAA8AAAAAAAAAAAAAAAAAmAIAAGRycy9k&#10;b3ducmV2LnhtbFBLBQYAAAAABAAEAPUAAACJAwAAAAA=&#10;" adj="-11796480,,5400" path="m,659765l659765,r-7952,496860l1423035,329883r,659765l659765,822670r,496860l,659765xe" fillcolor="#0047ac" strokecolor="#0047ac" strokeweight="1pt">
                    <v:stroke joinstyle="miter"/>
                    <v:formulas/>
                    <v:path arrowok="t" o:connecttype="custom" o:connectlocs="0,87025;97174,0;96002,65537;209592,43512;209592,130537;97174,108512;97174,174049;0,87025" o:connectangles="0,0,0,0,0,0,0,0" textboxrect="0,0,1423035,1319530"/>
                    <v:textbox inset="2mm,0,0,0">
                      <w:txbxContent>
                        <w:p w:rsidR="00856599" w:rsidRDefault="00856599" w:rsidP="00856599">
                          <w:pPr>
                            <w:jc w:val="center"/>
                          </w:pPr>
                        </w:p>
                      </w:txbxContent>
                    </v:textbox>
                  </v:shape>
                </v:group>
                <v:group id="22 Grupo" o:spid="_x0000_s1036" style="position:absolute;left:3508;top:4784;width:24289;height:2877" coordorigin="-112,-112" coordsize="24293,31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    <v:roundrect id="23 Rectángulo redondeado" o:spid="_x0000_s1037" style="position:absolute;left:1231;top:501;width:22949;height:2522;visibility:visible;mso-wrap-style:square;v-text-anchor:middle" arcsize="12376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ZqCcMA&#10;AADbAAAADwAAAGRycy9kb3ducmV2LnhtbESPT4vCMBTE7wt+h/CEva2pCiLVKCIIXpT1D+rx0TzT&#10;YvNSm6jd/fRGEDwOM/MbZjxtbCnuVPvCsYJuJwFBnDldsFGw3y1+hiB8QNZYOiYFf+RhOml9jTHV&#10;7sEbum+DERHCPkUFeQhVKqXPcrLoO64ijt7Z1RZDlLWRusZHhNtS9pJkIC0WHBdyrGieU3bZ3qyC&#10;WVL92uthYIz/X60P+9WpfzQnpb7bzWwEIlATPuF3e6kV9Prw+hJ/gJw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xZqCcMAAADbAAAADwAAAAAAAAAAAAAAAACYAgAAZHJzL2Rv&#10;d25yZXYueG1sUEsFBgAAAAAEAAQA9QAAAIgDAAAAAA==&#10;" fillcolor="white [3212]" strokecolor="#0047ac" strokeweight="1pt">
                    <v:textbox inset="2mm,0,0,0">
                      <w:txbxContent>
                        <w:p w:rsidR="00856599" w:rsidRPr="003B41AC" w:rsidRDefault="00856599" w:rsidP="00856599">
                          <w:pPr>
                            <w:spacing w:line="240" w:lineRule="auto"/>
                            <w:jc w:val="center"/>
                            <w:rPr>
                              <w:color w:val="0095D5"/>
                              <w:sz w:val="16"/>
                              <w:szCs w:val="16"/>
                            </w:rPr>
                          </w:pPr>
                          <w:r>
                            <w:rPr>
                              <w:color w:val="0095D5"/>
                              <w:sz w:val="16"/>
                              <w:szCs w:val="16"/>
                            </w:rPr>
                            <w:t>DATOS DEL IDENTIFICACIÓN DEL CONTRIBUYENTE</w:t>
                          </w:r>
                        </w:p>
                      </w:txbxContent>
                    </v:textbox>
                  </v:roundrect>
                  <v:shape id="7 Flecha izquierda" o:spid="_x0000_s1038" style="position:absolute;left:-112;top:-112;width:2095;height:1740;rotation:1537603fd;visibility:visible;mso-wrap-style:square;v-text-anchor:middle" coordsize="1423035,131953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+LscQA&#10;AADbAAAADwAAAGRycy9kb3ducmV2LnhtbESPQWvCQBSE7wX/w/IEb81GqW1Js4pIBemlJPHi7ZF9&#10;TVKzb9fsqum/dwuFHoeZ+YbJ16PpxZUG31lWME9SEMS11R03Cg7V7vEVhA/IGnvLpOCHPKxXk4cc&#10;M21vXNC1DI2IEPYZKmhDcJmUvm7JoE+sI47elx0MhiiHRuoBbxFuerlI02dpsOO40KKjbUv1qbwY&#10;BbsC3dLZbXWsPox9v3yeX5pvVGo2HTdvIAKN4T/8195rBYsn+P0Sf4Bc3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Rvi7HEAAAA2wAAAA8AAAAAAAAAAAAAAAAAmAIAAGRycy9k&#10;b3ducmV2LnhtbFBLBQYAAAAABAAEAPUAAACJAwAAAAA=&#10;" adj="-11796480,,5400" path="m,659765l659765,r-7952,496860l1423035,329883r,659765l659765,822670r,496860l,659765xe" fillcolor="#0047ac" strokecolor="#0047ac" strokeweight="1pt">
                    <v:stroke joinstyle="miter"/>
                    <v:formulas/>
                    <v:path arrowok="t" o:connecttype="custom" o:connectlocs="0,87025;97174,0;96002,65537;209592,43512;209592,130537;97174,108512;97174,174049;0,87025" o:connectangles="0,0,0,0,0,0,0,0" textboxrect="0,0,1423035,1319530"/>
                    <v:textbox inset="2mm,0,0,0">
                      <w:txbxContent>
                        <w:p w:rsidR="00856599" w:rsidRDefault="00856599" w:rsidP="00856599">
                          <w:pPr>
                            <w:jc w:val="center"/>
                          </w:pPr>
                        </w:p>
                      </w:txbxContent>
                    </v:textbox>
                  </v:shape>
                </v:group>
                <v:rect id="25 Rectángulo" o:spid="_x0000_s1039" style="position:absolute;left:4890;top:7868;width:22943;height:57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2jBdMMA&#10;AADbAAAADwAAAGRycy9kb3ducmV2LnhtbESPzWrDMBCE74W+g9hCb7XcgE3iRAmhaSHQS/3zAIu1&#10;td1YK2Mptvv2UaGQ4zAz3zC7w2J6MdHoOssKXqMYBHFtdceNgqr8eFmDcB5ZY2+ZFPySg8P+8WGH&#10;mbYz5zQVvhEBwi5DBa33Qyalq1sy6CI7EAfv244GfZBjI/WIc4CbXq7iOJUGOw4LLQ701lJ9Ka5G&#10;QX3apE3iiim3HX69f1blnJY/Sj0/LcctCE+Lv4f/22etYJXA35fwA+T+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2jBdMMAAADbAAAADwAAAAAAAAAAAAAAAACYAgAAZHJzL2Rv&#10;d25yZXYueG1sUEsFBgAAAAAEAAQA9QAAAIgDAAAAAA==&#10;" fillcolor="white [3212]" strokecolor="#00b0f0" strokeweight="1pt">
                  <v:textbox>
                    <w:txbxContent>
                      <w:p w:rsidR="00856599" w:rsidRPr="00D56D9E" w:rsidRDefault="00856599" w:rsidP="00856599">
                        <w:pPr>
                          <w:spacing w:line="240" w:lineRule="auto"/>
                          <w:jc w:val="center"/>
                          <w:rPr>
                            <w:i/>
                            <w:sz w:val="16"/>
                            <w:szCs w:val="16"/>
                          </w:rPr>
                        </w:pPr>
                        <w:r w:rsidRPr="00D56D9E">
                          <w:rPr>
                            <w:i/>
                            <w:sz w:val="16"/>
                            <w:szCs w:val="16"/>
                          </w:rPr>
                          <w:t xml:space="preserve">En este espacio se suministra </w:t>
                        </w:r>
                        <w:r>
                          <w:rPr>
                            <w:i/>
                            <w:sz w:val="16"/>
                            <w:szCs w:val="16"/>
                          </w:rPr>
                          <w:t>la identificación</w:t>
                        </w:r>
                        <w:r w:rsidRPr="00D56D9E">
                          <w:rPr>
                            <w:i/>
                            <w:sz w:val="16"/>
                            <w:szCs w:val="16"/>
                          </w:rPr>
                          <w:t xml:space="preserve"> del </w:t>
                        </w:r>
                        <w:r>
                          <w:rPr>
                            <w:i/>
                            <w:sz w:val="16"/>
                            <w:szCs w:val="16"/>
                          </w:rPr>
                          <w:t>contribuyente para consultarlo en el sistema y obtener la información necesaria para realizar la proyección del convenio</w:t>
                        </w:r>
                        <w:r w:rsidRPr="00D56D9E">
                          <w:rPr>
                            <w:i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B17914">
        <w:rPr>
          <w:noProof/>
          <w:lang w:eastAsia="es-ES"/>
        </w:rPr>
        <w:drawing>
          <wp:inline distT="0" distB="0" distL="0" distR="0" wp14:anchorId="2939AAFF" wp14:editId="2461C584">
            <wp:extent cx="5039276" cy="320040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505" cy="3203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D68" w:rsidRDefault="00C7216A" w:rsidP="008F4244">
      <w:pPr>
        <w:pStyle w:val="Epgrafe"/>
      </w:pPr>
      <w:bookmarkStart w:id="14" w:name="_Ref405556662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86368E">
        <w:rPr>
          <w:noProof/>
        </w:rPr>
        <w:t>2</w:t>
      </w:r>
      <w:r>
        <w:fldChar w:fldCharType="end"/>
      </w:r>
      <w:bookmarkEnd w:id="14"/>
      <w:r>
        <w:t>. Interfaz Opción Proyección de Convenio</w:t>
      </w:r>
    </w:p>
    <w:p w:rsidR="00EA1D03" w:rsidRDefault="00EA1D03" w:rsidP="00EA1D03">
      <w:pPr>
        <w:rPr>
          <w:lang w:val="es-CO" w:eastAsia="es-ES"/>
        </w:rPr>
      </w:pPr>
    </w:p>
    <w:p w:rsidR="002437F8" w:rsidRDefault="002437F8" w:rsidP="00EA1D03">
      <w:pPr>
        <w:rPr>
          <w:lang w:val="es-CO" w:eastAsia="es-ES"/>
        </w:rPr>
      </w:pPr>
      <w:r>
        <w:rPr>
          <w:lang w:val="es-CO" w:eastAsia="es-ES"/>
        </w:rPr>
        <w:t xml:space="preserve">Para proyectar un convenio, siga las instrucciones a </w:t>
      </w:r>
      <w:r w:rsidR="00885559">
        <w:rPr>
          <w:lang w:val="es-CO" w:eastAsia="es-ES"/>
        </w:rPr>
        <w:t xml:space="preserve">descritas a </w:t>
      </w:r>
      <w:r>
        <w:rPr>
          <w:lang w:val="es-CO" w:eastAsia="es-ES"/>
        </w:rPr>
        <w:t>continuación</w:t>
      </w:r>
      <w:r w:rsidR="00885559">
        <w:rPr>
          <w:lang w:val="es-CO" w:eastAsia="es-ES"/>
        </w:rPr>
        <w:t xml:space="preserve"> en las Ilustraciones 3 y 4</w:t>
      </w:r>
      <w:r>
        <w:rPr>
          <w:lang w:val="es-CO" w:eastAsia="es-ES"/>
        </w:rPr>
        <w:t>:</w:t>
      </w:r>
    </w:p>
    <w:p w:rsidR="00881217" w:rsidRDefault="009C5BA9" w:rsidP="00881217">
      <w:pPr>
        <w:keepNext/>
        <w:jc w:val="center"/>
      </w:pPr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750EDBBA" wp14:editId="561054EC">
                <wp:simplePos x="0" y="0"/>
                <wp:positionH relativeFrom="column">
                  <wp:posOffset>1956459</wp:posOffset>
                </wp:positionH>
                <wp:positionV relativeFrom="paragraph">
                  <wp:posOffset>1575965</wp:posOffset>
                </wp:positionV>
                <wp:extent cx="2072006" cy="343887"/>
                <wp:effectExtent l="19050" t="19050" r="23495" b="18415"/>
                <wp:wrapNone/>
                <wp:docPr id="38" name="38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72006" cy="343887"/>
                          <a:chOff x="0" y="4188"/>
                          <a:chExt cx="2072512" cy="344778"/>
                        </a:xfrm>
                      </wpg:grpSpPr>
                      <wps:wsp>
                        <wps:cNvPr id="39" name="39 Rectángulo redondeado"/>
                        <wps:cNvSpPr/>
                        <wps:spPr>
                          <a:xfrm>
                            <a:off x="136399" y="59292"/>
                            <a:ext cx="1936113" cy="289674"/>
                          </a:xfrm>
                          <a:prstGeom prst="roundRect">
                            <a:avLst>
                              <a:gd name="adj" fmla="val 18884"/>
                            </a:avLst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0047AC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C037D" w:rsidRPr="003B41AC" w:rsidRDefault="001C037D" w:rsidP="00F52314">
                              <w:pPr>
                                <w:spacing w:line="240" w:lineRule="auto"/>
                                <w:jc w:val="center"/>
                                <w:rPr>
                                  <w:color w:val="0095D5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color w:val="0047AC"/>
                                  <w:sz w:val="16"/>
                                  <w:szCs w:val="16"/>
                                </w:rPr>
                                <w:t>3.</w:t>
                              </w:r>
                              <w:r w:rsidRPr="001C037D">
                                <w:rPr>
                                  <w:color w:val="0047AC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0095D5"/>
                                  <w:sz w:val="16"/>
                                  <w:szCs w:val="16"/>
                                </w:rPr>
                                <w:t xml:space="preserve">SELECCIONE LA </w:t>
                              </w:r>
                              <w:r w:rsidRPr="001C037D">
                                <w:rPr>
                                  <w:color w:val="0047AC"/>
                                  <w:sz w:val="16"/>
                                  <w:szCs w:val="16"/>
                                </w:rPr>
                                <w:t xml:space="preserve">FECHA DE ESCRITO </w:t>
                              </w:r>
                              <w:r>
                                <w:rPr>
                                  <w:color w:val="0095D5"/>
                                  <w:sz w:val="16"/>
                                  <w:szCs w:val="16"/>
                                </w:rPr>
                                <w:t xml:space="preserve">Y LA </w:t>
                              </w:r>
                              <w:r w:rsidRPr="001C037D">
                                <w:rPr>
                                  <w:color w:val="0047AC"/>
                                  <w:sz w:val="16"/>
                                  <w:szCs w:val="16"/>
                                </w:rPr>
                                <w:t>FECHA DE PAGO DE LA CUOTA INICIAL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7200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7 Flecha izquierda"/>
                        <wps:cNvSpPr/>
                        <wps:spPr>
                          <a:xfrm rot="1407718">
                            <a:off x="0" y="4188"/>
                            <a:ext cx="209552" cy="159587"/>
                          </a:xfrm>
                          <a:custGeom>
                            <a:avLst/>
                            <a:gdLst>
                              <a:gd name="connsiteX0" fmla="*/ 0 w 1423035"/>
                              <a:gd name="connsiteY0" fmla="*/ 659765 h 1319530"/>
                              <a:gd name="connsiteX1" fmla="*/ 659765 w 1423035"/>
                              <a:gd name="connsiteY1" fmla="*/ 0 h 1319530"/>
                              <a:gd name="connsiteX2" fmla="*/ 659765 w 1423035"/>
                              <a:gd name="connsiteY2" fmla="*/ 329883 h 1319530"/>
                              <a:gd name="connsiteX3" fmla="*/ 1423035 w 1423035"/>
                              <a:gd name="connsiteY3" fmla="*/ 329883 h 1319530"/>
                              <a:gd name="connsiteX4" fmla="*/ 1423035 w 1423035"/>
                              <a:gd name="connsiteY4" fmla="*/ 989648 h 1319530"/>
                              <a:gd name="connsiteX5" fmla="*/ 659765 w 1423035"/>
                              <a:gd name="connsiteY5" fmla="*/ 989648 h 1319530"/>
                              <a:gd name="connsiteX6" fmla="*/ 659765 w 1423035"/>
                              <a:gd name="connsiteY6" fmla="*/ 1319530 h 1319530"/>
                              <a:gd name="connsiteX7" fmla="*/ 0 w 1423035"/>
                              <a:gd name="connsiteY7" fmla="*/ 659765 h 1319530"/>
                              <a:gd name="connsiteX0" fmla="*/ 0 w 1423035"/>
                              <a:gd name="connsiteY0" fmla="*/ 659765 h 1319530"/>
                              <a:gd name="connsiteX1" fmla="*/ 659765 w 1423035"/>
                              <a:gd name="connsiteY1" fmla="*/ 0 h 1319530"/>
                              <a:gd name="connsiteX2" fmla="*/ 659765 w 1423035"/>
                              <a:gd name="connsiteY2" fmla="*/ 329883 h 1319530"/>
                              <a:gd name="connsiteX3" fmla="*/ 1423035 w 1423035"/>
                              <a:gd name="connsiteY3" fmla="*/ 329883 h 1319530"/>
                              <a:gd name="connsiteX4" fmla="*/ 1423035 w 1423035"/>
                              <a:gd name="connsiteY4" fmla="*/ 989648 h 1319530"/>
                              <a:gd name="connsiteX5" fmla="*/ 659765 w 1423035"/>
                              <a:gd name="connsiteY5" fmla="*/ 822670 h 1319530"/>
                              <a:gd name="connsiteX6" fmla="*/ 659765 w 1423035"/>
                              <a:gd name="connsiteY6" fmla="*/ 1319530 h 1319530"/>
                              <a:gd name="connsiteX7" fmla="*/ 0 w 1423035"/>
                              <a:gd name="connsiteY7" fmla="*/ 659765 h 1319530"/>
                              <a:gd name="connsiteX0" fmla="*/ 0 w 1423035"/>
                              <a:gd name="connsiteY0" fmla="*/ 659765 h 1319530"/>
                              <a:gd name="connsiteX1" fmla="*/ 659765 w 1423035"/>
                              <a:gd name="connsiteY1" fmla="*/ 0 h 1319530"/>
                              <a:gd name="connsiteX2" fmla="*/ 651813 w 1423035"/>
                              <a:gd name="connsiteY2" fmla="*/ 496860 h 1319530"/>
                              <a:gd name="connsiteX3" fmla="*/ 1423035 w 1423035"/>
                              <a:gd name="connsiteY3" fmla="*/ 329883 h 1319530"/>
                              <a:gd name="connsiteX4" fmla="*/ 1423035 w 1423035"/>
                              <a:gd name="connsiteY4" fmla="*/ 989648 h 1319530"/>
                              <a:gd name="connsiteX5" fmla="*/ 659765 w 1423035"/>
                              <a:gd name="connsiteY5" fmla="*/ 822670 h 1319530"/>
                              <a:gd name="connsiteX6" fmla="*/ 659765 w 1423035"/>
                              <a:gd name="connsiteY6" fmla="*/ 1319530 h 1319530"/>
                              <a:gd name="connsiteX7" fmla="*/ 0 w 1423035"/>
                              <a:gd name="connsiteY7" fmla="*/ 659765 h 131953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1423035" h="1319530">
                                <a:moveTo>
                                  <a:pt x="0" y="659765"/>
                                </a:moveTo>
                                <a:lnTo>
                                  <a:pt x="659765" y="0"/>
                                </a:lnTo>
                                <a:lnTo>
                                  <a:pt x="651813" y="496860"/>
                                </a:lnTo>
                                <a:lnTo>
                                  <a:pt x="1423035" y="329883"/>
                                </a:lnTo>
                                <a:lnTo>
                                  <a:pt x="1423035" y="989648"/>
                                </a:lnTo>
                                <a:lnTo>
                                  <a:pt x="659765" y="822670"/>
                                </a:lnTo>
                                <a:lnTo>
                                  <a:pt x="659765" y="1319530"/>
                                </a:lnTo>
                                <a:lnTo>
                                  <a:pt x="0" y="6597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7AC"/>
                          </a:solidFill>
                          <a:ln w="12700">
                            <a:solidFill>
                              <a:srgbClr val="0047AC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C037D" w:rsidRDefault="001C037D" w:rsidP="00F5231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7200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38 Grupo" o:spid="_x0000_s1040" style="position:absolute;left:0;text-align:left;margin-left:154.05pt;margin-top:124.1pt;width:163.15pt;height:27.1pt;z-index:251669504;mso-width-relative:margin;mso-height-relative:margin" coordorigin=",41" coordsize="20725,34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">
                <v:roundrect id="39 Rectángulo redondeado" o:spid="_x0000_s1041" style="position:absolute;left:1363;top:592;width:19362;height:2897;visibility:visible;mso-wrap-style:square;v-text-anchor:middle" arcsize="12376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fLPsMA&#10;AADbAAAADwAAAGRycy9kb3ducmV2LnhtbESPQYvCMBSE74L/ITzB25qqIGs1igiCF2VXRT0+mmda&#10;bF5qE7Xur98sLHgcZuYbZjpvbCkeVPvCsYJ+LwFBnDldsFFw2K8+PkH4gKyxdEwKXuRhPmu3pphq&#10;9+RveuyCERHCPkUFeQhVKqXPcrLoe64ijt7F1RZDlLWRusZnhNtSDpJkJC0WHBdyrGiZU3bd3a2C&#10;RVJ92dtxZIz/2WyPh815eDJnpbqdZjEBEagJ7/B/e60VDMfw9yX+ADn7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yfLPsMAAADbAAAADwAAAAAAAAAAAAAAAACYAgAAZHJzL2Rv&#10;d25yZXYueG1sUEsFBgAAAAAEAAQA9QAAAIgDAAAAAA==&#10;" fillcolor="white [3212]" strokecolor="#0047ac" strokeweight="1pt">
                  <v:textbox inset="2mm,0,0,0">
                    <w:txbxContent>
                      <w:p w:rsidR="001C037D" w:rsidRPr="003B41AC" w:rsidRDefault="001C037D" w:rsidP="00F52314">
                        <w:pPr>
                          <w:spacing w:line="240" w:lineRule="auto"/>
                          <w:jc w:val="center"/>
                          <w:rPr>
                            <w:color w:val="0095D5"/>
                            <w:sz w:val="16"/>
                            <w:szCs w:val="16"/>
                          </w:rPr>
                        </w:pPr>
                        <w:r>
                          <w:rPr>
                            <w:color w:val="0047AC"/>
                            <w:sz w:val="16"/>
                            <w:szCs w:val="16"/>
                          </w:rPr>
                          <w:t>3.</w:t>
                        </w:r>
                        <w:r w:rsidRPr="001C037D">
                          <w:rPr>
                            <w:color w:val="0047AC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color w:val="0095D5"/>
                            <w:sz w:val="16"/>
                            <w:szCs w:val="16"/>
                          </w:rPr>
                          <w:t xml:space="preserve">SELECCIONE LA </w:t>
                        </w:r>
                        <w:r w:rsidRPr="001C037D">
                          <w:rPr>
                            <w:color w:val="0047AC"/>
                            <w:sz w:val="16"/>
                            <w:szCs w:val="16"/>
                          </w:rPr>
                          <w:t xml:space="preserve">FECHA DE ESCRITO </w:t>
                        </w:r>
                        <w:r>
                          <w:rPr>
                            <w:color w:val="0095D5"/>
                            <w:sz w:val="16"/>
                            <w:szCs w:val="16"/>
                          </w:rPr>
                          <w:t xml:space="preserve">Y LA </w:t>
                        </w:r>
                        <w:r w:rsidRPr="001C037D">
                          <w:rPr>
                            <w:color w:val="0047AC"/>
                            <w:sz w:val="16"/>
                            <w:szCs w:val="16"/>
                          </w:rPr>
                          <w:t>FECHA DE PAGO DE LA CUOTA INICIAL</w:t>
                        </w:r>
                      </w:p>
                    </w:txbxContent>
                  </v:textbox>
                </v:roundrect>
                <v:shape id="7 Flecha izquierda" o:spid="_x0000_s1042" style="position:absolute;top:41;width:2095;height:1596;rotation:1537603fd;visibility:visible;mso-wrap-style:square;v-text-anchor:middle" coordsize="1423035,131953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otoEsEA&#10;AADbAAAADwAAAGRycy9kb3ducmV2LnhtbERPz2vCMBS+D/wfwhO8zdThNqlGEbEgu4zaXbw9mmdb&#10;bV6yJrbdf78cBjt+fL83u9G0oqfON5YVLOYJCOLS6oYrBV9F9rwC4QOyxtYyKfghD7vt5GmDqbYD&#10;59SfQyViCPsUFdQhuFRKX9Zk0M+tI47c1XYGQ4RdJXWHQww3rXxJkjdpsOHYUKOjQ03l/fwwCrIc&#10;3auzh+JSfBh7fHx+v1c3VGo2HfdrEIHG8C/+c5+0gmVcH7/EHyC3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aLaBLBAAAA2wAAAA8AAAAAAAAAAAAAAAAAmAIAAGRycy9kb3du&#10;cmV2LnhtbFBLBQYAAAAABAAEAPUAAACGAwAAAAA=&#10;" adj="-11796480,,5400" path="m,659765l659765,r-7952,496860l1423035,329883r,659765l659765,822670r,496860l,659765xe" fillcolor="#0047ac" strokecolor="#0047ac" strokeweight="1pt">
                  <v:stroke joinstyle="miter"/>
                  <v:formulas/>
                  <v:path arrowok="t" o:connecttype="custom" o:connectlocs="0,79794;97155,0;95984,60091;209552,39897;209552,119690;97155,99496;97155,159587;0,79794" o:connectangles="0,0,0,0,0,0,0,0" textboxrect="0,0,1423035,1319530"/>
                  <v:textbox inset="2mm,0,0,0">
                    <w:txbxContent>
                      <w:p w:rsidR="001C037D" w:rsidRDefault="001C037D" w:rsidP="00F52314">
                        <w:pPr>
                          <w:jc w:val="center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0D73D2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4B96C038" wp14:editId="7159000E">
                <wp:simplePos x="0" y="0"/>
                <wp:positionH relativeFrom="column">
                  <wp:posOffset>1018309</wp:posOffset>
                </wp:positionH>
                <wp:positionV relativeFrom="paragraph">
                  <wp:posOffset>977908</wp:posOffset>
                </wp:positionV>
                <wp:extent cx="2850078" cy="254000"/>
                <wp:effectExtent l="19050" t="0" r="26670" b="12700"/>
                <wp:wrapNone/>
                <wp:docPr id="37" name="37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0078" cy="254000"/>
                          <a:chOff x="1" y="59293"/>
                          <a:chExt cx="2850826" cy="254960"/>
                        </a:xfrm>
                      </wpg:grpSpPr>
                      <wps:wsp>
                        <wps:cNvPr id="34" name="34 Rectángulo redondeado"/>
                        <wps:cNvSpPr/>
                        <wps:spPr>
                          <a:xfrm>
                            <a:off x="136437" y="59293"/>
                            <a:ext cx="2714390" cy="190090"/>
                          </a:xfrm>
                          <a:prstGeom prst="roundRect">
                            <a:avLst>
                              <a:gd name="adj" fmla="val 18884"/>
                            </a:avLst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0047AC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52314" w:rsidRPr="003B41AC" w:rsidRDefault="001C037D" w:rsidP="00F52314">
                              <w:pPr>
                                <w:spacing w:line="240" w:lineRule="auto"/>
                                <w:jc w:val="center"/>
                                <w:rPr>
                                  <w:color w:val="0095D5"/>
                                  <w:sz w:val="16"/>
                                  <w:szCs w:val="16"/>
                                </w:rPr>
                              </w:pPr>
                              <w:r w:rsidRPr="001C037D">
                                <w:rPr>
                                  <w:color w:val="0047AC"/>
                                  <w:sz w:val="16"/>
                                  <w:szCs w:val="16"/>
                                </w:rPr>
                                <w:t xml:space="preserve">2. </w:t>
                              </w:r>
                              <w:r>
                                <w:rPr>
                                  <w:color w:val="0095D5"/>
                                  <w:sz w:val="16"/>
                                  <w:szCs w:val="16"/>
                                </w:rPr>
                                <w:t>SELECC</w:t>
                              </w:r>
                              <w:r w:rsidRPr="000D73D2">
                                <w:rPr>
                                  <w:color w:val="0095D5"/>
                                  <w:sz w:val="16"/>
                                  <w:szCs w:val="16"/>
                                </w:rPr>
                                <w:t>IO</w:t>
                              </w:r>
                              <w:r>
                                <w:rPr>
                                  <w:color w:val="0095D5"/>
                                  <w:sz w:val="16"/>
                                  <w:szCs w:val="16"/>
                                </w:rPr>
                                <w:t xml:space="preserve">NE EL </w:t>
                              </w:r>
                              <w:r w:rsidRPr="001C037D">
                                <w:rPr>
                                  <w:color w:val="0047AC"/>
                                  <w:sz w:val="16"/>
                                  <w:szCs w:val="16"/>
                                </w:rPr>
                                <w:t>IMPUESTO</w:t>
                              </w:r>
                              <w:r w:rsidR="000D73D2" w:rsidRPr="000D73D2">
                                <w:rPr>
                                  <w:color w:val="0095D5"/>
                                  <w:sz w:val="16"/>
                                  <w:szCs w:val="16"/>
                                </w:rPr>
                                <w:t xml:space="preserve"> Y PRESIONE LA TECLA </w:t>
                              </w:r>
                              <w:proofErr w:type="spellStart"/>
                              <w:r w:rsidR="000D73D2" w:rsidRPr="00B976E1">
                                <w:rPr>
                                  <w:color w:val="0095D5"/>
                                  <w:sz w:val="16"/>
                                  <w:szCs w:val="16"/>
                                </w:rPr>
                                <w:t>ENTER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7200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7 Flecha izquierda"/>
                        <wps:cNvSpPr/>
                        <wps:spPr>
                          <a:xfrm rot="20192282" flipV="1">
                            <a:off x="1" y="154666"/>
                            <a:ext cx="209552" cy="159587"/>
                          </a:xfrm>
                          <a:custGeom>
                            <a:avLst/>
                            <a:gdLst>
                              <a:gd name="connsiteX0" fmla="*/ 0 w 1423035"/>
                              <a:gd name="connsiteY0" fmla="*/ 659765 h 1319530"/>
                              <a:gd name="connsiteX1" fmla="*/ 659765 w 1423035"/>
                              <a:gd name="connsiteY1" fmla="*/ 0 h 1319530"/>
                              <a:gd name="connsiteX2" fmla="*/ 659765 w 1423035"/>
                              <a:gd name="connsiteY2" fmla="*/ 329883 h 1319530"/>
                              <a:gd name="connsiteX3" fmla="*/ 1423035 w 1423035"/>
                              <a:gd name="connsiteY3" fmla="*/ 329883 h 1319530"/>
                              <a:gd name="connsiteX4" fmla="*/ 1423035 w 1423035"/>
                              <a:gd name="connsiteY4" fmla="*/ 989648 h 1319530"/>
                              <a:gd name="connsiteX5" fmla="*/ 659765 w 1423035"/>
                              <a:gd name="connsiteY5" fmla="*/ 989648 h 1319530"/>
                              <a:gd name="connsiteX6" fmla="*/ 659765 w 1423035"/>
                              <a:gd name="connsiteY6" fmla="*/ 1319530 h 1319530"/>
                              <a:gd name="connsiteX7" fmla="*/ 0 w 1423035"/>
                              <a:gd name="connsiteY7" fmla="*/ 659765 h 1319530"/>
                              <a:gd name="connsiteX0" fmla="*/ 0 w 1423035"/>
                              <a:gd name="connsiteY0" fmla="*/ 659765 h 1319530"/>
                              <a:gd name="connsiteX1" fmla="*/ 659765 w 1423035"/>
                              <a:gd name="connsiteY1" fmla="*/ 0 h 1319530"/>
                              <a:gd name="connsiteX2" fmla="*/ 659765 w 1423035"/>
                              <a:gd name="connsiteY2" fmla="*/ 329883 h 1319530"/>
                              <a:gd name="connsiteX3" fmla="*/ 1423035 w 1423035"/>
                              <a:gd name="connsiteY3" fmla="*/ 329883 h 1319530"/>
                              <a:gd name="connsiteX4" fmla="*/ 1423035 w 1423035"/>
                              <a:gd name="connsiteY4" fmla="*/ 989648 h 1319530"/>
                              <a:gd name="connsiteX5" fmla="*/ 659765 w 1423035"/>
                              <a:gd name="connsiteY5" fmla="*/ 822670 h 1319530"/>
                              <a:gd name="connsiteX6" fmla="*/ 659765 w 1423035"/>
                              <a:gd name="connsiteY6" fmla="*/ 1319530 h 1319530"/>
                              <a:gd name="connsiteX7" fmla="*/ 0 w 1423035"/>
                              <a:gd name="connsiteY7" fmla="*/ 659765 h 1319530"/>
                              <a:gd name="connsiteX0" fmla="*/ 0 w 1423035"/>
                              <a:gd name="connsiteY0" fmla="*/ 659765 h 1319530"/>
                              <a:gd name="connsiteX1" fmla="*/ 659765 w 1423035"/>
                              <a:gd name="connsiteY1" fmla="*/ 0 h 1319530"/>
                              <a:gd name="connsiteX2" fmla="*/ 651813 w 1423035"/>
                              <a:gd name="connsiteY2" fmla="*/ 496860 h 1319530"/>
                              <a:gd name="connsiteX3" fmla="*/ 1423035 w 1423035"/>
                              <a:gd name="connsiteY3" fmla="*/ 329883 h 1319530"/>
                              <a:gd name="connsiteX4" fmla="*/ 1423035 w 1423035"/>
                              <a:gd name="connsiteY4" fmla="*/ 989648 h 1319530"/>
                              <a:gd name="connsiteX5" fmla="*/ 659765 w 1423035"/>
                              <a:gd name="connsiteY5" fmla="*/ 822670 h 1319530"/>
                              <a:gd name="connsiteX6" fmla="*/ 659765 w 1423035"/>
                              <a:gd name="connsiteY6" fmla="*/ 1319530 h 1319530"/>
                              <a:gd name="connsiteX7" fmla="*/ 0 w 1423035"/>
                              <a:gd name="connsiteY7" fmla="*/ 659765 h 131953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1423035" h="1319530">
                                <a:moveTo>
                                  <a:pt x="0" y="659765"/>
                                </a:moveTo>
                                <a:lnTo>
                                  <a:pt x="659765" y="0"/>
                                </a:lnTo>
                                <a:lnTo>
                                  <a:pt x="651813" y="496860"/>
                                </a:lnTo>
                                <a:lnTo>
                                  <a:pt x="1423035" y="329883"/>
                                </a:lnTo>
                                <a:lnTo>
                                  <a:pt x="1423035" y="989648"/>
                                </a:lnTo>
                                <a:lnTo>
                                  <a:pt x="659765" y="822670"/>
                                </a:lnTo>
                                <a:lnTo>
                                  <a:pt x="659765" y="1319530"/>
                                </a:lnTo>
                                <a:lnTo>
                                  <a:pt x="0" y="6597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7AC"/>
                          </a:solidFill>
                          <a:ln w="12700">
                            <a:solidFill>
                              <a:srgbClr val="0047AC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52314" w:rsidRDefault="00F52314" w:rsidP="00F5231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7200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37 Grupo" o:spid="_x0000_s1043" style="position:absolute;left:0;text-align:left;margin-left:80.2pt;margin-top:77pt;width:224.4pt;height:20pt;z-index:251667456;mso-width-relative:margin;mso-height-relative:margin" coordorigin=",592" coordsize="28508,25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">
                <v:roundrect id="34 Rectángulo redondeado" o:spid="_x0000_s1044" style="position:absolute;left:1364;top:592;width:27144;height:1901;visibility:visible;mso-wrap-style:square;v-text-anchor:middle" arcsize="12376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ZkoMUA&#10;AADbAAAADwAAAGRycy9kb3ducmV2LnhtbESPQWsCMRSE74X+h/CE3mrWrkhZjSIFoZcVa0U9PjbP&#10;7OLmZU1SXfvrm0Khx2FmvmFmi9624ko+NI4VjIYZCOLK6YaNgt3n6vkVRIjIGlvHpOBOARbzx4cZ&#10;Ftrd+IOu22hEgnAoUEEdY1dIGaqaLIah64iTd3LeYkzSG6k93hLctvIlyybSYsNpocaO3mqqztsv&#10;q2CZdRt72U+MCd/ler8rj/nBHJV6GvTLKYhIffwP/7XftYJ8DL9f0g+Q8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JmSgxQAAANsAAAAPAAAAAAAAAAAAAAAAAJgCAABkcnMv&#10;ZG93bnJldi54bWxQSwUGAAAAAAQABAD1AAAAigMAAAAA&#10;" fillcolor="white [3212]" strokecolor="#0047ac" strokeweight="1pt">
                  <v:textbox inset="2mm,0,0,0">
                    <w:txbxContent>
                      <w:p w:rsidR="00F52314" w:rsidRPr="003B41AC" w:rsidRDefault="001C037D" w:rsidP="00F52314">
                        <w:pPr>
                          <w:spacing w:line="240" w:lineRule="auto"/>
                          <w:jc w:val="center"/>
                          <w:rPr>
                            <w:color w:val="0095D5"/>
                            <w:sz w:val="16"/>
                            <w:szCs w:val="16"/>
                          </w:rPr>
                        </w:pPr>
                        <w:r w:rsidRPr="001C037D">
                          <w:rPr>
                            <w:color w:val="0047AC"/>
                            <w:sz w:val="16"/>
                            <w:szCs w:val="16"/>
                          </w:rPr>
                          <w:t xml:space="preserve">2. </w:t>
                        </w:r>
                        <w:r>
                          <w:rPr>
                            <w:color w:val="0095D5"/>
                            <w:sz w:val="16"/>
                            <w:szCs w:val="16"/>
                          </w:rPr>
                          <w:t>SELECC</w:t>
                        </w:r>
                        <w:r w:rsidRPr="000D73D2">
                          <w:rPr>
                            <w:color w:val="0095D5"/>
                            <w:sz w:val="16"/>
                            <w:szCs w:val="16"/>
                          </w:rPr>
                          <w:t>IO</w:t>
                        </w:r>
                        <w:r>
                          <w:rPr>
                            <w:color w:val="0095D5"/>
                            <w:sz w:val="16"/>
                            <w:szCs w:val="16"/>
                          </w:rPr>
                          <w:t xml:space="preserve">NE EL </w:t>
                        </w:r>
                        <w:r w:rsidRPr="001C037D">
                          <w:rPr>
                            <w:color w:val="0047AC"/>
                            <w:sz w:val="16"/>
                            <w:szCs w:val="16"/>
                          </w:rPr>
                          <w:t>IMPUESTO</w:t>
                        </w:r>
                        <w:r w:rsidR="000D73D2" w:rsidRPr="000D73D2">
                          <w:rPr>
                            <w:color w:val="0095D5"/>
                            <w:sz w:val="16"/>
                            <w:szCs w:val="16"/>
                          </w:rPr>
                          <w:t xml:space="preserve"> Y PRESIONE LA TECLA </w:t>
                        </w:r>
                        <w:proofErr w:type="spellStart"/>
                        <w:r w:rsidR="000D73D2" w:rsidRPr="00B976E1">
                          <w:rPr>
                            <w:color w:val="0095D5"/>
                            <w:sz w:val="16"/>
                            <w:szCs w:val="16"/>
                          </w:rPr>
                          <w:t>ENTER</w:t>
                        </w:r>
                        <w:proofErr w:type="spellEnd"/>
                      </w:p>
                    </w:txbxContent>
                  </v:textbox>
                </v:roundrect>
                <v:shape id="7 Flecha izquierda" o:spid="_x0000_s1045" style="position:absolute;top:1546;width:2095;height:1596;rotation:1537603fd;flip:y;visibility:visible;mso-wrap-style:square;v-text-anchor:middle" coordsize="1423035,131953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98pmMMA&#10;AADbAAAADwAAAGRycy9kb3ducmV2LnhtbESPQWvCQBSE74X+h+UJvdVdWxVJXUVaxIAnNQi9PbLP&#10;JJh9G7JrjP/eFQSPw8x8w8yXva1FR62vHGsYDRUI4tyZigsN2WH9OQPhA7LB2jFpuJGH5eL9bY6J&#10;cVfeUbcPhYgQ9glqKENoEil9XpJFP3QNcfROrrUYomwLaVq8Rrit5ZdSU2mx4rhQYkO/JeXn/cVq&#10;2ObmtEn/puP0f3Ubq65W2fGcaf0x6Fc/IAL14RV+tlOj4XsCjy/xB8jF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98pmMMAAADbAAAADwAAAAAAAAAAAAAAAACYAgAAZHJzL2Rv&#10;d25yZXYueG1sUEsFBgAAAAAEAAQA9QAAAIgDAAAAAA==&#10;" adj="-11796480,,5400" path="m,659765l659765,r-7952,496860l1423035,329883r,659765l659765,822670r,496860l,659765xe" fillcolor="#0047ac" strokecolor="#0047ac" strokeweight="1pt">
                  <v:stroke joinstyle="miter"/>
                  <v:formulas/>
                  <v:path arrowok="t" o:connecttype="custom" o:connectlocs="0,79794;97155,0;95984,60091;209552,39897;209552,119690;97155,99496;97155,159587;0,79794" o:connectangles="0,0,0,0,0,0,0,0" textboxrect="0,0,1423035,1319530"/>
                  <v:textbox inset="2mm,0,0,0">
                    <w:txbxContent>
                      <w:p w:rsidR="00F52314" w:rsidRDefault="00F52314" w:rsidP="00F52314">
                        <w:pPr>
                          <w:jc w:val="center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F52314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7E63FF82" wp14:editId="5D4E2A1E">
                <wp:simplePos x="0" y="0"/>
                <wp:positionH relativeFrom="column">
                  <wp:posOffset>1918970</wp:posOffset>
                </wp:positionH>
                <wp:positionV relativeFrom="paragraph">
                  <wp:posOffset>447452</wp:posOffset>
                </wp:positionV>
                <wp:extent cx="3592229" cy="359121"/>
                <wp:effectExtent l="19050" t="0" r="27305" b="22225"/>
                <wp:wrapNone/>
                <wp:docPr id="29" name="29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92229" cy="359121"/>
                          <a:chOff x="3451" y="56273"/>
                          <a:chExt cx="3592282" cy="359772"/>
                        </a:xfrm>
                      </wpg:grpSpPr>
                      <wpg:grpSp>
                        <wpg:cNvPr id="30" name="30 Grupo"/>
                        <wpg:cNvGrpSpPr/>
                        <wpg:grpSpPr>
                          <a:xfrm>
                            <a:off x="3451" y="56273"/>
                            <a:ext cx="3592282" cy="246138"/>
                            <a:chOff x="-29039" y="50134"/>
                            <a:chExt cx="3593710" cy="268357"/>
                          </a:xfrm>
                        </wpg:grpSpPr>
                        <wps:wsp>
                          <wps:cNvPr id="31" name="31 Rectángulo redondeado"/>
                          <wps:cNvSpPr/>
                          <wps:spPr>
                            <a:xfrm>
                              <a:off x="123014" y="50134"/>
                              <a:ext cx="3441657" cy="204067"/>
                            </a:xfrm>
                            <a:prstGeom prst="roundRect">
                              <a:avLst>
                                <a:gd name="adj" fmla="val 18884"/>
                              </a:avLst>
                            </a:prstGeom>
                            <a:solidFill>
                              <a:schemeClr val="bg1"/>
                            </a:solidFill>
                            <a:ln w="12700">
                              <a:solidFill>
                                <a:srgbClr val="0047AC"/>
                              </a:solidFill>
                            </a:ln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5A0854" w:rsidRPr="003B41AC" w:rsidRDefault="005A0854" w:rsidP="00856599">
                                <w:pPr>
                                  <w:spacing w:line="240" w:lineRule="auto"/>
                                  <w:jc w:val="center"/>
                                  <w:rPr>
                                    <w:color w:val="0095D5"/>
                                    <w:sz w:val="16"/>
                                    <w:szCs w:val="16"/>
                                  </w:rPr>
                                </w:pPr>
                                <w:r w:rsidRPr="00B976E1">
                                  <w:rPr>
                                    <w:color w:val="0047AC"/>
                                    <w:sz w:val="16"/>
                                    <w:szCs w:val="16"/>
                                  </w:rPr>
                                  <w:t xml:space="preserve">1. </w:t>
                                </w:r>
                                <w:r>
                                  <w:rPr>
                                    <w:color w:val="0095D5"/>
                                    <w:sz w:val="16"/>
                                    <w:szCs w:val="16"/>
                                  </w:rPr>
                                  <w:t xml:space="preserve">DIGITE LA </w:t>
                                </w:r>
                                <w:r w:rsidRPr="005A0854">
                                  <w:rPr>
                                    <w:color w:val="0047AC"/>
                                    <w:sz w:val="16"/>
                                    <w:szCs w:val="16"/>
                                  </w:rPr>
                                  <w:t>IDENTIFICACIÓN DEL CONTRIBUYENTE</w:t>
                                </w:r>
                                <w:r w:rsidR="009F3867">
                                  <w:rPr>
                                    <w:color w:val="0095D5"/>
                                    <w:sz w:val="16"/>
                                    <w:szCs w:val="16"/>
                                  </w:rPr>
                                  <w:t xml:space="preserve"> Y PRESIONE LA TECL</w:t>
                                </w:r>
                                <w:r>
                                  <w:rPr>
                                    <w:color w:val="0095D5"/>
                                    <w:sz w:val="16"/>
                                    <w:szCs w:val="16"/>
                                  </w:rPr>
                                  <w:t xml:space="preserve">A </w:t>
                                </w:r>
                                <w:proofErr w:type="spellStart"/>
                                <w:r>
                                  <w:rPr>
                                    <w:color w:val="0095D5"/>
                                    <w:sz w:val="16"/>
                                    <w:szCs w:val="16"/>
                                  </w:rPr>
                                  <w:t>ENTER</w:t>
                                </w:r>
                                <w:proofErr w:type="spellEnd"/>
                                <w:r>
                                  <w:rPr>
                                    <w:color w:val="0095D5"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7200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" name="7 Flecha izquierda"/>
                          <wps:cNvSpPr/>
                          <wps:spPr>
                            <a:xfrm rot="20192282" flipV="1">
                              <a:off x="-29039" y="144441"/>
                              <a:ext cx="209592" cy="174050"/>
                            </a:xfrm>
                            <a:custGeom>
                              <a:avLst/>
                              <a:gdLst>
                                <a:gd name="connsiteX0" fmla="*/ 0 w 1423035"/>
                                <a:gd name="connsiteY0" fmla="*/ 659765 h 1319530"/>
                                <a:gd name="connsiteX1" fmla="*/ 659765 w 1423035"/>
                                <a:gd name="connsiteY1" fmla="*/ 0 h 1319530"/>
                                <a:gd name="connsiteX2" fmla="*/ 659765 w 1423035"/>
                                <a:gd name="connsiteY2" fmla="*/ 329883 h 1319530"/>
                                <a:gd name="connsiteX3" fmla="*/ 1423035 w 1423035"/>
                                <a:gd name="connsiteY3" fmla="*/ 329883 h 1319530"/>
                                <a:gd name="connsiteX4" fmla="*/ 1423035 w 1423035"/>
                                <a:gd name="connsiteY4" fmla="*/ 989648 h 1319530"/>
                                <a:gd name="connsiteX5" fmla="*/ 659765 w 1423035"/>
                                <a:gd name="connsiteY5" fmla="*/ 989648 h 1319530"/>
                                <a:gd name="connsiteX6" fmla="*/ 659765 w 1423035"/>
                                <a:gd name="connsiteY6" fmla="*/ 1319530 h 1319530"/>
                                <a:gd name="connsiteX7" fmla="*/ 0 w 1423035"/>
                                <a:gd name="connsiteY7" fmla="*/ 659765 h 1319530"/>
                                <a:gd name="connsiteX0" fmla="*/ 0 w 1423035"/>
                                <a:gd name="connsiteY0" fmla="*/ 659765 h 1319530"/>
                                <a:gd name="connsiteX1" fmla="*/ 659765 w 1423035"/>
                                <a:gd name="connsiteY1" fmla="*/ 0 h 1319530"/>
                                <a:gd name="connsiteX2" fmla="*/ 659765 w 1423035"/>
                                <a:gd name="connsiteY2" fmla="*/ 329883 h 1319530"/>
                                <a:gd name="connsiteX3" fmla="*/ 1423035 w 1423035"/>
                                <a:gd name="connsiteY3" fmla="*/ 329883 h 1319530"/>
                                <a:gd name="connsiteX4" fmla="*/ 1423035 w 1423035"/>
                                <a:gd name="connsiteY4" fmla="*/ 989648 h 1319530"/>
                                <a:gd name="connsiteX5" fmla="*/ 659765 w 1423035"/>
                                <a:gd name="connsiteY5" fmla="*/ 822670 h 1319530"/>
                                <a:gd name="connsiteX6" fmla="*/ 659765 w 1423035"/>
                                <a:gd name="connsiteY6" fmla="*/ 1319530 h 1319530"/>
                                <a:gd name="connsiteX7" fmla="*/ 0 w 1423035"/>
                                <a:gd name="connsiteY7" fmla="*/ 659765 h 1319530"/>
                                <a:gd name="connsiteX0" fmla="*/ 0 w 1423035"/>
                                <a:gd name="connsiteY0" fmla="*/ 659765 h 1319530"/>
                                <a:gd name="connsiteX1" fmla="*/ 659765 w 1423035"/>
                                <a:gd name="connsiteY1" fmla="*/ 0 h 1319530"/>
                                <a:gd name="connsiteX2" fmla="*/ 651813 w 1423035"/>
                                <a:gd name="connsiteY2" fmla="*/ 496860 h 1319530"/>
                                <a:gd name="connsiteX3" fmla="*/ 1423035 w 1423035"/>
                                <a:gd name="connsiteY3" fmla="*/ 329883 h 1319530"/>
                                <a:gd name="connsiteX4" fmla="*/ 1423035 w 1423035"/>
                                <a:gd name="connsiteY4" fmla="*/ 989648 h 1319530"/>
                                <a:gd name="connsiteX5" fmla="*/ 659765 w 1423035"/>
                                <a:gd name="connsiteY5" fmla="*/ 822670 h 1319530"/>
                                <a:gd name="connsiteX6" fmla="*/ 659765 w 1423035"/>
                                <a:gd name="connsiteY6" fmla="*/ 1319530 h 1319530"/>
                                <a:gd name="connsiteX7" fmla="*/ 0 w 1423035"/>
                                <a:gd name="connsiteY7" fmla="*/ 659765 h 13195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</a:cxnLst>
                              <a:rect l="l" t="t" r="r" b="b"/>
                              <a:pathLst>
                                <a:path w="1423035" h="1319530">
                                  <a:moveTo>
                                    <a:pt x="0" y="659765"/>
                                  </a:moveTo>
                                  <a:lnTo>
                                    <a:pt x="659765" y="0"/>
                                  </a:lnTo>
                                  <a:lnTo>
                                    <a:pt x="651813" y="496860"/>
                                  </a:lnTo>
                                  <a:lnTo>
                                    <a:pt x="1423035" y="329883"/>
                                  </a:lnTo>
                                  <a:lnTo>
                                    <a:pt x="1423035" y="989648"/>
                                  </a:lnTo>
                                  <a:lnTo>
                                    <a:pt x="659765" y="822670"/>
                                  </a:lnTo>
                                  <a:lnTo>
                                    <a:pt x="659765" y="1319530"/>
                                  </a:lnTo>
                                  <a:lnTo>
                                    <a:pt x="0" y="6597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47AC"/>
                            </a:solidFill>
                            <a:ln w="12700">
                              <a:solidFill>
                                <a:srgbClr val="0047AC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5A0854" w:rsidRDefault="005A0854" w:rsidP="00856599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7200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6" name="36 Rectángulo"/>
                        <wps:cNvSpPr/>
                        <wps:spPr>
                          <a:xfrm>
                            <a:off x="155446" y="268208"/>
                            <a:ext cx="3440230" cy="14783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A0854" w:rsidRPr="00D56D9E" w:rsidRDefault="005A0854" w:rsidP="00856599">
                              <w:pPr>
                                <w:spacing w:line="240" w:lineRule="auto"/>
                                <w:jc w:val="center"/>
                                <w:rPr>
                                  <w:i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i/>
                                  <w:sz w:val="16"/>
                                  <w:szCs w:val="16"/>
                                </w:rPr>
                                <w:t>Los campos del formulario se llenaran con la información del contribuyente</w:t>
                              </w:r>
                              <w:r w:rsidRPr="00D56D9E">
                                <w:rPr>
                                  <w:i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29 Grupo" o:spid="_x0000_s1046" style="position:absolute;left:0;text-align:left;margin-left:151.1pt;margin-top:35.25pt;width:282.85pt;height:28.3pt;z-index:251664384;mso-width-relative:margin;mso-height-relative:margin" coordorigin="34,562" coordsize="35922,35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">
                <v:group id="30 Grupo" o:spid="_x0000_s1047" style="position:absolute;left:34;top:562;width:35923;height:2462" coordorigin="-290,501" coordsize="35937,26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oiees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WB+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aInnrCAAAA2wAAAA8A&#10;AAAAAAAAAAAAAAAAqgIAAGRycy9kb3ducmV2LnhtbFBLBQYAAAAABAAEAPoAAACZAwAAAAA=&#10;">
                  <v:roundrect id="31 Rectángulo redondeado" o:spid="_x0000_s1048" style="position:absolute;left:1230;top:501;width:34416;height:2041;visibility:visible;mso-wrap-style:square;v-text-anchor:middle" arcsize="12376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HHOMUA&#10;AADbAAAADwAAAGRycy9kb3ducmV2LnhtbESPQWvCQBSE74L/YXlCb2ajASmpq0hB8JJSbUg9PrKv&#10;m9Ds25jdatpf7xYKPQ4z8w2z3o62E1cafOtYwSJJQRDXTrdsFJRv+/kjCB+QNXaOScE3edhuppM1&#10;5trd+EjXUzAiQtjnqKAJoc+l9HVDFn3ieuLofbjBYohyMFIPeItw28llmq6kxZbjQoM9PTdUf56+&#10;rIJd2r/aS7Uyxv8UL1VZnLN3c1bqYTbunkAEGsN/+K990AqyBfx+iT9Ab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Ucc4xQAAANsAAAAPAAAAAAAAAAAAAAAAAJgCAABkcnMv&#10;ZG93bnJldi54bWxQSwUGAAAAAAQABAD1AAAAigMAAAAA&#10;" fillcolor="white [3212]" strokecolor="#0047ac" strokeweight="1pt">
                    <v:textbox inset="2mm,0,0,0">
                      <w:txbxContent>
                        <w:p w:rsidR="005A0854" w:rsidRPr="003B41AC" w:rsidRDefault="005A0854" w:rsidP="00856599">
                          <w:pPr>
                            <w:spacing w:line="240" w:lineRule="auto"/>
                            <w:jc w:val="center"/>
                            <w:rPr>
                              <w:color w:val="0095D5"/>
                              <w:sz w:val="16"/>
                              <w:szCs w:val="16"/>
                            </w:rPr>
                          </w:pPr>
                          <w:r w:rsidRPr="00B976E1">
                            <w:rPr>
                              <w:color w:val="0047AC"/>
                              <w:sz w:val="16"/>
                              <w:szCs w:val="16"/>
                            </w:rPr>
                            <w:t xml:space="preserve">1. </w:t>
                          </w:r>
                          <w:r>
                            <w:rPr>
                              <w:color w:val="0095D5"/>
                              <w:sz w:val="16"/>
                              <w:szCs w:val="16"/>
                            </w:rPr>
                            <w:t xml:space="preserve">DIGITE LA </w:t>
                          </w:r>
                          <w:r w:rsidRPr="005A0854">
                            <w:rPr>
                              <w:color w:val="0047AC"/>
                              <w:sz w:val="16"/>
                              <w:szCs w:val="16"/>
                            </w:rPr>
                            <w:t>IDENTIFICACIÓN DEL CONTRIBUYENTE</w:t>
                          </w:r>
                          <w:r w:rsidR="009F3867">
                            <w:rPr>
                              <w:color w:val="0095D5"/>
                              <w:sz w:val="16"/>
                              <w:szCs w:val="16"/>
                            </w:rPr>
                            <w:t xml:space="preserve"> Y PRESIONE LA TECL</w:t>
                          </w:r>
                          <w:r>
                            <w:rPr>
                              <w:color w:val="0095D5"/>
                              <w:sz w:val="16"/>
                              <w:szCs w:val="16"/>
                            </w:rPr>
                            <w:t xml:space="preserve">A </w:t>
                          </w:r>
                          <w:proofErr w:type="spellStart"/>
                          <w:r>
                            <w:rPr>
                              <w:color w:val="0095D5"/>
                              <w:sz w:val="16"/>
                              <w:szCs w:val="16"/>
                            </w:rPr>
                            <w:t>ENTER</w:t>
                          </w:r>
                          <w:proofErr w:type="spellEnd"/>
                          <w:r>
                            <w:rPr>
                              <w:color w:val="0095D5"/>
                              <w:sz w:val="16"/>
                              <w:szCs w:val="16"/>
                            </w:rPr>
                            <w:t xml:space="preserve"> </w:t>
                          </w:r>
                        </w:p>
                      </w:txbxContent>
                    </v:textbox>
                  </v:roundrect>
                  <v:shape id="7 Flecha izquierda" o:spid="_x0000_s1049" style="position:absolute;left:-290;top:1444;width:2095;height:1740;rotation:1537603fd;flip:y;visibility:visible;mso-wrap-style:square;v-text-anchor:middle" coordsize="1423035,131953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ax7MMA&#10;AADbAAAADwAAAGRycy9kb3ducmV2LnhtbESPT4vCMBTE78J+h/AEb5r4B1m6RpEVsbAntSzs7dE8&#10;22LzUppY67ffCILHYWZ+w6w2va1FR62vHGuYThQI4tyZigsN2Xk//gThA7LB2jFpeJCHzfpjsMLE&#10;uDsfqTuFQkQI+wQ1lCE0iZQ+L8min7iGOHoX11oMUbaFNC3eI9zWcqbUUlqsOC6U2NB3Sfn1dLMa&#10;fnJzOaS75SL92z4WqqtV9nvNtB4N++0XiEB9eIdf7dRomM/g+SX+ALn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Dax7MMAAADbAAAADwAAAAAAAAAAAAAAAACYAgAAZHJzL2Rv&#10;d25yZXYueG1sUEsFBgAAAAAEAAQA9QAAAIgDAAAAAA==&#10;" adj="-11796480,,5400" path="m,659765l659765,r-7952,496860l1423035,329883r,659765l659765,822670r,496860l,659765xe" fillcolor="#0047ac" strokecolor="#0047ac" strokeweight="1pt">
                    <v:stroke joinstyle="miter"/>
                    <v:formulas/>
                    <v:path arrowok="t" o:connecttype="custom" o:connectlocs="0,87025;97174,0;96002,65537;209592,43513;209592,130538;97174,108513;97174,174050;0,87025" o:connectangles="0,0,0,0,0,0,0,0" textboxrect="0,0,1423035,1319530"/>
                    <v:textbox inset="2mm,0,0,0">
                      <w:txbxContent>
                        <w:p w:rsidR="005A0854" w:rsidRDefault="005A0854" w:rsidP="00856599">
                          <w:pPr>
                            <w:jc w:val="center"/>
                          </w:pPr>
                        </w:p>
                      </w:txbxContent>
                    </v:textbox>
                  </v:shape>
                </v:group>
                <v:rect id="36 Rectángulo" o:spid="_x0000_s1050" style="position:absolute;left:1554;top:2682;width:34402;height:14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6uyMMA&#10;AADbAAAADwAAAGRycy9kb3ducmV2LnhtbESPwW7CMBBE70j9B2uRegMHUiGUYhBqaekRQj9gFW+T&#10;lHid2m4S+vU1EhLH0cy80aw2g2lER87XlhXMpgkI4sLqmksFn6e3yRKED8gaG8uk4EIeNuuH0Qoz&#10;bXs+UpeHUkQI+wwVVCG0mZS+qMign9qWOHpf1hkMUbpSaod9hJtGzpNkIQ3WHBcqbOmlouKc/xoF&#10;T+fvP3r/2bvtobf9a1umbidZqcfxsH0GEWgI9/Ct/aEVpAu4fok/QK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Y6uyMMAAADbAAAADwAAAAAAAAAAAAAAAACYAgAAZHJzL2Rv&#10;d25yZXYueG1sUEsFBgAAAAAEAAQA9QAAAIgDAAAAAA==&#10;" fillcolor="white [3212]" strokecolor="#00b0f0" strokeweight="1pt">
                  <v:textbox inset="0,0,0,0">
                    <w:txbxContent>
                      <w:p w:rsidR="005A0854" w:rsidRPr="00D56D9E" w:rsidRDefault="005A0854" w:rsidP="00856599">
                        <w:pPr>
                          <w:spacing w:line="240" w:lineRule="auto"/>
                          <w:jc w:val="center"/>
                          <w:rPr>
                            <w:i/>
                            <w:sz w:val="16"/>
                            <w:szCs w:val="16"/>
                          </w:rPr>
                        </w:pPr>
                        <w:r>
                          <w:rPr>
                            <w:i/>
                            <w:sz w:val="16"/>
                            <w:szCs w:val="16"/>
                          </w:rPr>
                          <w:t>Los campos del formulario se llenaran con la información del contribuyente</w:t>
                        </w:r>
                        <w:r w:rsidRPr="00D56D9E">
                          <w:rPr>
                            <w:i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2437F8">
        <w:rPr>
          <w:noProof/>
          <w:lang w:eastAsia="es-ES"/>
        </w:rPr>
        <w:drawing>
          <wp:inline distT="0" distB="0" distL="0" distR="0" wp14:anchorId="1AB29F89" wp14:editId="519F0E0E">
            <wp:extent cx="4976038" cy="316275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966" cy="3172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7F8" w:rsidRDefault="00881217" w:rsidP="008F4244">
      <w:pPr>
        <w:pStyle w:val="Epgrafe"/>
        <w:rPr>
          <w:lang w:eastAsia="es-ES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86368E">
        <w:rPr>
          <w:noProof/>
        </w:rPr>
        <w:t>3</w:t>
      </w:r>
      <w:r>
        <w:fldChar w:fldCharType="end"/>
      </w:r>
      <w:r>
        <w:t>. Instrucciones para proyectar convenio</w:t>
      </w:r>
    </w:p>
    <w:p w:rsidR="002437F8" w:rsidRDefault="002437F8" w:rsidP="00EA1D03">
      <w:pPr>
        <w:rPr>
          <w:lang w:val="es-CO" w:eastAsia="es-ES"/>
        </w:rPr>
      </w:pPr>
    </w:p>
    <w:p w:rsidR="00881217" w:rsidRDefault="009C5BA9" w:rsidP="00881217">
      <w:pPr>
        <w:keepNext/>
        <w:jc w:val="center"/>
      </w:pPr>
      <w:r>
        <w:rPr>
          <w:noProof/>
          <w:lang w:eastAsia="es-ES"/>
        </w:rPr>
        <w:lastRenderedPageBreak/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5A3390A0" wp14:editId="074021A5">
                <wp:simplePos x="0" y="0"/>
                <wp:positionH relativeFrom="column">
                  <wp:posOffset>2615540</wp:posOffset>
                </wp:positionH>
                <wp:positionV relativeFrom="paragraph">
                  <wp:posOffset>1370124</wp:posOffset>
                </wp:positionV>
                <wp:extent cx="3830500" cy="1430755"/>
                <wp:effectExtent l="0" t="0" r="17780" b="17145"/>
                <wp:wrapNone/>
                <wp:docPr id="53" name="53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30500" cy="1430755"/>
                          <a:chOff x="1096267" y="-95040"/>
                          <a:chExt cx="3831539" cy="1431343"/>
                        </a:xfrm>
                      </wpg:grpSpPr>
                      <wps:wsp>
                        <wps:cNvPr id="48" name="48 Rectángulo"/>
                        <wps:cNvSpPr/>
                        <wps:spPr>
                          <a:xfrm>
                            <a:off x="3170716" y="201835"/>
                            <a:ext cx="1584952" cy="249382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81217" w:rsidRPr="00D56D9E" w:rsidRDefault="00881217" w:rsidP="00881217">
                              <w:pPr>
                                <w:spacing w:line="240" w:lineRule="auto"/>
                                <w:jc w:val="center"/>
                                <w:rPr>
                                  <w:i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i/>
                                  <w:sz w:val="16"/>
                                  <w:szCs w:val="16"/>
                                </w:rPr>
                                <w:t xml:space="preserve">El </w:t>
                              </w:r>
                              <w:r w:rsidRPr="004D23D7">
                                <w:rPr>
                                  <w:i/>
                                  <w:color w:val="0095D5"/>
                                  <w:sz w:val="16"/>
                                  <w:szCs w:val="16"/>
                                </w:rPr>
                                <w:t xml:space="preserve">valor de Cuota Inicial </w:t>
                              </w:r>
                              <w:r>
                                <w:rPr>
                                  <w:i/>
                                  <w:sz w:val="16"/>
                                  <w:szCs w:val="16"/>
                                </w:rPr>
                                <w:t>se calcula automáticamente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5" name="45 Grupo"/>
                        <wpg:cNvGrpSpPr/>
                        <wpg:grpSpPr>
                          <a:xfrm>
                            <a:off x="1096267" y="-95040"/>
                            <a:ext cx="3659401" cy="1431343"/>
                            <a:chOff x="-1267944" y="-125206"/>
                            <a:chExt cx="2437168" cy="1434598"/>
                          </a:xfrm>
                        </wpg:grpSpPr>
                        <wps:wsp>
                          <wps:cNvPr id="46" name="46 Rectángulo redondeado"/>
                          <wps:cNvSpPr/>
                          <wps:spPr>
                            <a:xfrm>
                              <a:off x="112564" y="-125206"/>
                              <a:ext cx="1056660" cy="267689"/>
                            </a:xfrm>
                            <a:prstGeom prst="roundRect">
                              <a:avLst>
                                <a:gd name="adj" fmla="val 18884"/>
                              </a:avLst>
                            </a:prstGeom>
                            <a:solidFill>
                              <a:schemeClr val="bg1"/>
                            </a:solidFill>
                            <a:ln w="12700">
                              <a:solidFill>
                                <a:srgbClr val="0047AC"/>
                              </a:solidFill>
                            </a:ln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881217" w:rsidRPr="003B41AC" w:rsidRDefault="00F031A9" w:rsidP="00881217">
                                <w:pPr>
                                  <w:spacing w:line="240" w:lineRule="auto"/>
                                  <w:jc w:val="center"/>
                                  <w:rPr>
                                    <w:color w:val="0095D5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color w:val="0047AC"/>
                                    <w:sz w:val="16"/>
                                    <w:szCs w:val="16"/>
                                  </w:rPr>
                                  <w:t>4</w:t>
                                </w:r>
                                <w:r w:rsidR="00881217">
                                  <w:rPr>
                                    <w:color w:val="0047AC"/>
                                    <w:sz w:val="16"/>
                                    <w:szCs w:val="16"/>
                                  </w:rPr>
                                  <w:t>.</w:t>
                                </w:r>
                                <w:r w:rsidR="00881217" w:rsidRPr="001C037D">
                                  <w:rPr>
                                    <w:color w:val="0047AC"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r w:rsidR="00881217">
                                  <w:rPr>
                                    <w:color w:val="0095D5"/>
                                    <w:sz w:val="16"/>
                                    <w:szCs w:val="16"/>
                                  </w:rPr>
                                  <w:t xml:space="preserve">DIGITE EL </w:t>
                                </w:r>
                                <w:r w:rsidR="00881217" w:rsidRPr="000D73D2">
                                  <w:rPr>
                                    <w:color w:val="0047AC"/>
                                    <w:sz w:val="16"/>
                                    <w:szCs w:val="16"/>
                                  </w:rPr>
                                  <w:t>PORCENTAJE DE CUOTA INICIAL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7200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" name="7 Flecha izquierda"/>
                          <wps:cNvSpPr/>
                          <wps:spPr>
                            <a:xfrm rot="19127891" flipV="1">
                              <a:off x="34552" y="80526"/>
                              <a:ext cx="139035" cy="159587"/>
                            </a:xfrm>
                            <a:custGeom>
                              <a:avLst/>
                              <a:gdLst>
                                <a:gd name="connsiteX0" fmla="*/ 0 w 1423035"/>
                                <a:gd name="connsiteY0" fmla="*/ 659765 h 1319530"/>
                                <a:gd name="connsiteX1" fmla="*/ 659765 w 1423035"/>
                                <a:gd name="connsiteY1" fmla="*/ 0 h 1319530"/>
                                <a:gd name="connsiteX2" fmla="*/ 659765 w 1423035"/>
                                <a:gd name="connsiteY2" fmla="*/ 329883 h 1319530"/>
                                <a:gd name="connsiteX3" fmla="*/ 1423035 w 1423035"/>
                                <a:gd name="connsiteY3" fmla="*/ 329883 h 1319530"/>
                                <a:gd name="connsiteX4" fmla="*/ 1423035 w 1423035"/>
                                <a:gd name="connsiteY4" fmla="*/ 989648 h 1319530"/>
                                <a:gd name="connsiteX5" fmla="*/ 659765 w 1423035"/>
                                <a:gd name="connsiteY5" fmla="*/ 989648 h 1319530"/>
                                <a:gd name="connsiteX6" fmla="*/ 659765 w 1423035"/>
                                <a:gd name="connsiteY6" fmla="*/ 1319530 h 1319530"/>
                                <a:gd name="connsiteX7" fmla="*/ 0 w 1423035"/>
                                <a:gd name="connsiteY7" fmla="*/ 659765 h 1319530"/>
                                <a:gd name="connsiteX0" fmla="*/ 0 w 1423035"/>
                                <a:gd name="connsiteY0" fmla="*/ 659765 h 1319530"/>
                                <a:gd name="connsiteX1" fmla="*/ 659765 w 1423035"/>
                                <a:gd name="connsiteY1" fmla="*/ 0 h 1319530"/>
                                <a:gd name="connsiteX2" fmla="*/ 659765 w 1423035"/>
                                <a:gd name="connsiteY2" fmla="*/ 329883 h 1319530"/>
                                <a:gd name="connsiteX3" fmla="*/ 1423035 w 1423035"/>
                                <a:gd name="connsiteY3" fmla="*/ 329883 h 1319530"/>
                                <a:gd name="connsiteX4" fmla="*/ 1423035 w 1423035"/>
                                <a:gd name="connsiteY4" fmla="*/ 989648 h 1319530"/>
                                <a:gd name="connsiteX5" fmla="*/ 659765 w 1423035"/>
                                <a:gd name="connsiteY5" fmla="*/ 822670 h 1319530"/>
                                <a:gd name="connsiteX6" fmla="*/ 659765 w 1423035"/>
                                <a:gd name="connsiteY6" fmla="*/ 1319530 h 1319530"/>
                                <a:gd name="connsiteX7" fmla="*/ 0 w 1423035"/>
                                <a:gd name="connsiteY7" fmla="*/ 659765 h 1319530"/>
                                <a:gd name="connsiteX0" fmla="*/ 0 w 1423035"/>
                                <a:gd name="connsiteY0" fmla="*/ 659765 h 1319530"/>
                                <a:gd name="connsiteX1" fmla="*/ 659765 w 1423035"/>
                                <a:gd name="connsiteY1" fmla="*/ 0 h 1319530"/>
                                <a:gd name="connsiteX2" fmla="*/ 651813 w 1423035"/>
                                <a:gd name="connsiteY2" fmla="*/ 496860 h 1319530"/>
                                <a:gd name="connsiteX3" fmla="*/ 1423035 w 1423035"/>
                                <a:gd name="connsiteY3" fmla="*/ 329883 h 1319530"/>
                                <a:gd name="connsiteX4" fmla="*/ 1423035 w 1423035"/>
                                <a:gd name="connsiteY4" fmla="*/ 989648 h 1319530"/>
                                <a:gd name="connsiteX5" fmla="*/ 659765 w 1423035"/>
                                <a:gd name="connsiteY5" fmla="*/ 822670 h 1319530"/>
                                <a:gd name="connsiteX6" fmla="*/ 659765 w 1423035"/>
                                <a:gd name="connsiteY6" fmla="*/ 1319530 h 1319530"/>
                                <a:gd name="connsiteX7" fmla="*/ 0 w 1423035"/>
                                <a:gd name="connsiteY7" fmla="*/ 659765 h 13195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</a:cxnLst>
                              <a:rect l="l" t="t" r="r" b="b"/>
                              <a:pathLst>
                                <a:path w="1423035" h="1319530">
                                  <a:moveTo>
                                    <a:pt x="0" y="659765"/>
                                  </a:moveTo>
                                  <a:lnTo>
                                    <a:pt x="659765" y="0"/>
                                  </a:lnTo>
                                  <a:lnTo>
                                    <a:pt x="651813" y="496860"/>
                                  </a:lnTo>
                                  <a:lnTo>
                                    <a:pt x="1423035" y="329883"/>
                                  </a:lnTo>
                                  <a:lnTo>
                                    <a:pt x="1423035" y="989648"/>
                                  </a:lnTo>
                                  <a:lnTo>
                                    <a:pt x="659765" y="822670"/>
                                  </a:lnTo>
                                  <a:lnTo>
                                    <a:pt x="659765" y="1319530"/>
                                  </a:lnTo>
                                  <a:lnTo>
                                    <a:pt x="0" y="6597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47AC"/>
                            </a:solidFill>
                            <a:ln w="12700">
                              <a:solidFill>
                                <a:srgbClr val="0047AC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881217" w:rsidRDefault="00881217" w:rsidP="00881217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7200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" name="54 Rectángulo redondeado"/>
                          <wps:cNvSpPr/>
                          <wps:spPr>
                            <a:xfrm>
                              <a:off x="-1267944" y="1041703"/>
                              <a:ext cx="1056660" cy="267689"/>
                            </a:xfrm>
                            <a:prstGeom prst="roundRect">
                              <a:avLst>
                                <a:gd name="adj" fmla="val 18884"/>
                              </a:avLst>
                            </a:prstGeom>
                            <a:solidFill>
                              <a:schemeClr val="bg1"/>
                            </a:solidFill>
                            <a:ln w="12700">
                              <a:solidFill>
                                <a:srgbClr val="0047AC"/>
                              </a:solidFill>
                            </a:ln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F031A9" w:rsidRPr="003B41AC" w:rsidRDefault="00F031A9" w:rsidP="00881217">
                                <w:pPr>
                                  <w:spacing w:line="240" w:lineRule="auto"/>
                                  <w:jc w:val="center"/>
                                  <w:rPr>
                                    <w:color w:val="0095D5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color w:val="0047AC"/>
                                    <w:sz w:val="16"/>
                                    <w:szCs w:val="16"/>
                                  </w:rPr>
                                  <w:t xml:space="preserve">6. </w:t>
                                </w:r>
                                <w:r>
                                  <w:rPr>
                                    <w:color w:val="0095D5"/>
                                    <w:sz w:val="16"/>
                                    <w:szCs w:val="16"/>
                                  </w:rPr>
                                  <w:t>HAGA CLIC EN</w:t>
                                </w:r>
                                <w:r w:rsidRPr="000D73D2">
                                  <w:rPr>
                                    <w:color w:val="0047AC"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47AC"/>
                                    <w:sz w:val="16"/>
                                    <w:szCs w:val="16"/>
                                  </w:rPr>
                                  <w:t>PROYECTAR CONVENIO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7200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" name="7 Flecha izquierda"/>
                          <wps:cNvSpPr/>
                          <wps:spPr>
                            <a:xfrm rot="19127891" flipH="1">
                              <a:off x="-273999" y="943799"/>
                              <a:ext cx="139035" cy="159587"/>
                            </a:xfrm>
                            <a:custGeom>
                              <a:avLst/>
                              <a:gdLst>
                                <a:gd name="connsiteX0" fmla="*/ 0 w 1423035"/>
                                <a:gd name="connsiteY0" fmla="*/ 659765 h 1319530"/>
                                <a:gd name="connsiteX1" fmla="*/ 659765 w 1423035"/>
                                <a:gd name="connsiteY1" fmla="*/ 0 h 1319530"/>
                                <a:gd name="connsiteX2" fmla="*/ 659765 w 1423035"/>
                                <a:gd name="connsiteY2" fmla="*/ 329883 h 1319530"/>
                                <a:gd name="connsiteX3" fmla="*/ 1423035 w 1423035"/>
                                <a:gd name="connsiteY3" fmla="*/ 329883 h 1319530"/>
                                <a:gd name="connsiteX4" fmla="*/ 1423035 w 1423035"/>
                                <a:gd name="connsiteY4" fmla="*/ 989648 h 1319530"/>
                                <a:gd name="connsiteX5" fmla="*/ 659765 w 1423035"/>
                                <a:gd name="connsiteY5" fmla="*/ 989648 h 1319530"/>
                                <a:gd name="connsiteX6" fmla="*/ 659765 w 1423035"/>
                                <a:gd name="connsiteY6" fmla="*/ 1319530 h 1319530"/>
                                <a:gd name="connsiteX7" fmla="*/ 0 w 1423035"/>
                                <a:gd name="connsiteY7" fmla="*/ 659765 h 1319530"/>
                                <a:gd name="connsiteX0" fmla="*/ 0 w 1423035"/>
                                <a:gd name="connsiteY0" fmla="*/ 659765 h 1319530"/>
                                <a:gd name="connsiteX1" fmla="*/ 659765 w 1423035"/>
                                <a:gd name="connsiteY1" fmla="*/ 0 h 1319530"/>
                                <a:gd name="connsiteX2" fmla="*/ 659765 w 1423035"/>
                                <a:gd name="connsiteY2" fmla="*/ 329883 h 1319530"/>
                                <a:gd name="connsiteX3" fmla="*/ 1423035 w 1423035"/>
                                <a:gd name="connsiteY3" fmla="*/ 329883 h 1319530"/>
                                <a:gd name="connsiteX4" fmla="*/ 1423035 w 1423035"/>
                                <a:gd name="connsiteY4" fmla="*/ 989648 h 1319530"/>
                                <a:gd name="connsiteX5" fmla="*/ 659765 w 1423035"/>
                                <a:gd name="connsiteY5" fmla="*/ 822670 h 1319530"/>
                                <a:gd name="connsiteX6" fmla="*/ 659765 w 1423035"/>
                                <a:gd name="connsiteY6" fmla="*/ 1319530 h 1319530"/>
                                <a:gd name="connsiteX7" fmla="*/ 0 w 1423035"/>
                                <a:gd name="connsiteY7" fmla="*/ 659765 h 1319530"/>
                                <a:gd name="connsiteX0" fmla="*/ 0 w 1423035"/>
                                <a:gd name="connsiteY0" fmla="*/ 659765 h 1319530"/>
                                <a:gd name="connsiteX1" fmla="*/ 659765 w 1423035"/>
                                <a:gd name="connsiteY1" fmla="*/ 0 h 1319530"/>
                                <a:gd name="connsiteX2" fmla="*/ 651813 w 1423035"/>
                                <a:gd name="connsiteY2" fmla="*/ 496860 h 1319530"/>
                                <a:gd name="connsiteX3" fmla="*/ 1423035 w 1423035"/>
                                <a:gd name="connsiteY3" fmla="*/ 329883 h 1319530"/>
                                <a:gd name="connsiteX4" fmla="*/ 1423035 w 1423035"/>
                                <a:gd name="connsiteY4" fmla="*/ 989648 h 1319530"/>
                                <a:gd name="connsiteX5" fmla="*/ 659765 w 1423035"/>
                                <a:gd name="connsiteY5" fmla="*/ 822670 h 1319530"/>
                                <a:gd name="connsiteX6" fmla="*/ 659765 w 1423035"/>
                                <a:gd name="connsiteY6" fmla="*/ 1319530 h 1319530"/>
                                <a:gd name="connsiteX7" fmla="*/ 0 w 1423035"/>
                                <a:gd name="connsiteY7" fmla="*/ 659765 h 13195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</a:cxnLst>
                              <a:rect l="l" t="t" r="r" b="b"/>
                              <a:pathLst>
                                <a:path w="1423035" h="1319530">
                                  <a:moveTo>
                                    <a:pt x="0" y="659765"/>
                                  </a:moveTo>
                                  <a:lnTo>
                                    <a:pt x="659765" y="0"/>
                                  </a:lnTo>
                                  <a:lnTo>
                                    <a:pt x="651813" y="496860"/>
                                  </a:lnTo>
                                  <a:lnTo>
                                    <a:pt x="1423035" y="329883"/>
                                  </a:lnTo>
                                  <a:lnTo>
                                    <a:pt x="1423035" y="989648"/>
                                  </a:lnTo>
                                  <a:lnTo>
                                    <a:pt x="659765" y="822670"/>
                                  </a:lnTo>
                                  <a:lnTo>
                                    <a:pt x="659765" y="1319530"/>
                                  </a:lnTo>
                                  <a:lnTo>
                                    <a:pt x="0" y="6597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47AC"/>
                            </a:solidFill>
                            <a:ln w="12700">
                              <a:solidFill>
                                <a:srgbClr val="0047AC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F031A9" w:rsidRDefault="00F031A9" w:rsidP="00881217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7200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9" name="49 Grupo"/>
                        <wpg:cNvGrpSpPr/>
                        <wpg:grpSpPr>
                          <a:xfrm flipH="1">
                            <a:off x="3426031" y="623454"/>
                            <a:ext cx="1501775" cy="622935"/>
                            <a:chOff x="268043" y="-89774"/>
                            <a:chExt cx="1000348" cy="625497"/>
                          </a:xfrm>
                        </wpg:grpSpPr>
                        <wps:wsp>
                          <wps:cNvPr id="50" name="50 Rectángulo redondeado"/>
                          <wps:cNvSpPr/>
                          <wps:spPr>
                            <a:xfrm>
                              <a:off x="268043" y="-30078"/>
                              <a:ext cx="893273" cy="565801"/>
                            </a:xfrm>
                            <a:prstGeom prst="roundRect">
                              <a:avLst>
                                <a:gd name="adj" fmla="val 18884"/>
                              </a:avLst>
                            </a:prstGeom>
                            <a:solidFill>
                              <a:schemeClr val="bg1"/>
                            </a:solidFill>
                            <a:ln w="12700">
                              <a:solidFill>
                                <a:srgbClr val="0047AC"/>
                              </a:solidFill>
                            </a:ln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881217" w:rsidRPr="003B41AC" w:rsidRDefault="00F031A9" w:rsidP="00881217">
                                <w:pPr>
                                  <w:spacing w:line="240" w:lineRule="auto"/>
                                  <w:jc w:val="center"/>
                                  <w:rPr>
                                    <w:color w:val="0095D5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color w:val="0047AC"/>
                                    <w:sz w:val="16"/>
                                    <w:szCs w:val="16"/>
                                  </w:rPr>
                                  <w:t>5</w:t>
                                </w:r>
                                <w:r w:rsidR="00881217">
                                  <w:rPr>
                                    <w:color w:val="0047AC"/>
                                    <w:sz w:val="16"/>
                                    <w:szCs w:val="16"/>
                                  </w:rPr>
                                  <w:t>.</w:t>
                                </w:r>
                                <w:r w:rsidR="00881217" w:rsidRPr="001C037D">
                                  <w:rPr>
                                    <w:color w:val="0047AC"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r w:rsidR="00881217">
                                  <w:rPr>
                                    <w:color w:val="0095D5"/>
                                    <w:sz w:val="16"/>
                                    <w:szCs w:val="16"/>
                                  </w:rPr>
                                  <w:t xml:space="preserve">DIGITE EL </w:t>
                                </w:r>
                                <w:r w:rsidR="00881217">
                                  <w:rPr>
                                    <w:color w:val="0047AC"/>
                                    <w:sz w:val="16"/>
                                    <w:szCs w:val="16"/>
                                  </w:rPr>
                                  <w:t>NÚMERO DE CUOTAS DEL CONVENIO</w:t>
                                </w:r>
                                <w:r w:rsidR="00881217" w:rsidRPr="004D23D7">
                                  <w:rPr>
                                    <w:color w:val="0095D5"/>
                                    <w:sz w:val="16"/>
                                    <w:szCs w:val="16"/>
                                  </w:rPr>
                                  <w:t xml:space="preserve"> Y SELECCIONE LA </w:t>
                                </w:r>
                                <w:r w:rsidR="00881217">
                                  <w:rPr>
                                    <w:color w:val="0047AC"/>
                                    <w:sz w:val="16"/>
                                    <w:szCs w:val="16"/>
                                  </w:rPr>
                                  <w:t>FECHA DE LA PRIMERA CUOTA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7200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" name="7 Flecha izquierda"/>
                          <wps:cNvSpPr/>
                          <wps:spPr>
                            <a:xfrm rot="19961184" flipH="1">
                              <a:off x="1129356" y="-89774"/>
                              <a:ext cx="139035" cy="159587"/>
                            </a:xfrm>
                            <a:custGeom>
                              <a:avLst/>
                              <a:gdLst>
                                <a:gd name="connsiteX0" fmla="*/ 0 w 1423035"/>
                                <a:gd name="connsiteY0" fmla="*/ 659765 h 1319530"/>
                                <a:gd name="connsiteX1" fmla="*/ 659765 w 1423035"/>
                                <a:gd name="connsiteY1" fmla="*/ 0 h 1319530"/>
                                <a:gd name="connsiteX2" fmla="*/ 659765 w 1423035"/>
                                <a:gd name="connsiteY2" fmla="*/ 329883 h 1319530"/>
                                <a:gd name="connsiteX3" fmla="*/ 1423035 w 1423035"/>
                                <a:gd name="connsiteY3" fmla="*/ 329883 h 1319530"/>
                                <a:gd name="connsiteX4" fmla="*/ 1423035 w 1423035"/>
                                <a:gd name="connsiteY4" fmla="*/ 989648 h 1319530"/>
                                <a:gd name="connsiteX5" fmla="*/ 659765 w 1423035"/>
                                <a:gd name="connsiteY5" fmla="*/ 989648 h 1319530"/>
                                <a:gd name="connsiteX6" fmla="*/ 659765 w 1423035"/>
                                <a:gd name="connsiteY6" fmla="*/ 1319530 h 1319530"/>
                                <a:gd name="connsiteX7" fmla="*/ 0 w 1423035"/>
                                <a:gd name="connsiteY7" fmla="*/ 659765 h 1319530"/>
                                <a:gd name="connsiteX0" fmla="*/ 0 w 1423035"/>
                                <a:gd name="connsiteY0" fmla="*/ 659765 h 1319530"/>
                                <a:gd name="connsiteX1" fmla="*/ 659765 w 1423035"/>
                                <a:gd name="connsiteY1" fmla="*/ 0 h 1319530"/>
                                <a:gd name="connsiteX2" fmla="*/ 659765 w 1423035"/>
                                <a:gd name="connsiteY2" fmla="*/ 329883 h 1319530"/>
                                <a:gd name="connsiteX3" fmla="*/ 1423035 w 1423035"/>
                                <a:gd name="connsiteY3" fmla="*/ 329883 h 1319530"/>
                                <a:gd name="connsiteX4" fmla="*/ 1423035 w 1423035"/>
                                <a:gd name="connsiteY4" fmla="*/ 989648 h 1319530"/>
                                <a:gd name="connsiteX5" fmla="*/ 659765 w 1423035"/>
                                <a:gd name="connsiteY5" fmla="*/ 822670 h 1319530"/>
                                <a:gd name="connsiteX6" fmla="*/ 659765 w 1423035"/>
                                <a:gd name="connsiteY6" fmla="*/ 1319530 h 1319530"/>
                                <a:gd name="connsiteX7" fmla="*/ 0 w 1423035"/>
                                <a:gd name="connsiteY7" fmla="*/ 659765 h 1319530"/>
                                <a:gd name="connsiteX0" fmla="*/ 0 w 1423035"/>
                                <a:gd name="connsiteY0" fmla="*/ 659765 h 1319530"/>
                                <a:gd name="connsiteX1" fmla="*/ 659765 w 1423035"/>
                                <a:gd name="connsiteY1" fmla="*/ 0 h 1319530"/>
                                <a:gd name="connsiteX2" fmla="*/ 651813 w 1423035"/>
                                <a:gd name="connsiteY2" fmla="*/ 496860 h 1319530"/>
                                <a:gd name="connsiteX3" fmla="*/ 1423035 w 1423035"/>
                                <a:gd name="connsiteY3" fmla="*/ 329883 h 1319530"/>
                                <a:gd name="connsiteX4" fmla="*/ 1423035 w 1423035"/>
                                <a:gd name="connsiteY4" fmla="*/ 989648 h 1319530"/>
                                <a:gd name="connsiteX5" fmla="*/ 659765 w 1423035"/>
                                <a:gd name="connsiteY5" fmla="*/ 822670 h 1319530"/>
                                <a:gd name="connsiteX6" fmla="*/ 659765 w 1423035"/>
                                <a:gd name="connsiteY6" fmla="*/ 1319530 h 1319530"/>
                                <a:gd name="connsiteX7" fmla="*/ 0 w 1423035"/>
                                <a:gd name="connsiteY7" fmla="*/ 659765 h 13195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</a:cxnLst>
                              <a:rect l="l" t="t" r="r" b="b"/>
                              <a:pathLst>
                                <a:path w="1423035" h="1319530">
                                  <a:moveTo>
                                    <a:pt x="0" y="659765"/>
                                  </a:moveTo>
                                  <a:lnTo>
                                    <a:pt x="659765" y="0"/>
                                  </a:lnTo>
                                  <a:lnTo>
                                    <a:pt x="651813" y="496860"/>
                                  </a:lnTo>
                                  <a:lnTo>
                                    <a:pt x="1423035" y="329883"/>
                                  </a:lnTo>
                                  <a:lnTo>
                                    <a:pt x="1423035" y="989648"/>
                                  </a:lnTo>
                                  <a:lnTo>
                                    <a:pt x="659765" y="822670"/>
                                  </a:lnTo>
                                  <a:lnTo>
                                    <a:pt x="659765" y="1319530"/>
                                  </a:lnTo>
                                  <a:lnTo>
                                    <a:pt x="0" y="6597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47AC"/>
                            </a:solidFill>
                            <a:ln w="12700">
                              <a:solidFill>
                                <a:srgbClr val="0047AC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881217" w:rsidRDefault="00881217" w:rsidP="00881217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7200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53 Grupo" o:spid="_x0000_s1051" style="position:absolute;left:0;text-align:left;margin-left:205.95pt;margin-top:107.9pt;width:301.6pt;height:112.65pt;z-index:251676672;mso-width-relative:margin;mso-height-relative:margin" coordorigin="10962,-950" coordsize="38315,143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">
                <v:rect id="48 Rectángulo" o:spid="_x0000_s1052" style="position:absolute;left:31707;top:2018;width:15849;height:24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1vsXL8A&#10;AADbAAAADwAAAGRycy9kb3ducmV2LnhtbERPzU7CQBC+k/gOmzHhBluFEFJZCFFBjoA+wKQ7tpXu&#10;bN1daeXpmQMJxy/f/2LVu0adKcTas4GncQaKuPC25tLA1+dmNAcVE7LFxjMZ+KcIq+XDYIG59R0f&#10;6HxMpZIQjjkaqFJqc61jUZHDOPYtsXDfPjhMAkOpbcBOwl2jn7Nsph3WLA0VtvRaUXE6/jkD09PP&#10;hba/H2G973z31paT8K7ZmOFjv34BlahPd/HNvbPik7HyRX6AXl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nW+xcvwAAANsAAAAPAAAAAAAAAAAAAAAAAJgCAABkcnMvZG93bnJl&#10;di54bWxQSwUGAAAAAAQABAD1AAAAhAMAAAAA&#10;" fillcolor="white [3212]" strokecolor="#00b0f0" strokeweight="1pt">
                  <v:textbox inset="0,0,0,0">
                    <w:txbxContent>
                      <w:p w:rsidR="00881217" w:rsidRPr="00D56D9E" w:rsidRDefault="00881217" w:rsidP="00881217">
                        <w:pPr>
                          <w:spacing w:line="240" w:lineRule="auto"/>
                          <w:jc w:val="center"/>
                          <w:rPr>
                            <w:i/>
                            <w:sz w:val="16"/>
                            <w:szCs w:val="16"/>
                          </w:rPr>
                        </w:pPr>
                        <w:r>
                          <w:rPr>
                            <w:i/>
                            <w:sz w:val="16"/>
                            <w:szCs w:val="16"/>
                          </w:rPr>
                          <w:t xml:space="preserve">El </w:t>
                        </w:r>
                        <w:r w:rsidRPr="004D23D7">
                          <w:rPr>
                            <w:i/>
                            <w:color w:val="0095D5"/>
                            <w:sz w:val="16"/>
                            <w:szCs w:val="16"/>
                          </w:rPr>
                          <w:t xml:space="preserve">valor de Cuota Inicial </w:t>
                        </w:r>
                        <w:r>
                          <w:rPr>
                            <w:i/>
                            <w:sz w:val="16"/>
                            <w:szCs w:val="16"/>
                          </w:rPr>
                          <w:t>se calcula automáticamente</w:t>
                        </w:r>
                      </w:p>
                    </w:txbxContent>
                  </v:textbox>
                </v:rect>
                <v:group id="45 Grupo" o:spid="_x0000_s1053" style="position:absolute;left:10962;top:-950;width:36594;height:14313" coordorigin="-12679,-1252" coordsize="24371,143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vlOn8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v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75Tp/FAAAA2wAA&#10;AA8AAAAAAAAAAAAAAAAAqgIAAGRycy9kb3ducmV2LnhtbFBLBQYAAAAABAAEAPoAAACcAwAAAAA=&#10;">
                  <v:roundrect id="46 Rectángulo redondeado" o:spid="_x0000_s1054" style="position:absolute;left:1125;top:-1252;width:10567;height:2676;visibility:visible;mso-wrap-style:square;v-text-anchor:middle" arcsize="12376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4sMcUA&#10;AADbAAAADwAAAGRycy9kb3ducmV2LnhtbESPQWvCQBSE70L/w/IKvdWNVkJJ3QQpCL0oVoP1+Mi+&#10;boLZt2l2q9Ff7xYKHoeZ+YaZF4NtxYl63zhWMBknIIgrpxs2Csrd8vkVhA/IGlvHpOBCHor8YTTH&#10;TLszf9JpG4yIEPYZKqhD6DIpfVWTRT92HXH0vl1vMUTZG6l7PEe4beU0SVJpseG4UGNH7zVVx+2v&#10;VbBIuo392afG+OtqvS9Xh5cvc1Dq6XFYvIEINIR7+L/9oRXMUvj7En+AzG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viwxxQAAANsAAAAPAAAAAAAAAAAAAAAAAJgCAABkcnMv&#10;ZG93bnJldi54bWxQSwUGAAAAAAQABAD1AAAAigMAAAAA&#10;" fillcolor="white [3212]" strokecolor="#0047ac" strokeweight="1pt">
                    <v:textbox inset="2mm,0,0,0">
                      <w:txbxContent>
                        <w:p w:rsidR="00881217" w:rsidRPr="003B41AC" w:rsidRDefault="00F031A9" w:rsidP="00881217">
                          <w:pPr>
                            <w:spacing w:line="240" w:lineRule="auto"/>
                            <w:jc w:val="center"/>
                            <w:rPr>
                              <w:color w:val="0095D5"/>
                              <w:sz w:val="16"/>
                              <w:szCs w:val="16"/>
                            </w:rPr>
                          </w:pPr>
                          <w:r>
                            <w:rPr>
                              <w:color w:val="0047AC"/>
                              <w:sz w:val="16"/>
                              <w:szCs w:val="16"/>
                            </w:rPr>
                            <w:t>4</w:t>
                          </w:r>
                          <w:r w:rsidR="00881217">
                            <w:rPr>
                              <w:color w:val="0047AC"/>
                              <w:sz w:val="16"/>
                              <w:szCs w:val="16"/>
                            </w:rPr>
                            <w:t>.</w:t>
                          </w:r>
                          <w:r w:rsidR="00881217" w:rsidRPr="001C037D">
                            <w:rPr>
                              <w:color w:val="0047AC"/>
                              <w:sz w:val="16"/>
                              <w:szCs w:val="16"/>
                            </w:rPr>
                            <w:t xml:space="preserve"> </w:t>
                          </w:r>
                          <w:r w:rsidR="00881217">
                            <w:rPr>
                              <w:color w:val="0095D5"/>
                              <w:sz w:val="16"/>
                              <w:szCs w:val="16"/>
                            </w:rPr>
                            <w:t xml:space="preserve">DIGITE EL </w:t>
                          </w:r>
                          <w:r w:rsidR="00881217" w:rsidRPr="000D73D2">
                            <w:rPr>
                              <w:color w:val="0047AC"/>
                              <w:sz w:val="16"/>
                              <w:szCs w:val="16"/>
                            </w:rPr>
                            <w:t>PORCENTAJE DE CUOTA INICIAL</w:t>
                          </w:r>
                        </w:p>
                      </w:txbxContent>
                    </v:textbox>
                  </v:roundrect>
                  <v:shape id="7 Flecha izquierda" o:spid="_x0000_s1055" style="position:absolute;left:345;top:805;width:1390;height:1596;rotation:2700202fd;flip:y;visibility:visible;mso-wrap-style:square;v-text-anchor:middle" coordsize="1423035,131953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zgZMUA&#10;AADbAAAADwAAAGRycy9kb3ducmV2LnhtbESPzWrDMBCE74G+g9hCLqGRG0xSHMumFALtpVAnl9w2&#10;1voHWytjKbHbp68KhRyHmfmGSfPZ9OJGo2stK3heRyCIS6tbrhWcjoenFxDOI2vsLZOCb3KQZw+L&#10;FBNtJ/6iW+FrESDsElTQeD8kUrqyIYNubQfi4FV2NOiDHGupR5wC3PRyE0VbabDlsNDgQG8NlV1x&#10;NQoupjpFvorL4uP8OZwP3cr+9Fello/z6x6Ep9nfw//td60g3sHfl/ADZPY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/OBkxQAAANsAAAAPAAAAAAAAAAAAAAAAAJgCAABkcnMv&#10;ZG93bnJldi54bWxQSwUGAAAAAAQABAD1AAAAigMAAAAA&#10;" adj="-11796480,,5400" path="m,659765l659765,r-7952,496860l1423035,329883r,659765l659765,822670r,496860l,659765xe" fillcolor="#0047ac" strokecolor="#0047ac" strokeweight="1pt">
                    <v:stroke joinstyle="miter"/>
                    <v:formulas/>
                    <v:path arrowok="t" o:connecttype="custom" o:connectlocs="0,79794;64461,0;63684,60091;139035,39897;139035,119690;64461,99496;64461,159587;0,79794" o:connectangles="0,0,0,0,0,0,0,0" textboxrect="0,0,1423035,1319530"/>
                    <v:textbox inset="2mm,0,0,0">
                      <w:txbxContent>
                        <w:p w:rsidR="00881217" w:rsidRDefault="00881217" w:rsidP="00881217">
                          <w:pPr>
                            <w:jc w:val="center"/>
                          </w:pPr>
                        </w:p>
                      </w:txbxContent>
                    </v:textbox>
                  </v:shape>
                  <v:roundrect id="54 Rectángulo redondeado" o:spid="_x0000_s1056" style="position:absolute;left:-12679;top:10417;width:10567;height:2676;visibility:visible;mso-wrap-style:square;v-text-anchor:middle" arcsize="12376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mBAMQA&#10;AADbAAAADwAAAGRycy9kb3ducmV2LnhtbESPQWsCMRSE7wX/Q3iCt5q1WpGtUUQQvChWxXp8bF6z&#10;Szcv203U1V9vBMHjMDPfMONpY0txptoXjhX0ugkI4szpgo2C/W7xPgLhA7LG0jEpuJKH6aT1NsZU&#10;uwt/03kbjIgQ9ikqyEOoUil9lpNF33UVcfR+XW0xRFkbqWu8RLgt5UeSDKXFguNCjhXNc8r+tier&#10;YJZUG/t/GBrjb6v1Yb869n/MUalOu5l9gQjUhFf42V5qBZ8DeHyJP0BO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D5gQDEAAAA2wAAAA8AAAAAAAAAAAAAAAAAmAIAAGRycy9k&#10;b3ducmV2LnhtbFBLBQYAAAAABAAEAPUAAACJAwAAAAA=&#10;" fillcolor="white [3212]" strokecolor="#0047ac" strokeweight="1pt">
                    <v:textbox inset="2mm,0,0,0">
                      <w:txbxContent>
                        <w:p w:rsidR="00F031A9" w:rsidRPr="003B41AC" w:rsidRDefault="00F031A9" w:rsidP="00881217">
                          <w:pPr>
                            <w:spacing w:line="240" w:lineRule="auto"/>
                            <w:jc w:val="center"/>
                            <w:rPr>
                              <w:color w:val="0095D5"/>
                              <w:sz w:val="16"/>
                              <w:szCs w:val="16"/>
                            </w:rPr>
                          </w:pPr>
                          <w:r>
                            <w:rPr>
                              <w:color w:val="0047AC"/>
                              <w:sz w:val="16"/>
                              <w:szCs w:val="16"/>
                            </w:rPr>
                            <w:t xml:space="preserve">6. </w:t>
                          </w:r>
                          <w:r>
                            <w:rPr>
                              <w:color w:val="0095D5"/>
                              <w:sz w:val="16"/>
                              <w:szCs w:val="16"/>
                            </w:rPr>
                            <w:t>HAGA CLIC EN</w:t>
                          </w:r>
                          <w:r w:rsidRPr="000D73D2">
                            <w:rPr>
                              <w:color w:val="0047AC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color w:val="0047AC"/>
                              <w:sz w:val="16"/>
                              <w:szCs w:val="16"/>
                            </w:rPr>
                            <w:t>PROYECTAR CONVENIO</w:t>
                          </w:r>
                        </w:p>
                      </w:txbxContent>
                    </v:textbox>
                  </v:roundrect>
                  <v:shape id="7 Flecha izquierda" o:spid="_x0000_s1057" style="position:absolute;left:-2739;top:9437;width:1390;height:1596;rotation:2700202fd;flip:x;visibility:visible;mso-wrap-style:square;v-text-anchor:middle" coordsize="1423035,131953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tNVcMA&#10;AADbAAAADwAAAGRycy9kb3ducmV2LnhtbESPzarCMBSE9xd8h3AENxdNFRWpRhFB0I1gdePu2Jz+&#10;YHNSmqj1Pv2NILgcZuYbZrFqTSUe1LjSsoLhIAJBnFpdcq7gfNr2ZyCcR9ZYWSYFL3KwWnZ+Fhhr&#10;++QjPRKfiwBhF6OCwvs6ltKlBRl0A1sTBy+zjUEfZJNL3eAzwE0lR1E0lQZLDgsF1rQpKL0ld6Pg&#10;arJz5LNxmuwvh/qyvf3av+quVK/brucgPLX+G/60d1rBZALvL+EHy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rtNVcMAAADbAAAADwAAAAAAAAAAAAAAAACYAgAAZHJzL2Rv&#10;d25yZXYueG1sUEsFBgAAAAAEAAQA9QAAAIgDAAAAAA==&#10;" adj="-11796480,,5400" path="m,659765l659765,r-7952,496860l1423035,329883r,659765l659765,822670r,496860l,659765xe" fillcolor="#0047ac" strokecolor="#0047ac" strokeweight="1pt">
                    <v:stroke joinstyle="miter"/>
                    <v:formulas/>
                    <v:path arrowok="t" o:connecttype="custom" o:connectlocs="0,79794;64461,0;63684,60091;139035,39897;139035,119690;64461,99496;64461,159587;0,79794" o:connectangles="0,0,0,0,0,0,0,0" textboxrect="0,0,1423035,1319530"/>
                    <v:textbox inset="2mm,0,0,0">
                      <w:txbxContent>
                        <w:p w:rsidR="00F031A9" w:rsidRDefault="00F031A9" w:rsidP="00881217">
                          <w:pPr>
                            <w:jc w:val="center"/>
                          </w:pPr>
                        </w:p>
                      </w:txbxContent>
                    </v:textbox>
                  </v:shape>
                </v:group>
                <v:group id="49 Grupo" o:spid="_x0000_s1058" style="position:absolute;left:34260;top:6234;width:15018;height:6229;flip:x" coordorigin="2680,-897" coordsize="10003,62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NYyCwwwAAANsAAAAP&#10;AAAAAAAAAAAAAAAAAKoCAABkcnMvZG93bnJldi54bWxQSwUGAAAAAAQABAD6AAAAmgMAAAAA&#10;">
                  <v:roundrect id="50 Rectángulo redondeado" o:spid="_x0000_s1059" style="position:absolute;left:2680;top:-300;width:8933;height:5657;visibility:visible;mso-wrap-style:square;v-text-anchor:middle" arcsize="12376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8KHA8IA&#10;AADbAAAADwAAAGRycy9kb3ducmV2LnhtbERPy2rCQBTdF/yH4Qru6sQWRVJHCUKhm0h9YF1eMtdJ&#10;MHMnzUyT1K93FoUuD+e92gy2Fh21vnKsYDZNQBAXTldsFJyO789LED4ga6wdk4Jf8rBZj55WmGrX&#10;8566QzAihrBPUUEZQpNK6YuSLPqpa4gjd3WtxRBha6RusY/htpYvSbKQFiuODSU2tC2puB1+rIIs&#10;aT7t93lhjL/nu/Mpv7x+mYtSk/GQvYEINIR/8Z/7QyuYx/XxS/wBcv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wocDwgAAANsAAAAPAAAAAAAAAAAAAAAAAJgCAABkcnMvZG93&#10;bnJldi54bWxQSwUGAAAAAAQABAD1AAAAhwMAAAAA&#10;" fillcolor="white [3212]" strokecolor="#0047ac" strokeweight="1pt">
                    <v:textbox inset="2mm,0,0,0">
                      <w:txbxContent>
                        <w:p w:rsidR="00881217" w:rsidRPr="003B41AC" w:rsidRDefault="00F031A9" w:rsidP="00881217">
                          <w:pPr>
                            <w:spacing w:line="240" w:lineRule="auto"/>
                            <w:jc w:val="center"/>
                            <w:rPr>
                              <w:color w:val="0095D5"/>
                              <w:sz w:val="16"/>
                              <w:szCs w:val="16"/>
                            </w:rPr>
                          </w:pPr>
                          <w:r>
                            <w:rPr>
                              <w:color w:val="0047AC"/>
                              <w:sz w:val="16"/>
                              <w:szCs w:val="16"/>
                            </w:rPr>
                            <w:t>5</w:t>
                          </w:r>
                          <w:r w:rsidR="00881217">
                            <w:rPr>
                              <w:color w:val="0047AC"/>
                              <w:sz w:val="16"/>
                              <w:szCs w:val="16"/>
                            </w:rPr>
                            <w:t>.</w:t>
                          </w:r>
                          <w:r w:rsidR="00881217" w:rsidRPr="001C037D">
                            <w:rPr>
                              <w:color w:val="0047AC"/>
                              <w:sz w:val="16"/>
                              <w:szCs w:val="16"/>
                            </w:rPr>
                            <w:t xml:space="preserve"> </w:t>
                          </w:r>
                          <w:r w:rsidR="00881217">
                            <w:rPr>
                              <w:color w:val="0095D5"/>
                              <w:sz w:val="16"/>
                              <w:szCs w:val="16"/>
                            </w:rPr>
                            <w:t xml:space="preserve">DIGITE EL </w:t>
                          </w:r>
                          <w:r w:rsidR="00881217">
                            <w:rPr>
                              <w:color w:val="0047AC"/>
                              <w:sz w:val="16"/>
                              <w:szCs w:val="16"/>
                            </w:rPr>
                            <w:t>NÚMERO DE CUOTAS DEL CONVENIO</w:t>
                          </w:r>
                          <w:r w:rsidR="00881217" w:rsidRPr="004D23D7">
                            <w:rPr>
                              <w:color w:val="0095D5"/>
                              <w:sz w:val="16"/>
                              <w:szCs w:val="16"/>
                            </w:rPr>
                            <w:t xml:space="preserve"> Y SELECCIONE LA </w:t>
                          </w:r>
                          <w:r w:rsidR="00881217">
                            <w:rPr>
                              <w:color w:val="0047AC"/>
                              <w:sz w:val="16"/>
                              <w:szCs w:val="16"/>
                            </w:rPr>
                            <w:t>FECHA DE LA PRIMERA CUOTA</w:t>
                          </w:r>
                        </w:p>
                      </w:txbxContent>
                    </v:textbox>
                  </v:roundrect>
                  <v:shape id="7 Flecha izquierda" o:spid="_x0000_s1060" style="position:absolute;left:11293;top:-897;width:1390;height:1595;rotation:1790024fd;flip:x;visibility:visible;mso-wrap-style:square;v-text-anchor:middle" coordsize="1423035,131953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7rGMQA&#10;AADbAAAADwAAAGRycy9kb3ducmV2LnhtbESPQWsCMRSE74L/ITzBm2a3oJWtUUpRkB6UWkGPj83r&#10;ZunmZdlEjf31RhB6HGbmG2a+jLYRF+p87VhBPs5AEJdO11wpOHyvRzMQPiBrbByTght5WC76vTkW&#10;2l35iy77UIkEYV+gAhNCW0jpS0MW/di1xMn7cZ3FkGRXSd3hNcFtI1+ybCot1pwWDLb0Yaj83Z+t&#10;gtd8tzlvb392Zk+r4yTGA36alVLDQXx/AxEohv/ws73RCiY5PL6kHy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m+6xjEAAAA2wAAAA8AAAAAAAAAAAAAAAAAmAIAAGRycy9k&#10;b3ducmV2LnhtbFBLBQYAAAAABAAEAPUAAACJAwAAAAA=&#10;" adj="-11796480,,5400" path="m,659765l659765,r-7952,496860l1423035,329883r,659765l659765,822670r,496860l,659765xe" fillcolor="#0047ac" strokecolor="#0047ac" strokeweight="1pt">
                    <v:stroke joinstyle="miter"/>
                    <v:formulas/>
                    <v:path arrowok="t" o:connecttype="custom" o:connectlocs="0,79794;64461,0;63684,60091;139035,39897;139035,119690;64461,99496;64461,159587;0,79794" o:connectangles="0,0,0,0,0,0,0,0" textboxrect="0,0,1423035,1319530"/>
                    <v:textbox inset="2mm,0,0,0">
                      <w:txbxContent>
                        <w:p w:rsidR="00881217" w:rsidRDefault="00881217" w:rsidP="00881217">
                          <w:pPr>
                            <w:jc w:val="center"/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2577069" wp14:editId="2F805233">
                <wp:simplePos x="0" y="0"/>
                <wp:positionH relativeFrom="column">
                  <wp:posOffset>1240865</wp:posOffset>
                </wp:positionH>
                <wp:positionV relativeFrom="paragraph">
                  <wp:posOffset>2097405</wp:posOffset>
                </wp:positionV>
                <wp:extent cx="1953260" cy="266700"/>
                <wp:effectExtent l="0" t="0" r="27940" b="19050"/>
                <wp:wrapNone/>
                <wp:docPr id="41" name="41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326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C5BA9" w:rsidRPr="00D56D9E" w:rsidRDefault="009C5BA9" w:rsidP="009C5BA9">
                            <w:pPr>
                              <w:spacing w:line="240" w:lineRule="auto"/>
                              <w:jc w:val="center"/>
                              <w:rPr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  <w:szCs w:val="16"/>
                              </w:rPr>
                              <w:t>Cuando selecciona el impuesto, la tabla Datos de Cartera despliega esta información</w:t>
                            </w:r>
                            <w:r w:rsidRPr="00D56D9E">
                              <w:rPr>
                                <w:i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41 Rectángulo" o:spid="_x0000_s1061" style="position:absolute;left:0;text-align:left;margin-left:97.7pt;margin-top:165.15pt;width:153.8pt;height:21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" fillcolor="white [3212]" strokecolor="#00b0f0" strokeweight="1pt">
                <v:textbox inset="0,0,0,0">
                  <w:txbxContent>
                    <w:p w:rsidR="009C5BA9" w:rsidRPr="00D56D9E" w:rsidRDefault="009C5BA9" w:rsidP="009C5BA9">
                      <w:pPr>
                        <w:spacing w:line="240" w:lineRule="auto"/>
                        <w:jc w:val="center"/>
                        <w:rPr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i/>
                          <w:sz w:val="16"/>
                          <w:szCs w:val="16"/>
                        </w:rPr>
                        <w:t>Cuando selecciona el impuesto, la tabla Datos de Cartera despliega esta información</w:t>
                      </w:r>
                      <w:r w:rsidRPr="00D56D9E">
                        <w:rPr>
                          <w:i/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881217">
        <w:rPr>
          <w:noProof/>
          <w:lang w:eastAsia="es-ES"/>
        </w:rPr>
        <w:drawing>
          <wp:inline distT="0" distB="0" distL="0" distR="0" wp14:anchorId="68DE3123" wp14:editId="2F0FF7EA">
            <wp:extent cx="4976038" cy="316275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966" cy="3172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7F8" w:rsidRDefault="00881217" w:rsidP="008F4244">
      <w:pPr>
        <w:pStyle w:val="Epgrafe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86368E">
        <w:rPr>
          <w:noProof/>
        </w:rPr>
        <w:t>4</w:t>
      </w:r>
      <w:r>
        <w:fldChar w:fldCharType="end"/>
      </w:r>
      <w:r>
        <w:t>. Instrucciones para proyectar convenio</w:t>
      </w:r>
    </w:p>
    <w:p w:rsidR="00C936B6" w:rsidRDefault="00C936B6" w:rsidP="00F957CB">
      <w:pPr>
        <w:rPr>
          <w:lang w:val="es-CO" w:eastAsia="es-ES"/>
        </w:rPr>
      </w:pPr>
    </w:p>
    <w:p w:rsidR="00F957CB" w:rsidRDefault="00C936B6" w:rsidP="00F957CB">
      <w:pPr>
        <w:rPr>
          <w:lang w:val="es-CO" w:eastAsia="es-ES"/>
        </w:rPr>
      </w:pPr>
      <w:r>
        <w:rPr>
          <w:lang w:val="es-CO" w:eastAsia="es-ES"/>
        </w:rPr>
        <w:t xml:space="preserve">Cuando se registra la proyección, el sistema muestra el extracto del convenio, donde se detalla cada cuota del convenio con el valor correspondiente a pagar y las fechas límites en que deben ser efectuados los pagos (Ver la </w:t>
      </w:r>
      <w:r>
        <w:rPr>
          <w:lang w:val="es-CO" w:eastAsia="es-ES"/>
        </w:rPr>
        <w:fldChar w:fldCharType="begin"/>
      </w:r>
      <w:r>
        <w:rPr>
          <w:lang w:val="es-CO" w:eastAsia="es-ES"/>
        </w:rPr>
        <w:instrText xml:space="preserve"> REF _Ref405542902 \h </w:instrText>
      </w:r>
      <w:r>
        <w:rPr>
          <w:lang w:val="es-CO" w:eastAsia="es-ES"/>
        </w:rPr>
      </w:r>
      <w:r>
        <w:rPr>
          <w:lang w:val="es-CO" w:eastAsia="es-ES"/>
        </w:rPr>
        <w:fldChar w:fldCharType="separate"/>
      </w:r>
      <w:r w:rsidR="00CB198B">
        <w:t xml:space="preserve">Ilustración </w:t>
      </w:r>
      <w:r w:rsidR="00CB198B">
        <w:rPr>
          <w:noProof/>
        </w:rPr>
        <w:t>5</w:t>
      </w:r>
      <w:r>
        <w:rPr>
          <w:lang w:val="es-CO" w:eastAsia="es-ES"/>
        </w:rPr>
        <w:fldChar w:fldCharType="end"/>
      </w:r>
      <w:r>
        <w:rPr>
          <w:lang w:val="es-CO" w:eastAsia="es-ES"/>
        </w:rPr>
        <w:t>)</w:t>
      </w:r>
    </w:p>
    <w:p w:rsidR="00C936B6" w:rsidRDefault="00417816" w:rsidP="00C936B6">
      <w:pPr>
        <w:keepNext/>
        <w:jc w:val="center"/>
      </w:pPr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327174C8" wp14:editId="4599D8D3">
                <wp:simplePos x="0" y="0"/>
                <wp:positionH relativeFrom="column">
                  <wp:posOffset>1968690</wp:posOffset>
                </wp:positionH>
                <wp:positionV relativeFrom="paragraph">
                  <wp:posOffset>911519</wp:posOffset>
                </wp:positionV>
                <wp:extent cx="3137985" cy="996315"/>
                <wp:effectExtent l="0" t="0" r="24765" b="13335"/>
                <wp:wrapNone/>
                <wp:docPr id="44" name="44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37985" cy="996315"/>
                          <a:chOff x="0" y="-34119"/>
                          <a:chExt cx="3138647" cy="996855"/>
                        </a:xfrm>
                      </wpg:grpSpPr>
                      <pic:pic xmlns:pic="http://schemas.openxmlformats.org/drawingml/2006/picture">
                        <pic:nvPicPr>
                          <pic:cNvPr id="18" name="Imagen 18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-34119"/>
                            <a:ext cx="2289135" cy="8460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2" name="42 Rectángulo redondeado"/>
                        <wps:cNvSpPr/>
                        <wps:spPr>
                          <a:xfrm>
                            <a:off x="1105467" y="696036"/>
                            <a:ext cx="2033180" cy="266700"/>
                          </a:xfrm>
                          <a:prstGeom prst="roundRect">
                            <a:avLst>
                              <a:gd name="adj" fmla="val 18884"/>
                            </a:avLst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0047AC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A2282" w:rsidRPr="00474EBB" w:rsidRDefault="00474EBB" w:rsidP="00474EBB">
                              <w:pPr>
                                <w:spacing w:line="240" w:lineRule="auto"/>
                                <w:jc w:val="center"/>
                                <w:rPr>
                                  <w:color w:val="0095D5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color w:val="0047AC"/>
                                  <w:sz w:val="16"/>
                                  <w:szCs w:val="16"/>
                                </w:rPr>
                                <w:t xml:space="preserve">2. </w:t>
                              </w:r>
                              <w:r w:rsidR="00CA2282" w:rsidRPr="00474EBB">
                                <w:rPr>
                                  <w:color w:val="0095D5"/>
                                  <w:sz w:val="16"/>
                                  <w:szCs w:val="16"/>
                                </w:rPr>
                                <w:t>CONFIRME QUE DESEA PROYECTAR EL CONVENIO</w:t>
                              </w:r>
                              <w:r>
                                <w:rPr>
                                  <w:color w:val="0095D5"/>
                                  <w:sz w:val="16"/>
                                  <w:szCs w:val="16"/>
                                </w:rPr>
                                <w:t xml:space="preserve">. HAGA CLIC EN </w:t>
                              </w:r>
                              <w:r w:rsidRPr="00474EBB">
                                <w:rPr>
                                  <w:color w:val="0047AC"/>
                                  <w:sz w:val="16"/>
                                  <w:szCs w:val="16"/>
                                </w:rPr>
                                <w:t>ACEPTAR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7200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7 Flecha izquierda"/>
                        <wps:cNvSpPr/>
                        <wps:spPr>
                          <a:xfrm rot="2472109">
                            <a:off x="989462" y="648269"/>
                            <a:ext cx="208280" cy="158750"/>
                          </a:xfrm>
                          <a:custGeom>
                            <a:avLst/>
                            <a:gdLst>
                              <a:gd name="connsiteX0" fmla="*/ 0 w 1423035"/>
                              <a:gd name="connsiteY0" fmla="*/ 659765 h 1319530"/>
                              <a:gd name="connsiteX1" fmla="*/ 659765 w 1423035"/>
                              <a:gd name="connsiteY1" fmla="*/ 0 h 1319530"/>
                              <a:gd name="connsiteX2" fmla="*/ 659765 w 1423035"/>
                              <a:gd name="connsiteY2" fmla="*/ 329883 h 1319530"/>
                              <a:gd name="connsiteX3" fmla="*/ 1423035 w 1423035"/>
                              <a:gd name="connsiteY3" fmla="*/ 329883 h 1319530"/>
                              <a:gd name="connsiteX4" fmla="*/ 1423035 w 1423035"/>
                              <a:gd name="connsiteY4" fmla="*/ 989648 h 1319530"/>
                              <a:gd name="connsiteX5" fmla="*/ 659765 w 1423035"/>
                              <a:gd name="connsiteY5" fmla="*/ 989648 h 1319530"/>
                              <a:gd name="connsiteX6" fmla="*/ 659765 w 1423035"/>
                              <a:gd name="connsiteY6" fmla="*/ 1319530 h 1319530"/>
                              <a:gd name="connsiteX7" fmla="*/ 0 w 1423035"/>
                              <a:gd name="connsiteY7" fmla="*/ 659765 h 1319530"/>
                              <a:gd name="connsiteX0" fmla="*/ 0 w 1423035"/>
                              <a:gd name="connsiteY0" fmla="*/ 659765 h 1319530"/>
                              <a:gd name="connsiteX1" fmla="*/ 659765 w 1423035"/>
                              <a:gd name="connsiteY1" fmla="*/ 0 h 1319530"/>
                              <a:gd name="connsiteX2" fmla="*/ 659765 w 1423035"/>
                              <a:gd name="connsiteY2" fmla="*/ 329883 h 1319530"/>
                              <a:gd name="connsiteX3" fmla="*/ 1423035 w 1423035"/>
                              <a:gd name="connsiteY3" fmla="*/ 329883 h 1319530"/>
                              <a:gd name="connsiteX4" fmla="*/ 1423035 w 1423035"/>
                              <a:gd name="connsiteY4" fmla="*/ 989648 h 1319530"/>
                              <a:gd name="connsiteX5" fmla="*/ 659765 w 1423035"/>
                              <a:gd name="connsiteY5" fmla="*/ 822670 h 1319530"/>
                              <a:gd name="connsiteX6" fmla="*/ 659765 w 1423035"/>
                              <a:gd name="connsiteY6" fmla="*/ 1319530 h 1319530"/>
                              <a:gd name="connsiteX7" fmla="*/ 0 w 1423035"/>
                              <a:gd name="connsiteY7" fmla="*/ 659765 h 1319530"/>
                              <a:gd name="connsiteX0" fmla="*/ 0 w 1423035"/>
                              <a:gd name="connsiteY0" fmla="*/ 659765 h 1319530"/>
                              <a:gd name="connsiteX1" fmla="*/ 659765 w 1423035"/>
                              <a:gd name="connsiteY1" fmla="*/ 0 h 1319530"/>
                              <a:gd name="connsiteX2" fmla="*/ 651813 w 1423035"/>
                              <a:gd name="connsiteY2" fmla="*/ 496860 h 1319530"/>
                              <a:gd name="connsiteX3" fmla="*/ 1423035 w 1423035"/>
                              <a:gd name="connsiteY3" fmla="*/ 329883 h 1319530"/>
                              <a:gd name="connsiteX4" fmla="*/ 1423035 w 1423035"/>
                              <a:gd name="connsiteY4" fmla="*/ 989648 h 1319530"/>
                              <a:gd name="connsiteX5" fmla="*/ 659765 w 1423035"/>
                              <a:gd name="connsiteY5" fmla="*/ 822670 h 1319530"/>
                              <a:gd name="connsiteX6" fmla="*/ 659765 w 1423035"/>
                              <a:gd name="connsiteY6" fmla="*/ 1319530 h 1319530"/>
                              <a:gd name="connsiteX7" fmla="*/ 0 w 1423035"/>
                              <a:gd name="connsiteY7" fmla="*/ 659765 h 131953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1423035" h="1319530">
                                <a:moveTo>
                                  <a:pt x="0" y="659765"/>
                                </a:moveTo>
                                <a:lnTo>
                                  <a:pt x="659765" y="0"/>
                                </a:lnTo>
                                <a:lnTo>
                                  <a:pt x="651813" y="496860"/>
                                </a:lnTo>
                                <a:lnTo>
                                  <a:pt x="1423035" y="329883"/>
                                </a:lnTo>
                                <a:lnTo>
                                  <a:pt x="1423035" y="989648"/>
                                </a:lnTo>
                                <a:lnTo>
                                  <a:pt x="659765" y="822670"/>
                                </a:lnTo>
                                <a:lnTo>
                                  <a:pt x="659765" y="1319530"/>
                                </a:lnTo>
                                <a:lnTo>
                                  <a:pt x="0" y="6597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7AC"/>
                          </a:solidFill>
                          <a:ln w="12700">
                            <a:solidFill>
                              <a:srgbClr val="0047AC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A2282" w:rsidRDefault="00CA2282" w:rsidP="0073044D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7200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44 Grupo" o:spid="_x0000_s1062" style="position:absolute;left:0;text-align:left;margin-left:155pt;margin-top:71.75pt;width:247.1pt;height:78.45pt;z-index:251691008;mso-width-relative:margin;mso-height-relative:margin" coordorigin=",-341" coordsize="31386,99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8" o:spid="_x0000_s1063" type="#_x0000_t75" style="position:absolute;top:-341;width:22891;height:84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gJQCvEAAAA2wAAAA8AAABkcnMvZG93bnJldi54bWxEj0trAkEQhO9C/sPQAW86GyMSNs5KEjA+&#10;DkI0kGuz0/sgOz3LzKjrv7cPgdy6qeqqr5erwXXqQiG2ng08TTNQxKW3LdcGvk/ryQuomJAtdp7J&#10;wI0irIqH0RJz66/8RZdjqpWEcMzRQJNSn2sdy4YcxqnviUWrfHCYZA21tgGvEu46PcuyhXbYsjQ0&#10;2NNHQ+Xv8ewMVP1pt97Pu5/3+nnj2IbD8LklY8aPw9srqERD+jf/XW+t4Aus/CID6OIO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gJQCvEAAAA2wAAAA8AAAAAAAAAAAAAAAAA&#10;nwIAAGRycy9kb3ducmV2LnhtbFBLBQYAAAAABAAEAPcAAACQAwAAAAA=&#10;">
                  <v:imagedata r:id="rId16" o:title=""/>
                  <v:path arrowok="t"/>
                </v:shape>
                <v:roundrect id="42 Rectángulo redondeado" o:spid="_x0000_s1064" style="position:absolute;left:11054;top:6960;width:20332;height:2667;visibility:visible;mso-wrap-style:square;v-text-anchor:middle" arcsize="12376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UqMsQA&#10;AADbAAAADwAAAGRycy9kb3ducmV2LnhtbESPT4vCMBTE74LfITzBm6b+QZauUUQQvCiuK67HR/M2&#10;Ldu81CZq9dObBcHjMDO/YabzxpbiSrUvHCsY9BMQxJnTBRsFh+9V7wOED8gaS8ek4E4e5rN2a4qp&#10;djf+ous+GBEh7FNUkIdQpVL6LCeLvu8q4uj9utpiiLI2Utd4i3BbymGSTKTFguNCjhUtc8r+9her&#10;YJFUO3s+Tozxj832eNicRj/mpFS30yw+QQRqwjv8aq+1gvEQ/r/EHyB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WFKjLEAAAA2wAAAA8AAAAAAAAAAAAAAAAAmAIAAGRycy9k&#10;b3ducmV2LnhtbFBLBQYAAAAABAAEAPUAAACJAwAAAAA=&#10;" fillcolor="white [3212]" strokecolor="#0047ac" strokeweight="1pt">
                  <v:textbox inset="2mm,0,0,0">
                    <w:txbxContent>
                      <w:p w:rsidR="00CA2282" w:rsidRPr="00474EBB" w:rsidRDefault="00474EBB" w:rsidP="00474EBB">
                        <w:pPr>
                          <w:spacing w:line="240" w:lineRule="auto"/>
                          <w:jc w:val="center"/>
                          <w:rPr>
                            <w:color w:val="0095D5"/>
                            <w:sz w:val="16"/>
                            <w:szCs w:val="16"/>
                          </w:rPr>
                        </w:pPr>
                        <w:r>
                          <w:rPr>
                            <w:color w:val="0047AC"/>
                            <w:sz w:val="16"/>
                            <w:szCs w:val="16"/>
                          </w:rPr>
                          <w:t xml:space="preserve">2. </w:t>
                        </w:r>
                        <w:r w:rsidR="00CA2282" w:rsidRPr="00474EBB">
                          <w:rPr>
                            <w:color w:val="0095D5"/>
                            <w:sz w:val="16"/>
                            <w:szCs w:val="16"/>
                          </w:rPr>
                          <w:t>CONFIRME QUE DESEA PROYECTAR EL CONVENIO</w:t>
                        </w:r>
                        <w:r>
                          <w:rPr>
                            <w:color w:val="0095D5"/>
                            <w:sz w:val="16"/>
                            <w:szCs w:val="16"/>
                          </w:rPr>
                          <w:t xml:space="preserve">. HAGA CLIC EN </w:t>
                        </w:r>
                        <w:r w:rsidRPr="00474EBB">
                          <w:rPr>
                            <w:color w:val="0047AC"/>
                            <w:sz w:val="16"/>
                            <w:szCs w:val="16"/>
                          </w:rPr>
                          <w:t>ACEPTAR</w:t>
                        </w:r>
                      </w:p>
                    </w:txbxContent>
                  </v:textbox>
                </v:roundrect>
                <v:shape id="7 Flecha izquierda" o:spid="_x0000_s1065" style="position:absolute;left:9894;top:6482;width:2083;height:1588;rotation:2700202fd;visibility:visible;mso-wrap-style:square;v-text-anchor:middle" coordsize="1423035,131953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mWacMA&#10;AADbAAAADwAAAGRycy9kb3ducmV2LnhtbESP0WrCQBRE3wv+w3IF3+pGLUWiq4hSKG0pmvgBl+w1&#10;G83eDdk1iX/fLRT6OMzMGWa9HWwtOmp95VjBbJqAIC6crrhUcM7fnpcgfEDWWDsmBQ/ysN2MntaY&#10;atfziboslCJC2KeowITQpFL6wpBFP3UNcfQurrUYomxLqVvsI9zWcp4kr9JixXHBYEN7Q8Utu1sF&#10;H501x5nPH8P9M9Nfur9+zw+5UpPxsFuBCDSE//Bf+10reFnA75f4A+Tm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DmWacMAAADbAAAADwAAAAAAAAAAAAAAAACYAgAAZHJzL2Rv&#10;d25yZXYueG1sUEsFBgAAAAAEAAQA9QAAAIgDAAAAAA==&#10;" adj="-11796480,,5400" path="m,659765l659765,r-7952,496860l1423035,329883r,659765l659765,822670r,496860l,659765xe" fillcolor="#0047ac" strokecolor="#0047ac" strokeweight="1pt">
                  <v:stroke joinstyle="miter"/>
                  <v:formulas/>
                  <v:path arrowok="t" o:connecttype="custom" o:connectlocs="0,79375;96565,0;95401,59776;208280,39688;208280,119063;96565,98974;96565,158750;0,79375" o:connectangles="0,0,0,0,0,0,0,0" textboxrect="0,0,1423035,1319530"/>
                  <v:textbox inset="2mm,0,0,0">
                    <w:txbxContent>
                      <w:p w:rsidR="00CA2282" w:rsidRDefault="00CA2282" w:rsidP="0073044D">
                        <w:pPr>
                          <w:jc w:val="center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FE6FA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9F5110F" wp14:editId="599C49E2">
                <wp:simplePos x="0" y="0"/>
                <wp:positionH relativeFrom="column">
                  <wp:posOffset>1047115</wp:posOffset>
                </wp:positionH>
                <wp:positionV relativeFrom="paragraph">
                  <wp:posOffset>441325</wp:posOffset>
                </wp:positionV>
                <wp:extent cx="1953260" cy="170180"/>
                <wp:effectExtent l="0" t="0" r="27940" b="20320"/>
                <wp:wrapNone/>
                <wp:docPr id="7" name="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3260" cy="1701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3044D" w:rsidRPr="00D56D9E" w:rsidRDefault="0073044D" w:rsidP="0073044D">
                            <w:pPr>
                              <w:spacing w:line="240" w:lineRule="auto"/>
                              <w:jc w:val="center"/>
                              <w:rPr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  <w:szCs w:val="16"/>
                              </w:rPr>
                              <w:t>Detalle de convenio proyectado</w:t>
                            </w:r>
                            <w:r w:rsidRPr="00D56D9E">
                              <w:rPr>
                                <w:i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7 Rectángulo" o:spid="_x0000_s1066" style="position:absolute;left:0;text-align:left;margin-left:82.45pt;margin-top:34.75pt;width:153.8pt;height:13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" fillcolor="white [3212]" strokecolor="#00b0f0" strokeweight="1pt">
                <v:textbox inset="0,0,0,0">
                  <w:txbxContent>
                    <w:p w:rsidR="0073044D" w:rsidRPr="00D56D9E" w:rsidRDefault="0073044D" w:rsidP="0073044D">
                      <w:pPr>
                        <w:spacing w:line="240" w:lineRule="auto"/>
                        <w:jc w:val="center"/>
                        <w:rPr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i/>
                          <w:sz w:val="16"/>
                          <w:szCs w:val="16"/>
                        </w:rPr>
                        <w:t>Detalle de convenio proyectado</w:t>
                      </w:r>
                      <w:r w:rsidRPr="00D56D9E">
                        <w:rPr>
                          <w:i/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FE6FAD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5BCB5058" wp14:editId="21D639BB">
                <wp:simplePos x="0" y="0"/>
                <wp:positionH relativeFrom="column">
                  <wp:posOffset>2514534</wp:posOffset>
                </wp:positionH>
                <wp:positionV relativeFrom="paragraph">
                  <wp:posOffset>2112001</wp:posOffset>
                </wp:positionV>
                <wp:extent cx="1364776" cy="370291"/>
                <wp:effectExtent l="0" t="0" r="26035" b="10795"/>
                <wp:wrapNone/>
                <wp:docPr id="56" name="56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4776" cy="370291"/>
                          <a:chOff x="0" y="0"/>
                          <a:chExt cx="1364776" cy="370291"/>
                        </a:xfrm>
                      </wpg:grpSpPr>
                      <wps:wsp>
                        <wps:cNvPr id="16" name="16 Rectángulo redondeado"/>
                        <wps:cNvSpPr/>
                        <wps:spPr>
                          <a:xfrm>
                            <a:off x="116006" y="0"/>
                            <a:ext cx="1248770" cy="266700"/>
                          </a:xfrm>
                          <a:prstGeom prst="roundRect">
                            <a:avLst>
                              <a:gd name="adj" fmla="val 18884"/>
                            </a:avLst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0047AC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3044D" w:rsidRPr="003B41AC" w:rsidRDefault="00474EBB" w:rsidP="00CA2282">
                              <w:pPr>
                                <w:spacing w:line="240" w:lineRule="auto"/>
                                <w:jc w:val="center"/>
                                <w:rPr>
                                  <w:color w:val="0095D5"/>
                                  <w:sz w:val="16"/>
                                  <w:szCs w:val="16"/>
                                </w:rPr>
                              </w:pPr>
                              <w:r w:rsidRPr="00474EBB">
                                <w:rPr>
                                  <w:color w:val="0047AC"/>
                                  <w:sz w:val="16"/>
                                  <w:szCs w:val="16"/>
                                </w:rPr>
                                <w:t xml:space="preserve">1. </w:t>
                              </w:r>
                              <w:r w:rsidR="0073044D" w:rsidRPr="00474EBB">
                                <w:rPr>
                                  <w:color w:val="0095D5"/>
                                  <w:sz w:val="16"/>
                                  <w:szCs w:val="16"/>
                                </w:rPr>
                                <w:t>HAGA C</w:t>
                              </w:r>
                              <w:r w:rsidR="0073044D">
                                <w:rPr>
                                  <w:color w:val="0095D5"/>
                                  <w:sz w:val="16"/>
                                  <w:szCs w:val="16"/>
                                </w:rPr>
                                <w:t xml:space="preserve">LIC EN EL BOTÓN </w:t>
                              </w:r>
                              <w:r w:rsidR="0073044D" w:rsidRPr="006353D2">
                                <w:rPr>
                                  <w:color w:val="0047AC"/>
                                  <w:sz w:val="16"/>
                                  <w:szCs w:val="16"/>
                                </w:rPr>
                                <w:t xml:space="preserve">REGISTRAR </w:t>
                              </w:r>
                              <w:r w:rsidR="00FA4FE7" w:rsidRPr="006353D2">
                                <w:rPr>
                                  <w:color w:val="0047AC"/>
                                  <w:sz w:val="16"/>
                                  <w:szCs w:val="16"/>
                                </w:rPr>
                                <w:t>PROYECCIÓN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7200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7 Flecha izquierda"/>
                        <wps:cNvSpPr/>
                        <wps:spPr>
                          <a:xfrm rot="19127891" flipV="1">
                            <a:off x="0" y="211541"/>
                            <a:ext cx="208280" cy="158750"/>
                          </a:xfrm>
                          <a:custGeom>
                            <a:avLst/>
                            <a:gdLst>
                              <a:gd name="connsiteX0" fmla="*/ 0 w 1423035"/>
                              <a:gd name="connsiteY0" fmla="*/ 659765 h 1319530"/>
                              <a:gd name="connsiteX1" fmla="*/ 659765 w 1423035"/>
                              <a:gd name="connsiteY1" fmla="*/ 0 h 1319530"/>
                              <a:gd name="connsiteX2" fmla="*/ 659765 w 1423035"/>
                              <a:gd name="connsiteY2" fmla="*/ 329883 h 1319530"/>
                              <a:gd name="connsiteX3" fmla="*/ 1423035 w 1423035"/>
                              <a:gd name="connsiteY3" fmla="*/ 329883 h 1319530"/>
                              <a:gd name="connsiteX4" fmla="*/ 1423035 w 1423035"/>
                              <a:gd name="connsiteY4" fmla="*/ 989648 h 1319530"/>
                              <a:gd name="connsiteX5" fmla="*/ 659765 w 1423035"/>
                              <a:gd name="connsiteY5" fmla="*/ 989648 h 1319530"/>
                              <a:gd name="connsiteX6" fmla="*/ 659765 w 1423035"/>
                              <a:gd name="connsiteY6" fmla="*/ 1319530 h 1319530"/>
                              <a:gd name="connsiteX7" fmla="*/ 0 w 1423035"/>
                              <a:gd name="connsiteY7" fmla="*/ 659765 h 1319530"/>
                              <a:gd name="connsiteX0" fmla="*/ 0 w 1423035"/>
                              <a:gd name="connsiteY0" fmla="*/ 659765 h 1319530"/>
                              <a:gd name="connsiteX1" fmla="*/ 659765 w 1423035"/>
                              <a:gd name="connsiteY1" fmla="*/ 0 h 1319530"/>
                              <a:gd name="connsiteX2" fmla="*/ 659765 w 1423035"/>
                              <a:gd name="connsiteY2" fmla="*/ 329883 h 1319530"/>
                              <a:gd name="connsiteX3" fmla="*/ 1423035 w 1423035"/>
                              <a:gd name="connsiteY3" fmla="*/ 329883 h 1319530"/>
                              <a:gd name="connsiteX4" fmla="*/ 1423035 w 1423035"/>
                              <a:gd name="connsiteY4" fmla="*/ 989648 h 1319530"/>
                              <a:gd name="connsiteX5" fmla="*/ 659765 w 1423035"/>
                              <a:gd name="connsiteY5" fmla="*/ 822670 h 1319530"/>
                              <a:gd name="connsiteX6" fmla="*/ 659765 w 1423035"/>
                              <a:gd name="connsiteY6" fmla="*/ 1319530 h 1319530"/>
                              <a:gd name="connsiteX7" fmla="*/ 0 w 1423035"/>
                              <a:gd name="connsiteY7" fmla="*/ 659765 h 1319530"/>
                              <a:gd name="connsiteX0" fmla="*/ 0 w 1423035"/>
                              <a:gd name="connsiteY0" fmla="*/ 659765 h 1319530"/>
                              <a:gd name="connsiteX1" fmla="*/ 659765 w 1423035"/>
                              <a:gd name="connsiteY1" fmla="*/ 0 h 1319530"/>
                              <a:gd name="connsiteX2" fmla="*/ 651813 w 1423035"/>
                              <a:gd name="connsiteY2" fmla="*/ 496860 h 1319530"/>
                              <a:gd name="connsiteX3" fmla="*/ 1423035 w 1423035"/>
                              <a:gd name="connsiteY3" fmla="*/ 329883 h 1319530"/>
                              <a:gd name="connsiteX4" fmla="*/ 1423035 w 1423035"/>
                              <a:gd name="connsiteY4" fmla="*/ 989648 h 1319530"/>
                              <a:gd name="connsiteX5" fmla="*/ 659765 w 1423035"/>
                              <a:gd name="connsiteY5" fmla="*/ 822670 h 1319530"/>
                              <a:gd name="connsiteX6" fmla="*/ 659765 w 1423035"/>
                              <a:gd name="connsiteY6" fmla="*/ 1319530 h 1319530"/>
                              <a:gd name="connsiteX7" fmla="*/ 0 w 1423035"/>
                              <a:gd name="connsiteY7" fmla="*/ 659765 h 131953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1423035" h="1319530">
                                <a:moveTo>
                                  <a:pt x="0" y="659765"/>
                                </a:moveTo>
                                <a:lnTo>
                                  <a:pt x="659765" y="0"/>
                                </a:lnTo>
                                <a:lnTo>
                                  <a:pt x="651813" y="496860"/>
                                </a:lnTo>
                                <a:lnTo>
                                  <a:pt x="1423035" y="329883"/>
                                </a:lnTo>
                                <a:lnTo>
                                  <a:pt x="1423035" y="989648"/>
                                </a:lnTo>
                                <a:lnTo>
                                  <a:pt x="659765" y="822670"/>
                                </a:lnTo>
                                <a:lnTo>
                                  <a:pt x="659765" y="1319530"/>
                                </a:lnTo>
                                <a:lnTo>
                                  <a:pt x="0" y="6597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7AC"/>
                          </a:solidFill>
                          <a:ln w="12700">
                            <a:solidFill>
                              <a:srgbClr val="0047AC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3044D" w:rsidRDefault="0073044D" w:rsidP="0073044D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7200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56 Grupo" o:spid="_x0000_s1067" style="position:absolute;left:0;text-align:left;margin-left:198pt;margin-top:166.3pt;width:107.45pt;height:29.15pt;z-index:251683840" coordsize="13647,37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">
                <v:roundrect id="16 Rectángulo redondeado" o:spid="_x0000_s1068" style="position:absolute;left:1160;width:12487;height:2667;visibility:visible;mso-wrap-style:square;v-text-anchor:middle" arcsize="12376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0DLMIA&#10;AADbAAAADwAAAGRycy9kb3ducmV2LnhtbERPTWvCQBC9F/wPywjemo0WQomuIoLQi8WmYnMcsuMm&#10;mJ1Ns6tJ++u7hUJv83ifs9qMthV36n3jWME8SUEQV043bBSc3vePzyB8QNbYOiYFX+Rhs548rDDX&#10;buA3uhfBiBjCPkcFdQhdLqWvarLoE9cRR+7ieoshwt5I3eMQw20rF2maSYsNx4YaO9rVVF2Lm1Ww&#10;Tbuj/Txnxvjvw+v5dCifPkyp1Gw6bpcgAo3hX/znftFxfga/v8QD5P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DQMswgAAANsAAAAPAAAAAAAAAAAAAAAAAJgCAABkcnMvZG93&#10;bnJldi54bWxQSwUGAAAAAAQABAD1AAAAhwMAAAAA&#10;" fillcolor="white [3212]" strokecolor="#0047ac" strokeweight="1pt">
                  <v:textbox inset="2mm,0,0,0">
                    <w:txbxContent>
                      <w:p w:rsidR="0073044D" w:rsidRPr="003B41AC" w:rsidRDefault="00474EBB" w:rsidP="00CA2282">
                        <w:pPr>
                          <w:spacing w:line="240" w:lineRule="auto"/>
                          <w:jc w:val="center"/>
                          <w:rPr>
                            <w:color w:val="0095D5"/>
                            <w:sz w:val="16"/>
                            <w:szCs w:val="16"/>
                          </w:rPr>
                        </w:pPr>
                        <w:r w:rsidRPr="00474EBB">
                          <w:rPr>
                            <w:color w:val="0047AC"/>
                            <w:sz w:val="16"/>
                            <w:szCs w:val="16"/>
                          </w:rPr>
                          <w:t xml:space="preserve">1. </w:t>
                        </w:r>
                        <w:r w:rsidR="0073044D" w:rsidRPr="00474EBB">
                          <w:rPr>
                            <w:color w:val="0095D5"/>
                            <w:sz w:val="16"/>
                            <w:szCs w:val="16"/>
                          </w:rPr>
                          <w:t>HAGA C</w:t>
                        </w:r>
                        <w:r w:rsidR="0073044D">
                          <w:rPr>
                            <w:color w:val="0095D5"/>
                            <w:sz w:val="16"/>
                            <w:szCs w:val="16"/>
                          </w:rPr>
                          <w:t xml:space="preserve">LIC EN EL BOTÓN </w:t>
                        </w:r>
                        <w:r w:rsidR="0073044D" w:rsidRPr="006353D2">
                          <w:rPr>
                            <w:color w:val="0047AC"/>
                            <w:sz w:val="16"/>
                            <w:szCs w:val="16"/>
                          </w:rPr>
                          <w:t xml:space="preserve">REGISTRAR </w:t>
                        </w:r>
                        <w:r w:rsidR="00FA4FE7" w:rsidRPr="006353D2">
                          <w:rPr>
                            <w:color w:val="0047AC"/>
                            <w:sz w:val="16"/>
                            <w:szCs w:val="16"/>
                          </w:rPr>
                          <w:t>PROYECCIÓN</w:t>
                        </w:r>
                      </w:p>
                    </w:txbxContent>
                  </v:textbox>
                </v:roundrect>
                <v:shape id="7 Flecha izquierda" o:spid="_x0000_s1069" style="position:absolute;top:2115;width:2082;height:1587;rotation:2700202fd;flip:y;visibility:visible;mso-wrap-style:square;v-text-anchor:middle" coordsize="1423035,131953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0/PecMA&#10;AADbAAAADwAAAGRycy9kb3ducmV2LnhtbERPS2vCQBC+C/6HZYRepNm0FJWYTZCC0F4KjV68TbOT&#10;B8nOhuxG0/76bqHgbT6+56T5bHpxpdG1lhU8RTEI4tLqlmsF59PxcQfCeWSNvWVS8E0O8my5SDHR&#10;9safdC18LUIIuwQVNN4PiZSubMigi+xAHLjKjgZ9gGMt9Yi3EG56+RzHG2mw5dDQ4ECvDZVdMRkF&#10;X6Y6x756KYv3y8dwOXZr+9NPSj2s5sMehKfZ38X/7jcd5m/h75dwgMx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0/PecMAAADbAAAADwAAAAAAAAAAAAAAAACYAgAAZHJzL2Rv&#10;d25yZXYueG1sUEsFBgAAAAAEAAQA9QAAAIgDAAAAAA==&#10;" adj="-11796480,,5400" path="m,659765l659765,r-7952,496860l1423035,329883r,659765l659765,822670r,496860l,659765xe" fillcolor="#0047ac" strokecolor="#0047ac" strokeweight="1pt">
                  <v:stroke joinstyle="miter"/>
                  <v:formulas/>
                  <v:path arrowok="t" o:connecttype="custom" o:connectlocs="0,79375;96565,0;95401,59776;208280,39688;208280,119063;96565,98974;96565,158750;0,79375" o:connectangles="0,0,0,0,0,0,0,0" textboxrect="0,0,1423035,1319530"/>
                  <v:textbox inset="2mm,0,0,0">
                    <w:txbxContent>
                      <w:p w:rsidR="0073044D" w:rsidRDefault="0073044D" w:rsidP="0073044D">
                        <w:pPr>
                          <w:jc w:val="center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97644B">
        <w:rPr>
          <w:noProof/>
          <w:lang w:eastAsia="es-ES"/>
        </w:rPr>
        <w:drawing>
          <wp:inline distT="0" distB="0" distL="0" distR="0" wp14:anchorId="37BA7E47" wp14:editId="088B3660">
            <wp:extent cx="4660710" cy="2795315"/>
            <wp:effectExtent l="0" t="0" r="6985" b="508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588" cy="2796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7CB" w:rsidRDefault="00C936B6" w:rsidP="00C936B6">
      <w:pPr>
        <w:pStyle w:val="Epgrafe"/>
      </w:pPr>
      <w:bookmarkStart w:id="15" w:name="_Ref405542902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86368E">
        <w:rPr>
          <w:noProof/>
        </w:rPr>
        <w:t>5</w:t>
      </w:r>
      <w:r>
        <w:fldChar w:fldCharType="end"/>
      </w:r>
      <w:bookmarkEnd w:id="15"/>
      <w:r>
        <w:t xml:space="preserve">. </w:t>
      </w:r>
      <w:r w:rsidR="0073044D">
        <w:t>Proyección</w:t>
      </w:r>
      <w:r>
        <w:t xml:space="preserve"> de Convenio</w:t>
      </w:r>
    </w:p>
    <w:p w:rsidR="00AC0E65" w:rsidRDefault="00A33869" w:rsidP="006353D2">
      <w:pPr>
        <w:rPr>
          <w:lang w:val="es-CO"/>
        </w:rPr>
      </w:pPr>
      <w:r>
        <w:rPr>
          <w:noProof/>
          <w:lang w:eastAsia="es-ES"/>
        </w:rPr>
        <w:lastRenderedPageBreak/>
        <mc:AlternateContent>
          <mc:Choice Requires="wpg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186055</wp:posOffset>
                </wp:positionH>
                <wp:positionV relativeFrom="paragraph">
                  <wp:posOffset>234315</wp:posOffset>
                </wp:positionV>
                <wp:extent cx="1966595" cy="2551430"/>
                <wp:effectExtent l="76200" t="171450" r="128905" b="1270"/>
                <wp:wrapSquare wrapText="bothSides"/>
                <wp:docPr id="27" name="27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66595" cy="2551430"/>
                          <a:chOff x="-59927" y="0"/>
                          <a:chExt cx="1659598" cy="2352040"/>
                        </a:xfrm>
                      </wpg:grpSpPr>
                      <pic:pic xmlns:pic="http://schemas.openxmlformats.org/drawingml/2006/picture">
                        <pic:nvPicPr>
                          <pic:cNvPr id="58" name="Imagen 58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70147">
                            <a:off x="74427" y="0"/>
                            <a:ext cx="1382233" cy="182880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123825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65000" dist="50800" dir="12900000" kx="195000" ky="145000" algn="tl" rotWithShape="0">
                              <a:srgbClr val="000000">
                                <a:alpha val="30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360000"/>
                            </a:camera>
                            <a:lightRig rig="twoPt" dir="t">
                              <a:rot lat="0" lon="0" rev="7200000"/>
                            </a:lightRig>
                          </a:scene3d>
                          <a:sp3d contourW="12700">
                            <a:bevelT w="25400" h="19050"/>
                            <a:contourClr>
                              <a:srgbClr val="969696"/>
                            </a:contourClr>
                          </a:sp3d>
                        </pic:spPr>
                      </pic:pic>
                      <wps:wsp>
                        <wps:cNvPr id="59" name="59 Cuadro de texto"/>
                        <wps:cNvSpPr txBox="1"/>
                        <wps:spPr>
                          <a:xfrm>
                            <a:off x="-59927" y="2073275"/>
                            <a:ext cx="1659598" cy="2787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AC0E65" w:rsidRPr="00FC626A" w:rsidRDefault="00AC0E65" w:rsidP="00AC0E65">
                              <w:pPr>
                                <w:pStyle w:val="Epgrafe"/>
                                <w:rPr>
                                  <w:noProof/>
                                  <w:color w:val="000000"/>
                                </w:rPr>
                              </w:pPr>
                              <w:r>
                                <w:t xml:space="preserve">Ilustración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Ilustración \* ARABIC </w:instrText>
                              </w:r>
                              <w:r>
                                <w:fldChar w:fldCharType="separate"/>
                              </w:r>
                              <w:r w:rsidR="0086368E">
                                <w:rPr>
                                  <w:noProof/>
                                </w:rPr>
                                <w:t>6</w:t>
                              </w:r>
                              <w:r>
                                <w:fldChar w:fldCharType="end"/>
                              </w:r>
                              <w:r>
                                <w:t>. Recibo de Cuota Inicial de Convenio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27 Grupo" o:spid="_x0000_s1070" style="position:absolute;left:0;text-align:left;margin-left:14.65pt;margin-top:18.45pt;width:154.85pt;height:200.9pt;z-index:251694080;mso-width-relative:margin;mso-height-relative:margin" coordorigin="-599" coordsize="16595,235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">
                <v:shape id="Imagen 58" o:spid="_x0000_s1071" type="#_x0000_t75" style="position:absolute;left:744;width:13822;height:18288;rotation:185846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eoJuDCAAAA2wAAAA8AAABkcnMvZG93bnJldi54bWxET89rwjAUvg/8H8ITdpvphE2pprINxnYZ&#10;zFr0+mxem2LzUptMq3/9chA8fny/l6vBtuJEvW8cK3ieJCCIS6cbrhUUm8+nOQgfkDW2jknBhTys&#10;stHDElPtzrymUx5qEUPYp6jAhNClUvrSkEU/cR1x5CrXWwwR9rXUPZ5juG3lNElepcWGY4PBjj4M&#10;lYf8zyrYzq75ZV29F7/HnQ3mKnH/9YNKPY6HtwWIQEO4i2/ub63gJY6NX+IPkNk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XqCbgwgAAANsAAAAPAAAAAAAAAAAAAAAAAJ8C&#10;AABkcnMvZG93bnJldi54bWxQSwUGAAAAAAQABAD3AAAAjgMAAAAA&#10;" filled="t" fillcolor="#ededed" stroked="t" strokecolor="white" strokeweight="9.75pt">
                  <v:stroke endcap="square"/>
                  <v:imagedata r:id="rId19" o:title=""/>
                  <v:shadow on="t" type="perspective" color="black" opacity="19660f" origin="-.5,-.5" offset="-1.1559mm,-.80939mm" matrix=",3721f,2766f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59 Cuadro de texto" o:spid="_x0000_s1072" type="#_x0000_t202" style="position:absolute;left:-599;top:20732;width:16595;height:27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LEA8UA&#10;AADbAAAADwAAAGRycy9kb3ducmV2LnhtbESPT2vCQBTE7wW/w/KEXopuGqjU6CrWtNBDPWjF8yP7&#10;TILZt2F3zZ9v3y0Uehxm5jfMejuYRnTkfG1ZwfM8AUFcWF1zqeD8/TF7BeEDssbGMikYycN2M3lY&#10;Y6Ztz0fqTqEUEcI+QwVVCG0mpS8qMujntiWO3tU6gyFKV0rtsI9w08g0SRbSYM1xocKW9hUVt9Pd&#10;KFjk7t4fef+Un9+/8NCW6eVtvCj1OB12KxCBhvAf/mt/agUvS/j9En+A3P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csQDxQAAANsAAAAPAAAAAAAAAAAAAAAAAJgCAABkcnMv&#10;ZG93bnJldi54bWxQSwUGAAAAAAQABAD1AAAAigMAAAAA&#10;" stroked="f">
                  <v:textbox inset="0,0,0,0">
                    <w:txbxContent>
                      <w:p w:rsidR="00AC0E65" w:rsidRPr="00FC626A" w:rsidRDefault="00AC0E65" w:rsidP="00AC0E65">
                        <w:pPr>
                          <w:pStyle w:val="Epgrafe"/>
                          <w:rPr>
                            <w:noProof/>
                            <w:color w:val="000000"/>
                          </w:rPr>
                        </w:pPr>
                        <w:r>
                          <w:t xml:space="preserve">Ilustración </w:t>
                        </w:r>
                        <w:r>
                          <w:fldChar w:fldCharType="begin"/>
                        </w:r>
                        <w:r>
                          <w:instrText xml:space="preserve"> SEQ Ilustración \* ARABIC </w:instrText>
                        </w:r>
                        <w:r>
                          <w:fldChar w:fldCharType="separate"/>
                        </w:r>
                        <w:r w:rsidR="0086368E">
                          <w:rPr>
                            <w:noProof/>
                          </w:rPr>
                          <w:t>6</w:t>
                        </w:r>
                        <w:r>
                          <w:fldChar w:fldCharType="end"/>
                        </w:r>
                        <w:r>
                          <w:t>. Recibo de Cuota Inicial de Convenio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:rsidR="00AC0E65" w:rsidRDefault="00AC0E65" w:rsidP="006353D2">
      <w:pPr>
        <w:rPr>
          <w:lang w:val="es-CO"/>
        </w:rPr>
      </w:pPr>
    </w:p>
    <w:p w:rsidR="006353D2" w:rsidRDefault="00857524" w:rsidP="006353D2">
      <w:pPr>
        <w:rPr>
          <w:lang w:val="es-CO"/>
        </w:rPr>
      </w:pPr>
      <w:r>
        <w:rPr>
          <w:lang w:val="es-CO"/>
        </w:rPr>
        <w:t>Al registrar la proyección, se imprimirá el recibo de pago de la cuota inicial del convenio</w:t>
      </w:r>
      <w:r w:rsidR="00AC0E65">
        <w:rPr>
          <w:lang w:val="es-CO"/>
        </w:rPr>
        <w:t>.</w:t>
      </w:r>
    </w:p>
    <w:p w:rsidR="00AC0E65" w:rsidRDefault="00AC0E65" w:rsidP="00AC0E65">
      <w:pPr>
        <w:rPr>
          <w:lang w:val="es-CO"/>
        </w:rPr>
      </w:pPr>
    </w:p>
    <w:p w:rsidR="00474EBB" w:rsidRDefault="00474EBB" w:rsidP="006353D2">
      <w:pPr>
        <w:rPr>
          <w:lang w:val="es-CO"/>
        </w:rPr>
      </w:pPr>
    </w:p>
    <w:p w:rsidR="00474EBB" w:rsidRDefault="00474EBB" w:rsidP="006353D2">
      <w:pPr>
        <w:rPr>
          <w:lang w:val="es-CO"/>
        </w:rPr>
      </w:pPr>
    </w:p>
    <w:p w:rsidR="00474EBB" w:rsidRDefault="00474EBB" w:rsidP="006353D2">
      <w:pPr>
        <w:rPr>
          <w:lang w:val="es-CO"/>
        </w:rPr>
      </w:pPr>
    </w:p>
    <w:p w:rsidR="00474EBB" w:rsidRDefault="00474EBB" w:rsidP="006353D2">
      <w:pPr>
        <w:rPr>
          <w:lang w:val="es-CO"/>
        </w:rPr>
      </w:pPr>
    </w:p>
    <w:p w:rsidR="00474EBB" w:rsidRDefault="00474EBB" w:rsidP="006353D2">
      <w:pPr>
        <w:rPr>
          <w:lang w:val="es-CO"/>
        </w:rPr>
      </w:pPr>
    </w:p>
    <w:p w:rsidR="00474EBB" w:rsidRDefault="00474EBB" w:rsidP="006353D2">
      <w:pPr>
        <w:rPr>
          <w:lang w:val="es-CO"/>
        </w:rPr>
      </w:pPr>
    </w:p>
    <w:p w:rsidR="00986552" w:rsidRDefault="00986552">
      <w:pPr>
        <w:spacing w:line="240" w:lineRule="auto"/>
        <w:jc w:val="left"/>
        <w:rPr>
          <w:lang w:val="es-CO"/>
        </w:rPr>
      </w:pPr>
      <w:r>
        <w:rPr>
          <w:lang w:val="es-CO"/>
        </w:rPr>
        <w:br w:type="page"/>
      </w:r>
    </w:p>
    <w:p w:rsidR="00474EBB" w:rsidRDefault="00986552" w:rsidP="00A33869">
      <w:pPr>
        <w:pStyle w:val="Ttulo1"/>
      </w:pPr>
      <w:bookmarkStart w:id="16" w:name="_Toc405878402"/>
      <w:r>
        <w:lastRenderedPageBreak/>
        <w:t>ELABORACIÓN DE CONVENIO</w:t>
      </w:r>
      <w:bookmarkEnd w:id="16"/>
    </w:p>
    <w:p w:rsidR="00986552" w:rsidRPr="00986552" w:rsidRDefault="00986552" w:rsidP="00986552">
      <w:pPr>
        <w:rPr>
          <w:lang w:val="es-CO" w:eastAsia="es-ES"/>
        </w:rPr>
      </w:pPr>
    </w:p>
    <w:p w:rsidR="00986552" w:rsidRDefault="00986552" w:rsidP="00986552">
      <w:pPr>
        <w:pStyle w:val="Ttulo2"/>
      </w:pPr>
      <w:bookmarkStart w:id="17" w:name="_Toc405878403"/>
      <w:r w:rsidRPr="00C61F2E">
        <w:t>ACCESO A LA OPCIÓN</w:t>
      </w:r>
      <w:bookmarkEnd w:id="17"/>
    </w:p>
    <w:p w:rsidR="00986552" w:rsidRDefault="00986552" w:rsidP="00986552">
      <w:pPr>
        <w:rPr>
          <w:lang w:eastAsia="es-ES"/>
        </w:rPr>
      </w:pPr>
      <w:r>
        <w:rPr>
          <w:lang w:eastAsia="es-ES"/>
        </w:rPr>
        <w:t>Luego de cargado el pago de la primera cuota generada en la proyección, se procede a crear el convenio.</w:t>
      </w:r>
    </w:p>
    <w:p w:rsidR="00986552" w:rsidRDefault="00986552" w:rsidP="00986552">
      <w:pPr>
        <w:rPr>
          <w:lang w:eastAsia="es-ES"/>
        </w:rPr>
      </w:pPr>
      <w:r>
        <w:rPr>
          <w:lang w:eastAsia="es-ES"/>
        </w:rPr>
        <w:t xml:space="preserve">Para acceder a la opción de </w:t>
      </w:r>
      <w:r>
        <w:rPr>
          <w:color w:val="0095D5"/>
          <w:lang w:eastAsia="es-ES"/>
        </w:rPr>
        <w:t>Elaboración de Convenio</w:t>
      </w:r>
      <w:r>
        <w:rPr>
          <w:lang w:eastAsia="es-ES"/>
        </w:rPr>
        <w:t>, siga las instrucciones indicadas en la</w:t>
      </w:r>
      <w:r w:rsidR="00A05159">
        <w:rPr>
          <w:lang w:eastAsia="es-ES"/>
        </w:rPr>
        <w:t xml:space="preserve"> </w:t>
      </w:r>
      <w:r w:rsidR="00A05159">
        <w:rPr>
          <w:lang w:eastAsia="es-ES"/>
        </w:rPr>
        <w:fldChar w:fldCharType="begin"/>
      </w:r>
      <w:r w:rsidR="00A05159">
        <w:rPr>
          <w:lang w:eastAsia="es-ES"/>
        </w:rPr>
        <w:instrText xml:space="preserve"> REF _Ref405555786 \h </w:instrText>
      </w:r>
      <w:r w:rsidR="00A05159">
        <w:rPr>
          <w:lang w:eastAsia="es-ES"/>
        </w:rPr>
      </w:r>
      <w:r w:rsidR="00A05159">
        <w:rPr>
          <w:lang w:eastAsia="es-ES"/>
        </w:rPr>
        <w:fldChar w:fldCharType="separate"/>
      </w:r>
      <w:r w:rsidR="00CB198B">
        <w:t xml:space="preserve">Ilustración </w:t>
      </w:r>
      <w:r w:rsidR="00CB198B">
        <w:rPr>
          <w:noProof/>
        </w:rPr>
        <w:t>7</w:t>
      </w:r>
      <w:r w:rsidR="00A05159">
        <w:rPr>
          <w:lang w:eastAsia="es-ES"/>
        </w:rPr>
        <w:fldChar w:fldCharType="end"/>
      </w:r>
    </w:p>
    <w:p w:rsidR="00986552" w:rsidRPr="003B41AC" w:rsidRDefault="00986552" w:rsidP="00986552">
      <w:pPr>
        <w:rPr>
          <w:lang w:eastAsia="es-ES"/>
        </w:rPr>
      </w:pPr>
    </w:p>
    <w:p w:rsidR="00A05159" w:rsidRDefault="00986552" w:rsidP="00A05159">
      <w:pPr>
        <w:keepNext/>
      </w:pPr>
      <w:r w:rsidRPr="00C61F2E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0A003C50" wp14:editId="46168348">
                <wp:simplePos x="0" y="0"/>
                <wp:positionH relativeFrom="column">
                  <wp:posOffset>908462</wp:posOffset>
                </wp:positionH>
                <wp:positionV relativeFrom="paragraph">
                  <wp:posOffset>1112520</wp:posOffset>
                </wp:positionV>
                <wp:extent cx="3668395" cy="481965"/>
                <wp:effectExtent l="19050" t="19050" r="27305" b="13335"/>
                <wp:wrapNone/>
                <wp:docPr id="62" name="62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68395" cy="481965"/>
                          <a:chOff x="-11219" y="-11219"/>
                          <a:chExt cx="3669205" cy="482432"/>
                        </a:xfrm>
                      </wpg:grpSpPr>
                      <wps:wsp>
                        <wps:cNvPr id="63" name="63 Rectángulo redondeado"/>
                        <wps:cNvSpPr/>
                        <wps:spPr>
                          <a:xfrm>
                            <a:off x="123261" y="50477"/>
                            <a:ext cx="3534725" cy="420736"/>
                          </a:xfrm>
                          <a:prstGeom prst="roundRect">
                            <a:avLst>
                              <a:gd name="adj" fmla="val 18884"/>
                            </a:avLst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0047AC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86552" w:rsidRPr="003B41AC" w:rsidRDefault="00986552" w:rsidP="00986552">
                              <w:pPr>
                                <w:spacing w:line="240" w:lineRule="auto"/>
                                <w:jc w:val="center"/>
                                <w:rPr>
                                  <w:color w:val="0095D5"/>
                                  <w:sz w:val="16"/>
                                  <w:szCs w:val="16"/>
                                </w:rPr>
                              </w:pPr>
                              <w:r w:rsidRPr="005709F1">
                                <w:rPr>
                                  <w:color w:val="0047AC"/>
                                  <w:sz w:val="16"/>
                                  <w:szCs w:val="16"/>
                                </w:rPr>
                                <w:t xml:space="preserve">2. </w:t>
                              </w:r>
                              <w:r>
                                <w:rPr>
                                  <w:color w:val="0095D5"/>
                                  <w:sz w:val="16"/>
                                  <w:szCs w:val="16"/>
                                </w:rPr>
                                <w:t xml:space="preserve">HAGA DOBLE CLIC SOBRE </w:t>
                              </w:r>
                              <w:r w:rsidRPr="003B41AC">
                                <w:rPr>
                                  <w:color w:val="0095D5"/>
                                  <w:sz w:val="16"/>
                                  <w:szCs w:val="16"/>
                                </w:rPr>
                                <w:t xml:space="preserve">LA OPCIÓN DEL MENÚ </w:t>
                              </w:r>
                              <w:r>
                                <w:rPr>
                                  <w:color w:val="0047AC"/>
                                  <w:sz w:val="16"/>
                                  <w:szCs w:val="16"/>
                                </w:rPr>
                                <w:t>ELABORACIÓN DE CONVENIOS</w:t>
                              </w:r>
                              <w:r w:rsidRPr="003B41AC">
                                <w:rPr>
                                  <w:color w:val="0095D5"/>
                                  <w:sz w:val="16"/>
                                  <w:szCs w:val="16"/>
                                </w:rPr>
                                <w:t xml:space="preserve">, UBICADA EN LAS CARPETAS </w:t>
                              </w:r>
                              <w:r w:rsidRPr="003B41AC">
                                <w:rPr>
                                  <w:color w:val="0047AC"/>
                                  <w:sz w:val="16"/>
                                  <w:szCs w:val="16"/>
                                </w:rPr>
                                <w:t xml:space="preserve">PROCESOS </w:t>
                              </w:r>
                              <w:r>
                                <w:rPr>
                                  <w:color w:val="0047AC"/>
                                  <w:sz w:val="16"/>
                                  <w:szCs w:val="16"/>
                                </w:rPr>
                                <w:t>DE USUARIO</w:t>
                              </w:r>
                              <w:r w:rsidRPr="003B41AC">
                                <w:rPr>
                                  <w:color w:val="0047AC"/>
                                  <w:sz w:val="16"/>
                                  <w:szCs w:val="16"/>
                                </w:rPr>
                                <w:t>&gt;</w:t>
                              </w:r>
                              <w:r>
                                <w:rPr>
                                  <w:color w:val="0047AC"/>
                                  <w:sz w:val="16"/>
                                  <w:szCs w:val="16"/>
                                </w:rPr>
                                <w:t>CONVENIOS DE PAGO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7200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7 Flecha izquierda"/>
                        <wps:cNvSpPr/>
                        <wps:spPr>
                          <a:xfrm rot="1407718">
                            <a:off x="-11219" y="-11219"/>
                            <a:ext cx="209592" cy="174049"/>
                          </a:xfrm>
                          <a:custGeom>
                            <a:avLst/>
                            <a:gdLst>
                              <a:gd name="connsiteX0" fmla="*/ 0 w 1423035"/>
                              <a:gd name="connsiteY0" fmla="*/ 659765 h 1319530"/>
                              <a:gd name="connsiteX1" fmla="*/ 659765 w 1423035"/>
                              <a:gd name="connsiteY1" fmla="*/ 0 h 1319530"/>
                              <a:gd name="connsiteX2" fmla="*/ 659765 w 1423035"/>
                              <a:gd name="connsiteY2" fmla="*/ 329883 h 1319530"/>
                              <a:gd name="connsiteX3" fmla="*/ 1423035 w 1423035"/>
                              <a:gd name="connsiteY3" fmla="*/ 329883 h 1319530"/>
                              <a:gd name="connsiteX4" fmla="*/ 1423035 w 1423035"/>
                              <a:gd name="connsiteY4" fmla="*/ 989648 h 1319530"/>
                              <a:gd name="connsiteX5" fmla="*/ 659765 w 1423035"/>
                              <a:gd name="connsiteY5" fmla="*/ 989648 h 1319530"/>
                              <a:gd name="connsiteX6" fmla="*/ 659765 w 1423035"/>
                              <a:gd name="connsiteY6" fmla="*/ 1319530 h 1319530"/>
                              <a:gd name="connsiteX7" fmla="*/ 0 w 1423035"/>
                              <a:gd name="connsiteY7" fmla="*/ 659765 h 1319530"/>
                              <a:gd name="connsiteX0" fmla="*/ 0 w 1423035"/>
                              <a:gd name="connsiteY0" fmla="*/ 659765 h 1319530"/>
                              <a:gd name="connsiteX1" fmla="*/ 659765 w 1423035"/>
                              <a:gd name="connsiteY1" fmla="*/ 0 h 1319530"/>
                              <a:gd name="connsiteX2" fmla="*/ 659765 w 1423035"/>
                              <a:gd name="connsiteY2" fmla="*/ 329883 h 1319530"/>
                              <a:gd name="connsiteX3" fmla="*/ 1423035 w 1423035"/>
                              <a:gd name="connsiteY3" fmla="*/ 329883 h 1319530"/>
                              <a:gd name="connsiteX4" fmla="*/ 1423035 w 1423035"/>
                              <a:gd name="connsiteY4" fmla="*/ 989648 h 1319530"/>
                              <a:gd name="connsiteX5" fmla="*/ 659765 w 1423035"/>
                              <a:gd name="connsiteY5" fmla="*/ 822670 h 1319530"/>
                              <a:gd name="connsiteX6" fmla="*/ 659765 w 1423035"/>
                              <a:gd name="connsiteY6" fmla="*/ 1319530 h 1319530"/>
                              <a:gd name="connsiteX7" fmla="*/ 0 w 1423035"/>
                              <a:gd name="connsiteY7" fmla="*/ 659765 h 1319530"/>
                              <a:gd name="connsiteX0" fmla="*/ 0 w 1423035"/>
                              <a:gd name="connsiteY0" fmla="*/ 659765 h 1319530"/>
                              <a:gd name="connsiteX1" fmla="*/ 659765 w 1423035"/>
                              <a:gd name="connsiteY1" fmla="*/ 0 h 1319530"/>
                              <a:gd name="connsiteX2" fmla="*/ 651813 w 1423035"/>
                              <a:gd name="connsiteY2" fmla="*/ 496860 h 1319530"/>
                              <a:gd name="connsiteX3" fmla="*/ 1423035 w 1423035"/>
                              <a:gd name="connsiteY3" fmla="*/ 329883 h 1319530"/>
                              <a:gd name="connsiteX4" fmla="*/ 1423035 w 1423035"/>
                              <a:gd name="connsiteY4" fmla="*/ 989648 h 1319530"/>
                              <a:gd name="connsiteX5" fmla="*/ 659765 w 1423035"/>
                              <a:gd name="connsiteY5" fmla="*/ 822670 h 1319530"/>
                              <a:gd name="connsiteX6" fmla="*/ 659765 w 1423035"/>
                              <a:gd name="connsiteY6" fmla="*/ 1319530 h 1319530"/>
                              <a:gd name="connsiteX7" fmla="*/ 0 w 1423035"/>
                              <a:gd name="connsiteY7" fmla="*/ 659765 h 131953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1423035" h="1319530">
                                <a:moveTo>
                                  <a:pt x="0" y="659765"/>
                                </a:moveTo>
                                <a:lnTo>
                                  <a:pt x="659765" y="0"/>
                                </a:lnTo>
                                <a:lnTo>
                                  <a:pt x="651813" y="496860"/>
                                </a:lnTo>
                                <a:lnTo>
                                  <a:pt x="1423035" y="329883"/>
                                </a:lnTo>
                                <a:lnTo>
                                  <a:pt x="1423035" y="989648"/>
                                </a:lnTo>
                                <a:lnTo>
                                  <a:pt x="659765" y="822670"/>
                                </a:lnTo>
                                <a:lnTo>
                                  <a:pt x="659765" y="1319530"/>
                                </a:lnTo>
                                <a:lnTo>
                                  <a:pt x="0" y="6597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7AC"/>
                          </a:solidFill>
                          <a:ln w="12700">
                            <a:solidFill>
                              <a:srgbClr val="0047AC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86552" w:rsidRDefault="00986552" w:rsidP="00986552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7200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62 Grupo" o:spid="_x0000_s1073" style="position:absolute;left:0;text-align:left;margin-left:71.55pt;margin-top:87.6pt;width:288.85pt;height:37.95pt;z-index:251697152;mso-width-relative:margin;mso-height-relative:margin" coordorigin="-112,-112" coordsize="36692,48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">
                <v:roundrect id="63 Rectángulo redondeado" o:spid="_x0000_s1074" style="position:absolute;left:1232;top:504;width:35347;height:4208;visibility:visible;mso-wrap-style:square;v-text-anchor:middle" arcsize="12376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zTycMA&#10;AADbAAAADwAAAGRycy9kb3ducmV2LnhtbESPT4vCMBTE78J+h/AWvGmqQpGuUURY8KL4D9fjo3mm&#10;xeal20Tt7qc3guBxmJnfMJNZaytxo8aXjhUM+gkI4tzpko2Cw/67NwbhA7LGyjEp+CMPs+lHZ4KZ&#10;dnfe0m0XjIgQ9hkqKEKoMyl9XpBF33c1cfTOrrEYomyM1A3eI9xWcpgkqbRYclwosKZFQflld7UK&#10;5km9sb/H1Bj/v1ofD6vT6MeclOp+tvMvEIHa8A6/2kutIB3B80v8AXL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XzTycMAAADbAAAADwAAAAAAAAAAAAAAAACYAgAAZHJzL2Rv&#10;d25yZXYueG1sUEsFBgAAAAAEAAQA9QAAAIgDAAAAAA==&#10;" fillcolor="white [3212]" strokecolor="#0047ac" strokeweight="1pt">
                  <v:textbox inset="2mm,0,0,0">
                    <w:txbxContent>
                      <w:p w:rsidR="00986552" w:rsidRPr="003B41AC" w:rsidRDefault="00986552" w:rsidP="00986552">
                        <w:pPr>
                          <w:spacing w:line="240" w:lineRule="auto"/>
                          <w:jc w:val="center"/>
                          <w:rPr>
                            <w:color w:val="0095D5"/>
                            <w:sz w:val="16"/>
                            <w:szCs w:val="16"/>
                          </w:rPr>
                        </w:pPr>
                        <w:r w:rsidRPr="005709F1">
                          <w:rPr>
                            <w:color w:val="0047AC"/>
                            <w:sz w:val="16"/>
                            <w:szCs w:val="16"/>
                          </w:rPr>
                          <w:t xml:space="preserve">2. </w:t>
                        </w:r>
                        <w:r>
                          <w:rPr>
                            <w:color w:val="0095D5"/>
                            <w:sz w:val="16"/>
                            <w:szCs w:val="16"/>
                          </w:rPr>
                          <w:t xml:space="preserve">HAGA DOBLE CLIC SOBRE </w:t>
                        </w:r>
                        <w:r w:rsidRPr="003B41AC">
                          <w:rPr>
                            <w:color w:val="0095D5"/>
                            <w:sz w:val="16"/>
                            <w:szCs w:val="16"/>
                          </w:rPr>
                          <w:t xml:space="preserve">LA OPCIÓN DEL MENÚ </w:t>
                        </w:r>
                        <w:r>
                          <w:rPr>
                            <w:color w:val="0047AC"/>
                            <w:sz w:val="16"/>
                            <w:szCs w:val="16"/>
                          </w:rPr>
                          <w:t>ELABORACIÓN DE CONVENIOS</w:t>
                        </w:r>
                        <w:r w:rsidRPr="003B41AC">
                          <w:rPr>
                            <w:color w:val="0095D5"/>
                            <w:sz w:val="16"/>
                            <w:szCs w:val="16"/>
                          </w:rPr>
                          <w:t xml:space="preserve">, UBICADA EN LAS CARPETAS </w:t>
                        </w:r>
                        <w:r w:rsidRPr="003B41AC">
                          <w:rPr>
                            <w:color w:val="0047AC"/>
                            <w:sz w:val="16"/>
                            <w:szCs w:val="16"/>
                          </w:rPr>
                          <w:t xml:space="preserve">PROCESOS </w:t>
                        </w:r>
                        <w:r>
                          <w:rPr>
                            <w:color w:val="0047AC"/>
                            <w:sz w:val="16"/>
                            <w:szCs w:val="16"/>
                          </w:rPr>
                          <w:t>DE USUARIO</w:t>
                        </w:r>
                        <w:r w:rsidRPr="003B41AC">
                          <w:rPr>
                            <w:color w:val="0047AC"/>
                            <w:sz w:val="16"/>
                            <w:szCs w:val="16"/>
                          </w:rPr>
                          <w:t>&gt;</w:t>
                        </w:r>
                        <w:r>
                          <w:rPr>
                            <w:color w:val="0047AC"/>
                            <w:sz w:val="16"/>
                            <w:szCs w:val="16"/>
                          </w:rPr>
                          <w:t>CONVENIOS DE PAGO</w:t>
                        </w:r>
                      </w:p>
                    </w:txbxContent>
                  </v:textbox>
                </v:roundrect>
                <v:shape id="7 Flecha izquierda" o:spid="_x0000_s1075" style="position:absolute;left:-112;top:-112;width:2095;height:1740;rotation:1537603fd;visibility:visible;mso-wrap-style:square;v-text-anchor:middle" coordsize="1423035,131953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UyccQA&#10;AADbAAAADwAAAGRycy9kb3ducmV2LnhtbESPQWvCQBSE7wX/w/IEb3VjsbakriLSgPRSTLx4e2Rf&#10;k9Ts2zW7JvHfdwuFHoeZ+YZZb0fTip4631hWsJgnIIhLqxuuFJyK7PEVhA/IGlvLpOBOHrabycMa&#10;U20HPlKfh0pECPsUFdQhuFRKX9Zk0M+tI47el+0Mhii7SuoOhwg3rXxKkpU02HBcqNHRvqbykt+M&#10;guyI7tnZfXEuPox9v31eX6pvVGo2HXdvIAKN4T/81z5oBasl/H6JP0B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IFMnHEAAAA2wAAAA8AAAAAAAAAAAAAAAAAmAIAAGRycy9k&#10;b3ducmV2LnhtbFBLBQYAAAAABAAEAPUAAACJAwAAAAA=&#10;" adj="-11796480,,5400" path="m,659765l659765,r-7952,496860l1423035,329883r,659765l659765,822670r,496860l,659765xe" fillcolor="#0047ac" strokecolor="#0047ac" strokeweight="1pt">
                  <v:stroke joinstyle="miter"/>
                  <v:formulas/>
                  <v:path arrowok="t" o:connecttype="custom" o:connectlocs="0,87025;97174,0;96002,65537;209592,43512;209592,130537;97174,108512;97174,174049;0,87025" o:connectangles="0,0,0,0,0,0,0,0" textboxrect="0,0,1423035,1319530"/>
                  <v:textbox inset="2mm,0,0,0">
                    <w:txbxContent>
                      <w:p w:rsidR="00986552" w:rsidRDefault="00986552" w:rsidP="00986552">
                        <w:pPr>
                          <w:jc w:val="center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Pr="00C61F2E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68B7402A" wp14:editId="59257162">
                <wp:simplePos x="0" y="0"/>
                <wp:positionH relativeFrom="column">
                  <wp:posOffset>1076102</wp:posOffset>
                </wp:positionH>
                <wp:positionV relativeFrom="paragraph">
                  <wp:posOffset>642620</wp:posOffset>
                </wp:positionV>
                <wp:extent cx="2827020" cy="441960"/>
                <wp:effectExtent l="19050" t="19050" r="11430" b="15240"/>
                <wp:wrapNone/>
                <wp:docPr id="33" name="33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27020" cy="441960"/>
                          <a:chOff x="-16830" y="-16845"/>
                          <a:chExt cx="2827347" cy="442960"/>
                        </a:xfrm>
                      </wpg:grpSpPr>
                      <wps:wsp>
                        <wps:cNvPr id="60" name="60 Rectángulo redondeado"/>
                        <wps:cNvSpPr/>
                        <wps:spPr>
                          <a:xfrm>
                            <a:off x="123403" y="95586"/>
                            <a:ext cx="2687114" cy="330529"/>
                          </a:xfrm>
                          <a:prstGeom prst="roundRect">
                            <a:avLst>
                              <a:gd name="adj" fmla="val 18884"/>
                            </a:avLst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0047AC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86552" w:rsidRPr="003B41AC" w:rsidRDefault="00986552" w:rsidP="00986552">
                              <w:pPr>
                                <w:spacing w:line="240" w:lineRule="auto"/>
                                <w:jc w:val="center"/>
                                <w:rPr>
                                  <w:color w:val="0047AC"/>
                                  <w:sz w:val="16"/>
                                  <w:szCs w:val="16"/>
                                </w:rPr>
                              </w:pPr>
                              <w:r w:rsidRPr="005709F1">
                                <w:rPr>
                                  <w:color w:val="0047AC"/>
                                  <w:sz w:val="16"/>
                                  <w:szCs w:val="16"/>
                                </w:rPr>
                                <w:t xml:space="preserve">1. </w:t>
                              </w:r>
                              <w:r w:rsidRPr="003B41AC">
                                <w:rPr>
                                  <w:color w:val="0095D5"/>
                                  <w:sz w:val="16"/>
                                  <w:szCs w:val="16"/>
                                </w:rPr>
                                <w:t xml:space="preserve">ACCEDA CON SU USUARIO AL SISTEMA DE INFORMACIÓN TRIBUTARIA, Y SELECCIONE LA INSTANCIA </w:t>
                              </w:r>
                              <w:r w:rsidRPr="003B41AC">
                                <w:rPr>
                                  <w:color w:val="0047AC"/>
                                  <w:sz w:val="16"/>
                                  <w:szCs w:val="16"/>
                                </w:rPr>
                                <w:t>OTROS INGRESOS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7200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7 Flecha izquierda"/>
                        <wps:cNvSpPr/>
                        <wps:spPr>
                          <a:xfrm rot="1407718">
                            <a:off x="-16830" y="-16845"/>
                            <a:ext cx="209592" cy="174049"/>
                          </a:xfrm>
                          <a:custGeom>
                            <a:avLst/>
                            <a:gdLst>
                              <a:gd name="connsiteX0" fmla="*/ 0 w 1423035"/>
                              <a:gd name="connsiteY0" fmla="*/ 659765 h 1319530"/>
                              <a:gd name="connsiteX1" fmla="*/ 659765 w 1423035"/>
                              <a:gd name="connsiteY1" fmla="*/ 0 h 1319530"/>
                              <a:gd name="connsiteX2" fmla="*/ 659765 w 1423035"/>
                              <a:gd name="connsiteY2" fmla="*/ 329883 h 1319530"/>
                              <a:gd name="connsiteX3" fmla="*/ 1423035 w 1423035"/>
                              <a:gd name="connsiteY3" fmla="*/ 329883 h 1319530"/>
                              <a:gd name="connsiteX4" fmla="*/ 1423035 w 1423035"/>
                              <a:gd name="connsiteY4" fmla="*/ 989648 h 1319530"/>
                              <a:gd name="connsiteX5" fmla="*/ 659765 w 1423035"/>
                              <a:gd name="connsiteY5" fmla="*/ 989648 h 1319530"/>
                              <a:gd name="connsiteX6" fmla="*/ 659765 w 1423035"/>
                              <a:gd name="connsiteY6" fmla="*/ 1319530 h 1319530"/>
                              <a:gd name="connsiteX7" fmla="*/ 0 w 1423035"/>
                              <a:gd name="connsiteY7" fmla="*/ 659765 h 1319530"/>
                              <a:gd name="connsiteX0" fmla="*/ 0 w 1423035"/>
                              <a:gd name="connsiteY0" fmla="*/ 659765 h 1319530"/>
                              <a:gd name="connsiteX1" fmla="*/ 659765 w 1423035"/>
                              <a:gd name="connsiteY1" fmla="*/ 0 h 1319530"/>
                              <a:gd name="connsiteX2" fmla="*/ 659765 w 1423035"/>
                              <a:gd name="connsiteY2" fmla="*/ 329883 h 1319530"/>
                              <a:gd name="connsiteX3" fmla="*/ 1423035 w 1423035"/>
                              <a:gd name="connsiteY3" fmla="*/ 329883 h 1319530"/>
                              <a:gd name="connsiteX4" fmla="*/ 1423035 w 1423035"/>
                              <a:gd name="connsiteY4" fmla="*/ 989648 h 1319530"/>
                              <a:gd name="connsiteX5" fmla="*/ 659765 w 1423035"/>
                              <a:gd name="connsiteY5" fmla="*/ 822670 h 1319530"/>
                              <a:gd name="connsiteX6" fmla="*/ 659765 w 1423035"/>
                              <a:gd name="connsiteY6" fmla="*/ 1319530 h 1319530"/>
                              <a:gd name="connsiteX7" fmla="*/ 0 w 1423035"/>
                              <a:gd name="connsiteY7" fmla="*/ 659765 h 1319530"/>
                              <a:gd name="connsiteX0" fmla="*/ 0 w 1423035"/>
                              <a:gd name="connsiteY0" fmla="*/ 659765 h 1319530"/>
                              <a:gd name="connsiteX1" fmla="*/ 659765 w 1423035"/>
                              <a:gd name="connsiteY1" fmla="*/ 0 h 1319530"/>
                              <a:gd name="connsiteX2" fmla="*/ 651813 w 1423035"/>
                              <a:gd name="connsiteY2" fmla="*/ 496860 h 1319530"/>
                              <a:gd name="connsiteX3" fmla="*/ 1423035 w 1423035"/>
                              <a:gd name="connsiteY3" fmla="*/ 329883 h 1319530"/>
                              <a:gd name="connsiteX4" fmla="*/ 1423035 w 1423035"/>
                              <a:gd name="connsiteY4" fmla="*/ 989648 h 1319530"/>
                              <a:gd name="connsiteX5" fmla="*/ 659765 w 1423035"/>
                              <a:gd name="connsiteY5" fmla="*/ 822670 h 1319530"/>
                              <a:gd name="connsiteX6" fmla="*/ 659765 w 1423035"/>
                              <a:gd name="connsiteY6" fmla="*/ 1319530 h 1319530"/>
                              <a:gd name="connsiteX7" fmla="*/ 0 w 1423035"/>
                              <a:gd name="connsiteY7" fmla="*/ 659765 h 131953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1423035" h="1319530">
                                <a:moveTo>
                                  <a:pt x="0" y="659765"/>
                                </a:moveTo>
                                <a:lnTo>
                                  <a:pt x="659765" y="0"/>
                                </a:lnTo>
                                <a:lnTo>
                                  <a:pt x="651813" y="496860"/>
                                </a:lnTo>
                                <a:lnTo>
                                  <a:pt x="1423035" y="329883"/>
                                </a:lnTo>
                                <a:lnTo>
                                  <a:pt x="1423035" y="989648"/>
                                </a:lnTo>
                                <a:lnTo>
                                  <a:pt x="659765" y="822670"/>
                                </a:lnTo>
                                <a:lnTo>
                                  <a:pt x="659765" y="1319530"/>
                                </a:lnTo>
                                <a:lnTo>
                                  <a:pt x="0" y="6597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7AC"/>
                          </a:solidFill>
                          <a:ln w="12700">
                            <a:solidFill>
                              <a:srgbClr val="0047AC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86552" w:rsidRDefault="00986552" w:rsidP="00986552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33 Grupo" o:spid="_x0000_s1076" style="position:absolute;left:0;text-align:left;margin-left:84.75pt;margin-top:50.6pt;width:222.6pt;height:34.8pt;z-index:251696128;mso-width-relative:margin;mso-height-relative:margin" coordorigin="-168,-168" coordsize="28273,4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">
                <v:roundrect id="60 Rectángulo redondeado" o:spid="_x0000_s1077" style="position:absolute;left:1234;top:955;width:26871;height:3306;visibility:visible;mso-wrap-style:square;v-text-anchor:middle" arcsize="12376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5NvsIA&#10;AADbAAAADwAAAGRycy9kb3ducmV2LnhtbERPz2vCMBS+C/4P4Qm7aeoGRTqjyEDw4ti0qMdH85aW&#10;NS81ydpuf/1yGOz48f1eb0fbip58aBwrWC4yEMSV0w0bBeV5P1+BCBFZY+uYFHxTgO1mOlljod3A&#10;79SfohEphEOBCuoYu0LKUNVkMSxcR5y4D+ctxgS9kdrjkMJtKx+zLJcWG04NNXb0UlP1efqyCnZZ&#10;92bvl9yY8HN8vZTH29PV3JR6mI27ZxCRxvgv/nMftII8rU9f0g+Qm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rk2+wgAAANsAAAAPAAAAAAAAAAAAAAAAAJgCAABkcnMvZG93&#10;bnJldi54bWxQSwUGAAAAAAQABAD1AAAAhwMAAAAA&#10;" fillcolor="white [3212]" strokecolor="#0047ac" strokeweight="1pt">
                  <v:textbox inset="2mm,0,0,0">
                    <w:txbxContent>
                      <w:p w:rsidR="00986552" w:rsidRPr="003B41AC" w:rsidRDefault="00986552" w:rsidP="00986552">
                        <w:pPr>
                          <w:spacing w:line="240" w:lineRule="auto"/>
                          <w:jc w:val="center"/>
                          <w:rPr>
                            <w:color w:val="0047AC"/>
                            <w:sz w:val="16"/>
                            <w:szCs w:val="16"/>
                          </w:rPr>
                        </w:pPr>
                        <w:r w:rsidRPr="005709F1">
                          <w:rPr>
                            <w:color w:val="0047AC"/>
                            <w:sz w:val="16"/>
                            <w:szCs w:val="16"/>
                          </w:rPr>
                          <w:t xml:space="preserve">1. </w:t>
                        </w:r>
                        <w:r w:rsidRPr="003B41AC">
                          <w:rPr>
                            <w:color w:val="0095D5"/>
                            <w:sz w:val="16"/>
                            <w:szCs w:val="16"/>
                          </w:rPr>
                          <w:t xml:space="preserve">ACCEDA CON SU USUARIO AL SISTEMA DE INFORMACIÓN TRIBUTARIA, Y SELECCIONE LA INSTANCIA </w:t>
                        </w:r>
                        <w:r w:rsidRPr="003B41AC">
                          <w:rPr>
                            <w:color w:val="0047AC"/>
                            <w:sz w:val="16"/>
                            <w:szCs w:val="16"/>
                          </w:rPr>
                          <w:t>OTROS INGRESOS</w:t>
                        </w:r>
                      </w:p>
                    </w:txbxContent>
                  </v:textbox>
                </v:roundrect>
                <v:shape id="7 Flecha izquierda" o:spid="_x0000_s1078" style="position:absolute;left:-168;top:-168;width:2095;height:1740;rotation:1537603fd;visibility:visible;mso-wrap-style:square;v-text-anchor:middle" coordsize="1423035,131953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xzoMMA&#10;AADbAAAADwAAAGRycy9kb3ducmV2LnhtbESPQWvCQBSE74L/YXlCb7pJDyLRNbSCaA9CTQteH7uv&#10;m9Ds25jdaPrv3UKhx2FmvmE25ehacaM+NJ4V5IsMBLH2pmGr4PNjP1+BCBHZYOuZFPxQgHI7nWyw&#10;MP7OZ7pV0YoE4VCggjrGrpAy6JochoXviJP35XuHMcneStPjPcFdK5+zbCkdNpwWauxoV5P+rgan&#10;4KRX+lwN4e29a+3x9WovmNNBqafZ+LIGEWmM/+G/9tEoWObw+yX9ALl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NxzoMMAAADbAAAADwAAAAAAAAAAAAAAAACYAgAAZHJzL2Rv&#10;d25yZXYueG1sUEsFBgAAAAAEAAQA9QAAAIgDAAAAAA==&#10;" adj="-11796480,,5400" path="m,659765l659765,r-7952,496860l1423035,329883r,659765l659765,822670r,496860l,659765xe" fillcolor="#0047ac" strokecolor="#0047ac" strokeweight="1pt">
                  <v:stroke joinstyle="miter"/>
                  <v:formulas/>
                  <v:path arrowok="t" o:connecttype="custom" o:connectlocs="0,87025;97174,0;96002,65537;209592,43512;209592,130537;97174,108512;97174,174049;0,87025" o:connectangles="0,0,0,0,0,0,0,0" textboxrect="0,0,1423035,1319530"/>
                  <v:textbox>
                    <w:txbxContent>
                      <w:p w:rsidR="00986552" w:rsidRDefault="00986552" w:rsidP="00986552">
                        <w:pPr>
                          <w:jc w:val="center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0C7BAC8C" wp14:editId="7F973891">
            <wp:extent cx="6388735" cy="3586480"/>
            <wp:effectExtent l="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735" cy="35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552" w:rsidRDefault="00A05159" w:rsidP="00A05159">
      <w:pPr>
        <w:pStyle w:val="Epgrafe"/>
      </w:pPr>
      <w:bookmarkStart w:id="18" w:name="_Ref405555786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86368E">
        <w:rPr>
          <w:noProof/>
        </w:rPr>
        <w:t>7</w:t>
      </w:r>
      <w:r>
        <w:fldChar w:fldCharType="end"/>
      </w:r>
      <w:bookmarkEnd w:id="18"/>
      <w:r>
        <w:t xml:space="preserve">. </w:t>
      </w:r>
      <w:r w:rsidRPr="00E01790">
        <w:t xml:space="preserve">Acceso a la opción </w:t>
      </w:r>
      <w:r>
        <w:t xml:space="preserve">Elaboración </w:t>
      </w:r>
      <w:r w:rsidRPr="00E01790">
        <w:t>de Convenios</w:t>
      </w:r>
    </w:p>
    <w:p w:rsidR="00986552" w:rsidRDefault="00986552" w:rsidP="00986552">
      <w:pPr>
        <w:rPr>
          <w:lang w:val="es-CO" w:eastAsia="es-ES"/>
        </w:rPr>
      </w:pPr>
    </w:p>
    <w:p w:rsidR="00986552" w:rsidRDefault="00986552" w:rsidP="00986552">
      <w:pPr>
        <w:pStyle w:val="Ttulo2"/>
        <w:rPr>
          <w:lang w:val="es-CO"/>
        </w:rPr>
      </w:pPr>
      <w:bookmarkStart w:id="19" w:name="_Toc405878404"/>
      <w:r>
        <w:rPr>
          <w:lang w:val="es-CO"/>
        </w:rPr>
        <w:t>INSTRUCCIONES DE USO</w:t>
      </w:r>
      <w:bookmarkEnd w:id="19"/>
    </w:p>
    <w:p w:rsidR="00986552" w:rsidRDefault="00986552" w:rsidP="00986552">
      <w:r w:rsidRPr="00D56D9E">
        <w:t>Una vez acceda a la opción se despliega la ventana</w:t>
      </w:r>
      <w:r>
        <w:t xml:space="preserve"> donde podrá </w:t>
      </w:r>
      <w:r w:rsidR="00CB198B">
        <w:t>crear</w:t>
      </w:r>
      <w:r>
        <w:t xml:space="preserve"> los convenios de pago (ver </w:t>
      </w:r>
      <w:r w:rsidR="00A05159">
        <w:fldChar w:fldCharType="begin"/>
      </w:r>
      <w:r w:rsidR="00A05159">
        <w:instrText xml:space="preserve"> REF _Ref405555854 \h </w:instrText>
      </w:r>
      <w:r w:rsidR="00A05159">
        <w:fldChar w:fldCharType="separate"/>
      </w:r>
      <w:r w:rsidR="00CB198B">
        <w:t xml:space="preserve">Ilustración </w:t>
      </w:r>
      <w:r w:rsidR="00CB198B">
        <w:rPr>
          <w:noProof/>
        </w:rPr>
        <w:t>8</w:t>
      </w:r>
      <w:r w:rsidR="00A05159">
        <w:fldChar w:fldCharType="end"/>
      </w:r>
      <w:r w:rsidR="0046436F">
        <w:t>)</w:t>
      </w:r>
    </w:p>
    <w:p w:rsidR="00A05159" w:rsidRDefault="00986552" w:rsidP="00A05159">
      <w:pPr>
        <w:keepNext/>
        <w:jc w:val="center"/>
      </w:pPr>
      <w:r>
        <w:rPr>
          <w:noProof/>
          <w:lang w:eastAsia="es-ES"/>
        </w:rPr>
        <w:lastRenderedPageBreak/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664296FF" wp14:editId="23A7991E">
                <wp:simplePos x="0" y="0"/>
                <wp:positionH relativeFrom="column">
                  <wp:posOffset>3193746</wp:posOffset>
                </wp:positionH>
                <wp:positionV relativeFrom="paragraph">
                  <wp:posOffset>254000</wp:posOffset>
                </wp:positionV>
                <wp:extent cx="2803654" cy="1470909"/>
                <wp:effectExtent l="19050" t="19050" r="15875" b="15240"/>
                <wp:wrapNone/>
                <wp:docPr id="65" name="65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3654" cy="1470909"/>
                          <a:chOff x="21265" y="0"/>
                          <a:chExt cx="2803654" cy="1470909"/>
                        </a:xfrm>
                      </wpg:grpSpPr>
                      <wpg:grpSp>
                        <wpg:cNvPr id="66" name="66 Grupo"/>
                        <wpg:cNvGrpSpPr/>
                        <wpg:grpSpPr>
                          <a:xfrm>
                            <a:off x="21265" y="0"/>
                            <a:ext cx="1200150" cy="287655"/>
                            <a:chOff x="-11219" y="-11219"/>
                            <a:chExt cx="1200627" cy="313620"/>
                          </a:xfrm>
                        </wpg:grpSpPr>
                        <wps:wsp>
                          <wps:cNvPr id="67" name="67 Rectángulo redondeado"/>
                          <wps:cNvSpPr/>
                          <wps:spPr>
                            <a:xfrm>
                              <a:off x="123140" y="50212"/>
                              <a:ext cx="1066268" cy="252189"/>
                            </a:xfrm>
                            <a:prstGeom prst="roundRect">
                              <a:avLst>
                                <a:gd name="adj" fmla="val 18884"/>
                              </a:avLst>
                            </a:prstGeom>
                            <a:solidFill>
                              <a:schemeClr val="bg1"/>
                            </a:solidFill>
                            <a:ln w="12700">
                              <a:solidFill>
                                <a:srgbClr val="0047AC"/>
                              </a:solidFill>
                            </a:ln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86552" w:rsidRPr="003B41AC" w:rsidRDefault="00986552" w:rsidP="00986552">
                                <w:pPr>
                                  <w:spacing w:line="240" w:lineRule="auto"/>
                                  <w:jc w:val="center"/>
                                  <w:rPr>
                                    <w:color w:val="0095D5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color w:val="0095D5"/>
                                    <w:sz w:val="16"/>
                                    <w:szCs w:val="16"/>
                                  </w:rPr>
                                  <w:t>DATOS DEL SISTEMA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7200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" name="7 Flecha izquierda"/>
                          <wps:cNvSpPr/>
                          <wps:spPr>
                            <a:xfrm rot="1407718">
                              <a:off x="-11219" y="-11219"/>
                              <a:ext cx="209592" cy="174049"/>
                            </a:xfrm>
                            <a:custGeom>
                              <a:avLst/>
                              <a:gdLst>
                                <a:gd name="connsiteX0" fmla="*/ 0 w 1423035"/>
                                <a:gd name="connsiteY0" fmla="*/ 659765 h 1319530"/>
                                <a:gd name="connsiteX1" fmla="*/ 659765 w 1423035"/>
                                <a:gd name="connsiteY1" fmla="*/ 0 h 1319530"/>
                                <a:gd name="connsiteX2" fmla="*/ 659765 w 1423035"/>
                                <a:gd name="connsiteY2" fmla="*/ 329883 h 1319530"/>
                                <a:gd name="connsiteX3" fmla="*/ 1423035 w 1423035"/>
                                <a:gd name="connsiteY3" fmla="*/ 329883 h 1319530"/>
                                <a:gd name="connsiteX4" fmla="*/ 1423035 w 1423035"/>
                                <a:gd name="connsiteY4" fmla="*/ 989648 h 1319530"/>
                                <a:gd name="connsiteX5" fmla="*/ 659765 w 1423035"/>
                                <a:gd name="connsiteY5" fmla="*/ 989648 h 1319530"/>
                                <a:gd name="connsiteX6" fmla="*/ 659765 w 1423035"/>
                                <a:gd name="connsiteY6" fmla="*/ 1319530 h 1319530"/>
                                <a:gd name="connsiteX7" fmla="*/ 0 w 1423035"/>
                                <a:gd name="connsiteY7" fmla="*/ 659765 h 1319530"/>
                                <a:gd name="connsiteX0" fmla="*/ 0 w 1423035"/>
                                <a:gd name="connsiteY0" fmla="*/ 659765 h 1319530"/>
                                <a:gd name="connsiteX1" fmla="*/ 659765 w 1423035"/>
                                <a:gd name="connsiteY1" fmla="*/ 0 h 1319530"/>
                                <a:gd name="connsiteX2" fmla="*/ 659765 w 1423035"/>
                                <a:gd name="connsiteY2" fmla="*/ 329883 h 1319530"/>
                                <a:gd name="connsiteX3" fmla="*/ 1423035 w 1423035"/>
                                <a:gd name="connsiteY3" fmla="*/ 329883 h 1319530"/>
                                <a:gd name="connsiteX4" fmla="*/ 1423035 w 1423035"/>
                                <a:gd name="connsiteY4" fmla="*/ 989648 h 1319530"/>
                                <a:gd name="connsiteX5" fmla="*/ 659765 w 1423035"/>
                                <a:gd name="connsiteY5" fmla="*/ 822670 h 1319530"/>
                                <a:gd name="connsiteX6" fmla="*/ 659765 w 1423035"/>
                                <a:gd name="connsiteY6" fmla="*/ 1319530 h 1319530"/>
                                <a:gd name="connsiteX7" fmla="*/ 0 w 1423035"/>
                                <a:gd name="connsiteY7" fmla="*/ 659765 h 1319530"/>
                                <a:gd name="connsiteX0" fmla="*/ 0 w 1423035"/>
                                <a:gd name="connsiteY0" fmla="*/ 659765 h 1319530"/>
                                <a:gd name="connsiteX1" fmla="*/ 659765 w 1423035"/>
                                <a:gd name="connsiteY1" fmla="*/ 0 h 1319530"/>
                                <a:gd name="connsiteX2" fmla="*/ 651813 w 1423035"/>
                                <a:gd name="connsiteY2" fmla="*/ 496860 h 1319530"/>
                                <a:gd name="connsiteX3" fmla="*/ 1423035 w 1423035"/>
                                <a:gd name="connsiteY3" fmla="*/ 329883 h 1319530"/>
                                <a:gd name="connsiteX4" fmla="*/ 1423035 w 1423035"/>
                                <a:gd name="connsiteY4" fmla="*/ 989648 h 1319530"/>
                                <a:gd name="connsiteX5" fmla="*/ 659765 w 1423035"/>
                                <a:gd name="connsiteY5" fmla="*/ 822670 h 1319530"/>
                                <a:gd name="connsiteX6" fmla="*/ 659765 w 1423035"/>
                                <a:gd name="connsiteY6" fmla="*/ 1319530 h 1319530"/>
                                <a:gd name="connsiteX7" fmla="*/ 0 w 1423035"/>
                                <a:gd name="connsiteY7" fmla="*/ 659765 h 13195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</a:cxnLst>
                              <a:rect l="l" t="t" r="r" b="b"/>
                              <a:pathLst>
                                <a:path w="1423035" h="1319530">
                                  <a:moveTo>
                                    <a:pt x="0" y="659765"/>
                                  </a:moveTo>
                                  <a:lnTo>
                                    <a:pt x="659765" y="0"/>
                                  </a:lnTo>
                                  <a:lnTo>
                                    <a:pt x="651813" y="496860"/>
                                  </a:lnTo>
                                  <a:lnTo>
                                    <a:pt x="1423035" y="329883"/>
                                  </a:lnTo>
                                  <a:lnTo>
                                    <a:pt x="1423035" y="989648"/>
                                  </a:lnTo>
                                  <a:lnTo>
                                    <a:pt x="659765" y="822670"/>
                                  </a:lnTo>
                                  <a:lnTo>
                                    <a:pt x="659765" y="1319530"/>
                                  </a:lnTo>
                                  <a:lnTo>
                                    <a:pt x="0" y="6597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47AC"/>
                            </a:solidFill>
                            <a:ln w="12700">
                              <a:solidFill>
                                <a:srgbClr val="0047AC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86552" w:rsidRDefault="00986552" w:rsidP="00986552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7200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9" name="69 Grupo"/>
                        <wpg:cNvGrpSpPr/>
                        <wpg:grpSpPr>
                          <a:xfrm>
                            <a:off x="392440" y="585360"/>
                            <a:ext cx="2428875" cy="287655"/>
                            <a:chOff x="30354" y="105311"/>
                            <a:chExt cx="2429305" cy="313597"/>
                          </a:xfrm>
                        </wpg:grpSpPr>
                        <wps:wsp>
                          <wps:cNvPr id="70" name="70 Rectángulo redondeado"/>
                          <wps:cNvSpPr/>
                          <wps:spPr>
                            <a:xfrm>
                              <a:off x="164674" y="166719"/>
                              <a:ext cx="2294985" cy="252189"/>
                            </a:xfrm>
                            <a:prstGeom prst="roundRect">
                              <a:avLst>
                                <a:gd name="adj" fmla="val 18884"/>
                              </a:avLst>
                            </a:prstGeom>
                            <a:solidFill>
                              <a:schemeClr val="bg1"/>
                            </a:solidFill>
                            <a:ln w="12700">
                              <a:solidFill>
                                <a:srgbClr val="0047AC"/>
                              </a:solidFill>
                            </a:ln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86552" w:rsidRPr="003B41AC" w:rsidRDefault="00986552" w:rsidP="00986552">
                                <w:pPr>
                                  <w:spacing w:line="240" w:lineRule="auto"/>
                                  <w:jc w:val="center"/>
                                  <w:rPr>
                                    <w:color w:val="0095D5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color w:val="0095D5"/>
                                    <w:sz w:val="16"/>
                                    <w:szCs w:val="16"/>
                                  </w:rPr>
                                  <w:t>DATOS DEL IDENTIFICACIÓN DEL CONTRIBUYENTE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7200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" name="7 Flecha izquierda"/>
                          <wps:cNvSpPr/>
                          <wps:spPr>
                            <a:xfrm rot="1407718">
                              <a:off x="30354" y="105311"/>
                              <a:ext cx="209592" cy="174048"/>
                            </a:xfrm>
                            <a:custGeom>
                              <a:avLst/>
                              <a:gdLst>
                                <a:gd name="connsiteX0" fmla="*/ 0 w 1423035"/>
                                <a:gd name="connsiteY0" fmla="*/ 659765 h 1319530"/>
                                <a:gd name="connsiteX1" fmla="*/ 659765 w 1423035"/>
                                <a:gd name="connsiteY1" fmla="*/ 0 h 1319530"/>
                                <a:gd name="connsiteX2" fmla="*/ 659765 w 1423035"/>
                                <a:gd name="connsiteY2" fmla="*/ 329883 h 1319530"/>
                                <a:gd name="connsiteX3" fmla="*/ 1423035 w 1423035"/>
                                <a:gd name="connsiteY3" fmla="*/ 329883 h 1319530"/>
                                <a:gd name="connsiteX4" fmla="*/ 1423035 w 1423035"/>
                                <a:gd name="connsiteY4" fmla="*/ 989648 h 1319530"/>
                                <a:gd name="connsiteX5" fmla="*/ 659765 w 1423035"/>
                                <a:gd name="connsiteY5" fmla="*/ 989648 h 1319530"/>
                                <a:gd name="connsiteX6" fmla="*/ 659765 w 1423035"/>
                                <a:gd name="connsiteY6" fmla="*/ 1319530 h 1319530"/>
                                <a:gd name="connsiteX7" fmla="*/ 0 w 1423035"/>
                                <a:gd name="connsiteY7" fmla="*/ 659765 h 1319530"/>
                                <a:gd name="connsiteX0" fmla="*/ 0 w 1423035"/>
                                <a:gd name="connsiteY0" fmla="*/ 659765 h 1319530"/>
                                <a:gd name="connsiteX1" fmla="*/ 659765 w 1423035"/>
                                <a:gd name="connsiteY1" fmla="*/ 0 h 1319530"/>
                                <a:gd name="connsiteX2" fmla="*/ 659765 w 1423035"/>
                                <a:gd name="connsiteY2" fmla="*/ 329883 h 1319530"/>
                                <a:gd name="connsiteX3" fmla="*/ 1423035 w 1423035"/>
                                <a:gd name="connsiteY3" fmla="*/ 329883 h 1319530"/>
                                <a:gd name="connsiteX4" fmla="*/ 1423035 w 1423035"/>
                                <a:gd name="connsiteY4" fmla="*/ 989648 h 1319530"/>
                                <a:gd name="connsiteX5" fmla="*/ 659765 w 1423035"/>
                                <a:gd name="connsiteY5" fmla="*/ 822670 h 1319530"/>
                                <a:gd name="connsiteX6" fmla="*/ 659765 w 1423035"/>
                                <a:gd name="connsiteY6" fmla="*/ 1319530 h 1319530"/>
                                <a:gd name="connsiteX7" fmla="*/ 0 w 1423035"/>
                                <a:gd name="connsiteY7" fmla="*/ 659765 h 1319530"/>
                                <a:gd name="connsiteX0" fmla="*/ 0 w 1423035"/>
                                <a:gd name="connsiteY0" fmla="*/ 659765 h 1319530"/>
                                <a:gd name="connsiteX1" fmla="*/ 659765 w 1423035"/>
                                <a:gd name="connsiteY1" fmla="*/ 0 h 1319530"/>
                                <a:gd name="connsiteX2" fmla="*/ 651813 w 1423035"/>
                                <a:gd name="connsiteY2" fmla="*/ 496860 h 1319530"/>
                                <a:gd name="connsiteX3" fmla="*/ 1423035 w 1423035"/>
                                <a:gd name="connsiteY3" fmla="*/ 329883 h 1319530"/>
                                <a:gd name="connsiteX4" fmla="*/ 1423035 w 1423035"/>
                                <a:gd name="connsiteY4" fmla="*/ 989648 h 1319530"/>
                                <a:gd name="connsiteX5" fmla="*/ 659765 w 1423035"/>
                                <a:gd name="connsiteY5" fmla="*/ 822670 h 1319530"/>
                                <a:gd name="connsiteX6" fmla="*/ 659765 w 1423035"/>
                                <a:gd name="connsiteY6" fmla="*/ 1319530 h 1319530"/>
                                <a:gd name="connsiteX7" fmla="*/ 0 w 1423035"/>
                                <a:gd name="connsiteY7" fmla="*/ 659765 h 13195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</a:cxnLst>
                              <a:rect l="l" t="t" r="r" b="b"/>
                              <a:pathLst>
                                <a:path w="1423035" h="1319530">
                                  <a:moveTo>
                                    <a:pt x="0" y="659765"/>
                                  </a:moveTo>
                                  <a:lnTo>
                                    <a:pt x="659765" y="0"/>
                                  </a:lnTo>
                                  <a:lnTo>
                                    <a:pt x="651813" y="496860"/>
                                  </a:lnTo>
                                  <a:lnTo>
                                    <a:pt x="1423035" y="329883"/>
                                  </a:lnTo>
                                  <a:lnTo>
                                    <a:pt x="1423035" y="989648"/>
                                  </a:lnTo>
                                  <a:lnTo>
                                    <a:pt x="659765" y="822670"/>
                                  </a:lnTo>
                                  <a:lnTo>
                                    <a:pt x="659765" y="1319530"/>
                                  </a:lnTo>
                                  <a:lnTo>
                                    <a:pt x="0" y="6597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47AC"/>
                            </a:solidFill>
                            <a:ln w="12700">
                              <a:solidFill>
                                <a:srgbClr val="0047AC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86552" w:rsidRDefault="00986552" w:rsidP="00986552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7200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2" name="72 Rectángulo"/>
                        <wps:cNvSpPr/>
                        <wps:spPr>
                          <a:xfrm>
                            <a:off x="530664" y="893694"/>
                            <a:ext cx="2294255" cy="57721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86552" w:rsidRPr="00D56D9E" w:rsidRDefault="00986552" w:rsidP="00986552">
                              <w:pPr>
                                <w:spacing w:line="240" w:lineRule="auto"/>
                                <w:jc w:val="center"/>
                                <w:rPr>
                                  <w:i/>
                                  <w:sz w:val="16"/>
                                  <w:szCs w:val="16"/>
                                </w:rPr>
                              </w:pPr>
                              <w:r w:rsidRPr="00D56D9E">
                                <w:rPr>
                                  <w:i/>
                                  <w:sz w:val="16"/>
                                  <w:szCs w:val="16"/>
                                </w:rPr>
                                <w:t xml:space="preserve">En este espacio se suministra </w:t>
                              </w:r>
                              <w:r>
                                <w:rPr>
                                  <w:i/>
                                  <w:sz w:val="16"/>
                                  <w:szCs w:val="16"/>
                                </w:rPr>
                                <w:t>la identificación</w:t>
                              </w:r>
                              <w:r w:rsidRPr="00D56D9E">
                                <w:rPr>
                                  <w:i/>
                                  <w:sz w:val="16"/>
                                  <w:szCs w:val="16"/>
                                </w:rPr>
                                <w:t xml:space="preserve"> del </w:t>
                              </w:r>
                              <w:r>
                                <w:rPr>
                                  <w:i/>
                                  <w:sz w:val="16"/>
                                  <w:szCs w:val="16"/>
                                </w:rPr>
                                <w:t xml:space="preserve">contribuyente para consultarlo en el sistema y obtener la información necesaria para </w:t>
                              </w:r>
                              <w:r w:rsidR="00CB198B">
                                <w:rPr>
                                  <w:i/>
                                  <w:sz w:val="16"/>
                                  <w:szCs w:val="16"/>
                                </w:rPr>
                                <w:t>elaborar un</w:t>
                              </w:r>
                              <w:r>
                                <w:rPr>
                                  <w:i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="00CB198B">
                                <w:rPr>
                                  <w:i/>
                                  <w:sz w:val="16"/>
                                  <w:szCs w:val="16"/>
                                </w:rPr>
                                <w:t>convenio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65 Grupo" o:spid="_x0000_s1079" style="position:absolute;left:0;text-align:left;margin-left:251.5pt;margin-top:20pt;width:220.75pt;height:115.8pt;z-index:251698176;mso-width-relative:margin;mso-height-relative:margin" coordorigin="212" coordsize="28036,147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">
                <v:group id="66 Grupo" o:spid="_x0000_s1080" style="position:absolute;left:212;width:12002;height:2876" coordorigin="-112,-112" coordsize="12006,31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Z6MiMUAAADb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Cdy+&#10;hB8g1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WejIjFAAAA2wAA&#10;AA8AAAAAAAAAAAAAAAAAqgIAAGRycy9kb3ducmV2LnhtbFBLBQYAAAAABAAEAPoAAACcAwAAAAA=&#10;">
                  <v:roundrect id="67 Rectángulo redondeado" o:spid="_x0000_s1081" style="position:absolute;left:1231;top:502;width:10663;height:2522;visibility:visible;mso-wrap-style:square;v-text-anchor:middle" arcsize="12376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fVysQA&#10;AADbAAAADwAAAGRycy9kb3ducmV2LnhtbESPQWsCMRSE74L/ITzBW81aYZXVKCIUvFhaFfX42Dyz&#10;i5uXdRN121/fCAWPw8x8w8wWra3EnRpfOlYwHCQgiHOnSzYK9ruPtwkIH5A1Vo5JwQ95WMy7nRlm&#10;2j34m+7bYESEsM9QQRFCnUnp84Is+oGriaN3do3FEGVjpG7wEeG2ku9JkkqLJceFAmtaFZRftjer&#10;YJnUX/Z6SI3xv5vPw35zGh3NSal+r11OQQRqwyv8315rBekYnl/iD5D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5H1crEAAAA2wAAAA8AAAAAAAAAAAAAAAAAmAIAAGRycy9k&#10;b3ducmV2LnhtbFBLBQYAAAAABAAEAPUAAACJAwAAAAA=&#10;" fillcolor="white [3212]" strokecolor="#0047ac" strokeweight="1pt">
                    <v:textbox inset="2mm,0,0,0">
                      <w:txbxContent>
                        <w:p w:rsidR="00986552" w:rsidRPr="003B41AC" w:rsidRDefault="00986552" w:rsidP="00986552">
                          <w:pPr>
                            <w:spacing w:line="240" w:lineRule="auto"/>
                            <w:jc w:val="center"/>
                            <w:rPr>
                              <w:color w:val="0095D5"/>
                              <w:sz w:val="16"/>
                              <w:szCs w:val="16"/>
                            </w:rPr>
                          </w:pPr>
                          <w:r>
                            <w:rPr>
                              <w:color w:val="0095D5"/>
                              <w:sz w:val="16"/>
                              <w:szCs w:val="16"/>
                            </w:rPr>
                            <w:t>DATOS DEL SISTEMA</w:t>
                          </w:r>
                        </w:p>
                      </w:txbxContent>
                    </v:textbox>
                  </v:roundrect>
                  <v:shape id="7 Flecha izquierda" o:spid="_x0000_s1082" style="position:absolute;left:-112;top:-112;width:2095;height:1740;rotation:1537603fd;visibility:visible;mso-wrap-style:square;v-text-anchor:middle" coordsize="1423035,131953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0g4dL8A&#10;AADbAAAADwAAAGRycy9kb3ducmV2LnhtbERPTYvCMBC9C/6HMII3TRV0l2paRBTEy6Ldi7ehGdtq&#10;M4lN1O6/3xwW9vh43+u8N614Uecbywpm0wQEcWl1w5WC72I/+QThA7LG1jIp+CEPeTYcrDHV9s0n&#10;ep1DJWII+xQV1CG4VEpf1mTQT60jjtzVdgZDhF0ldYfvGG5aOU+SpTTYcGyo0dG2pvJ+fhoF+xO6&#10;hbPb4lIcjd09vx4f1Q2VGo/6zQpEoD78i//cB61gGcfGL/EHyOw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DSDh0vwAAANsAAAAPAAAAAAAAAAAAAAAAAJgCAABkcnMvZG93bnJl&#10;di54bWxQSwUGAAAAAAQABAD1AAAAhAMAAAAA&#10;" adj="-11796480,,5400" path="m,659765l659765,r-7952,496860l1423035,329883r,659765l659765,822670r,496860l,659765xe" fillcolor="#0047ac" strokecolor="#0047ac" strokeweight="1pt">
                    <v:stroke joinstyle="miter"/>
                    <v:formulas/>
                    <v:path arrowok="t" o:connecttype="custom" o:connectlocs="0,87025;97174,0;96002,65537;209592,43512;209592,130537;97174,108512;97174,174049;0,87025" o:connectangles="0,0,0,0,0,0,0,0" textboxrect="0,0,1423035,1319530"/>
                    <v:textbox inset="2mm,0,0,0">
                      <w:txbxContent>
                        <w:p w:rsidR="00986552" w:rsidRDefault="00986552" w:rsidP="00986552">
                          <w:pPr>
                            <w:jc w:val="center"/>
                          </w:pPr>
                        </w:p>
                      </w:txbxContent>
                    </v:textbox>
                  </v:shape>
                </v:group>
                <v:group id="69 Grupo" o:spid="_x0000_s1083" style="position:absolute;left:3924;top:5853;width:24289;height:2877" coordorigin="303,1053" coordsize="24293,31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AEY+sUAAADb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sYT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QBGPrFAAAA2wAA&#10;AA8AAAAAAAAAAAAAAAAAqgIAAGRycy9kb3ducmV2LnhtbFBLBQYAAAAABAAEAPoAAACcAwAAAAA=&#10;">
                  <v:roundrect id="70 Rectángulo redondeado" o:spid="_x0000_s1084" style="position:absolute;left:1646;top:1667;width:22950;height:2522;visibility:visible;mso-wrap-style:square;v-text-anchor:middle" arcsize="12376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fbY8EA&#10;AADbAAAADwAAAGRycy9kb3ducmV2LnhtbERPTYvCMBC9C/6HMMLeNFVBl2oUERa8uKhb1OPQjGmx&#10;mXSbqHV//eYgeHy87/mytZW4U+NLxwqGgwQEce50yUZB9vPV/wThA7LGyjEpeJKH5aLbmWOq3YP3&#10;dD8EI2II+xQVFCHUqZQ+L8iiH7iaOHIX11gMETZG6gYfMdxWcpQkE2mx5NhQYE3rgvLr4WYVrJJ6&#10;Z3+PE2P83/b7mG3P45M5K/XRa1czEIHa8Ba/3ButYBrXxy/xB8jF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R322PBAAAA2wAAAA8AAAAAAAAAAAAAAAAAmAIAAGRycy9kb3du&#10;cmV2LnhtbFBLBQYAAAAABAAEAPUAAACGAwAAAAA=&#10;" fillcolor="white [3212]" strokecolor="#0047ac" strokeweight="1pt">
                    <v:textbox inset="2mm,0,0,0">
                      <w:txbxContent>
                        <w:p w:rsidR="00986552" w:rsidRPr="003B41AC" w:rsidRDefault="00986552" w:rsidP="00986552">
                          <w:pPr>
                            <w:spacing w:line="240" w:lineRule="auto"/>
                            <w:jc w:val="center"/>
                            <w:rPr>
                              <w:color w:val="0095D5"/>
                              <w:sz w:val="16"/>
                              <w:szCs w:val="16"/>
                            </w:rPr>
                          </w:pPr>
                          <w:r>
                            <w:rPr>
                              <w:color w:val="0095D5"/>
                              <w:sz w:val="16"/>
                              <w:szCs w:val="16"/>
                            </w:rPr>
                            <w:t>DATOS DEL IDENTIFICACIÓN DEL CONTRIBUYENTE</w:t>
                          </w:r>
                        </w:p>
                      </w:txbxContent>
                    </v:textbox>
                  </v:roundrect>
                  <v:shape id="7 Flecha izquierda" o:spid="_x0000_s1085" style="position:absolute;left:303;top:1053;width:2096;height:1740;rotation:1537603fd;visibility:visible;mso-wrap-style:square;v-text-anchor:middle" coordsize="1423035,131953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6sHNMMA&#10;AADbAAAADwAAAGRycy9kb3ducmV2LnhtbESPQWvCQBSE7wX/w/IEb3WjYC0xGymiIF6Kphdvj+xr&#10;kjb7ds1uYvz33UKhx2FmvmGy7WhaMVDnG8sKFvMEBHFpdcOVgo/i8PwKwgdkja1lUvAgD9t88pRh&#10;qu2dzzRcQiUihH2KCuoQXCqlL2sy6OfWEUfv03YGQ5RdJXWH9wg3rVwmyYs02HBcqNHRrqby+9Ib&#10;BYczupWzu+JanIzd9++3dfWFSs2m49sGRKAx/If/2ketYL2A3y/xB8j8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6sHNMMAAADbAAAADwAAAAAAAAAAAAAAAACYAgAAZHJzL2Rv&#10;d25yZXYueG1sUEsFBgAAAAAEAAQA9QAAAIgDAAAAAA==&#10;" adj="-11796480,,5400" path="m,659765l659765,r-7952,496860l1423035,329883r,659765l659765,822670r,496860l,659765xe" fillcolor="#0047ac" strokecolor="#0047ac" strokeweight="1pt">
                    <v:stroke joinstyle="miter"/>
                    <v:formulas/>
                    <v:path arrowok="t" o:connecttype="custom" o:connectlocs="0,87024;97174,0;96002,65537;209592,43512;209592,130536;97174,108511;97174,174048;0,87024" o:connectangles="0,0,0,0,0,0,0,0" textboxrect="0,0,1423035,1319530"/>
                    <v:textbox inset="2mm,0,0,0">
                      <w:txbxContent>
                        <w:p w:rsidR="00986552" w:rsidRDefault="00986552" w:rsidP="00986552">
                          <w:pPr>
                            <w:jc w:val="center"/>
                          </w:pPr>
                        </w:p>
                      </w:txbxContent>
                    </v:textbox>
                  </v:shape>
                </v:group>
                <v:rect id="72 Rectángulo" o:spid="_x0000_s1086" style="position:absolute;left:5306;top:8936;width:22943;height:57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zJ2HcQA&#10;AADbAAAADwAAAGRycy9kb3ducmV2LnhtbESP0WqDQBRE3wP9h+UW8pasDcQm1jWUtoFAX6rmAy7u&#10;rZq4d8Xdqvn7bKHQx2FmzjDpYTadGGlwrWUFT+sIBHFldcu1gnN5XO1AOI+ssbNMCm7k4JA9LFJM&#10;tJ04p7HwtQgQdgkqaLzvEyld1ZBBt7Y9cfC+7WDQBznUUg84Bbjp5CaKYmmw5bDQYE9vDVXX4sco&#10;qN73cb11xZjbFr8+Ps/lFJcXpZaP8+sLCE+z/w//tU9awfMGfr+EHyCz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cydh3EAAAA2wAAAA8AAAAAAAAAAAAAAAAAmAIAAGRycy9k&#10;b3ducmV2LnhtbFBLBQYAAAAABAAEAPUAAACJAwAAAAA=&#10;" fillcolor="white [3212]" strokecolor="#00b0f0" strokeweight="1pt">
                  <v:textbox>
                    <w:txbxContent>
                      <w:p w:rsidR="00986552" w:rsidRPr="00D56D9E" w:rsidRDefault="00986552" w:rsidP="00986552">
                        <w:pPr>
                          <w:spacing w:line="240" w:lineRule="auto"/>
                          <w:jc w:val="center"/>
                          <w:rPr>
                            <w:i/>
                            <w:sz w:val="16"/>
                            <w:szCs w:val="16"/>
                          </w:rPr>
                        </w:pPr>
                        <w:r w:rsidRPr="00D56D9E">
                          <w:rPr>
                            <w:i/>
                            <w:sz w:val="16"/>
                            <w:szCs w:val="16"/>
                          </w:rPr>
                          <w:t xml:space="preserve">En este espacio se suministra </w:t>
                        </w:r>
                        <w:r>
                          <w:rPr>
                            <w:i/>
                            <w:sz w:val="16"/>
                            <w:szCs w:val="16"/>
                          </w:rPr>
                          <w:t>la identificación</w:t>
                        </w:r>
                        <w:r w:rsidRPr="00D56D9E">
                          <w:rPr>
                            <w:i/>
                            <w:sz w:val="16"/>
                            <w:szCs w:val="16"/>
                          </w:rPr>
                          <w:t xml:space="preserve"> del </w:t>
                        </w:r>
                        <w:r>
                          <w:rPr>
                            <w:i/>
                            <w:sz w:val="16"/>
                            <w:szCs w:val="16"/>
                          </w:rPr>
                          <w:t xml:space="preserve">contribuyente para consultarlo en el sistema y obtener la información necesaria para </w:t>
                        </w:r>
                        <w:r w:rsidR="00CB198B">
                          <w:rPr>
                            <w:i/>
                            <w:sz w:val="16"/>
                            <w:szCs w:val="16"/>
                          </w:rPr>
                          <w:t>elaborar un</w:t>
                        </w:r>
                        <w:r>
                          <w:rPr>
                            <w:i/>
                            <w:sz w:val="16"/>
                            <w:szCs w:val="16"/>
                          </w:rPr>
                          <w:t xml:space="preserve"> </w:t>
                        </w:r>
                        <w:r w:rsidR="00CB198B">
                          <w:rPr>
                            <w:i/>
                            <w:sz w:val="16"/>
                            <w:szCs w:val="16"/>
                          </w:rPr>
                          <w:t>convenio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CB198B">
        <w:rPr>
          <w:noProof/>
          <w:lang w:eastAsia="es-ES"/>
        </w:rPr>
        <w:drawing>
          <wp:inline distT="0" distB="0" distL="0" distR="0" wp14:anchorId="6FA9DDA0" wp14:editId="62A83923">
            <wp:extent cx="4752811" cy="3225645"/>
            <wp:effectExtent l="0" t="0" r="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905" cy="3231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552" w:rsidRDefault="00A05159" w:rsidP="00A05159">
      <w:pPr>
        <w:pStyle w:val="Epgrafe"/>
        <w:rPr>
          <w:noProof/>
        </w:rPr>
      </w:pPr>
      <w:bookmarkStart w:id="20" w:name="_Ref405555854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86368E">
        <w:rPr>
          <w:noProof/>
        </w:rPr>
        <w:t>8</w:t>
      </w:r>
      <w:r>
        <w:fldChar w:fldCharType="end"/>
      </w:r>
      <w:bookmarkEnd w:id="20"/>
      <w:r>
        <w:t xml:space="preserve">. </w:t>
      </w:r>
      <w:r w:rsidRPr="00BE540F">
        <w:t xml:space="preserve">Interfaz Opción </w:t>
      </w:r>
      <w:r>
        <w:t xml:space="preserve">Elaboración </w:t>
      </w:r>
      <w:r w:rsidRPr="00BE540F">
        <w:t>de Convenio</w:t>
      </w:r>
      <w:r>
        <w:rPr>
          <w:noProof/>
        </w:rPr>
        <w:t>s</w:t>
      </w:r>
    </w:p>
    <w:p w:rsidR="00884EAE" w:rsidRPr="00884EAE" w:rsidRDefault="00884EAE" w:rsidP="00884EAE">
      <w:pPr>
        <w:rPr>
          <w:lang w:val="es-CO"/>
        </w:rPr>
      </w:pPr>
    </w:p>
    <w:p w:rsidR="00355313" w:rsidRDefault="00355313" w:rsidP="00355313">
      <w:pPr>
        <w:rPr>
          <w:lang w:val="es-CO" w:eastAsia="es-ES"/>
        </w:rPr>
      </w:pPr>
      <w:r>
        <w:rPr>
          <w:lang w:val="es-CO" w:eastAsia="es-ES"/>
        </w:rPr>
        <w:t>Para crear un convenio, siga las instrucciones a descritas a continuación</w:t>
      </w:r>
      <w:r w:rsidR="0001350A">
        <w:rPr>
          <w:lang w:val="es-CO" w:eastAsia="es-ES"/>
        </w:rPr>
        <w:t xml:space="preserve"> en la</w:t>
      </w:r>
      <w:r>
        <w:rPr>
          <w:lang w:val="es-CO" w:eastAsia="es-ES"/>
        </w:rPr>
        <w:t xml:space="preserve"> </w:t>
      </w:r>
      <w:r w:rsidR="0001350A">
        <w:rPr>
          <w:lang w:val="es-CO" w:eastAsia="es-ES"/>
        </w:rPr>
        <w:fldChar w:fldCharType="begin"/>
      </w:r>
      <w:r w:rsidR="0001350A">
        <w:rPr>
          <w:lang w:val="es-CO" w:eastAsia="es-ES"/>
        </w:rPr>
        <w:instrText xml:space="preserve"> REF _Ref405559867 \h </w:instrText>
      </w:r>
      <w:r w:rsidR="0001350A">
        <w:rPr>
          <w:lang w:val="es-CO" w:eastAsia="es-ES"/>
        </w:rPr>
      </w:r>
      <w:r w:rsidR="0001350A">
        <w:rPr>
          <w:lang w:val="es-CO" w:eastAsia="es-ES"/>
        </w:rPr>
        <w:fldChar w:fldCharType="separate"/>
      </w:r>
      <w:r w:rsidR="0001350A">
        <w:t xml:space="preserve">Ilustración </w:t>
      </w:r>
      <w:r w:rsidR="0001350A">
        <w:rPr>
          <w:noProof/>
        </w:rPr>
        <w:t>9</w:t>
      </w:r>
      <w:r w:rsidR="0001350A">
        <w:rPr>
          <w:lang w:val="es-CO" w:eastAsia="es-ES"/>
        </w:rPr>
        <w:fldChar w:fldCharType="end"/>
      </w:r>
    </w:p>
    <w:p w:rsidR="003F5317" w:rsidRDefault="009F3867" w:rsidP="003F5317">
      <w:pPr>
        <w:keepNext/>
        <w:jc w:val="center"/>
      </w:pPr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0C682645" wp14:editId="1290ECA0">
                <wp:simplePos x="0" y="0"/>
                <wp:positionH relativeFrom="column">
                  <wp:posOffset>901778</wp:posOffset>
                </wp:positionH>
                <wp:positionV relativeFrom="paragraph">
                  <wp:posOffset>509021</wp:posOffset>
                </wp:positionV>
                <wp:extent cx="4736032" cy="2075174"/>
                <wp:effectExtent l="0" t="0" r="26670" b="20955"/>
                <wp:wrapNone/>
                <wp:docPr id="80" name="80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6032" cy="2070641"/>
                          <a:chOff x="-1140372" y="60816"/>
                          <a:chExt cx="4736105" cy="2074400"/>
                        </a:xfrm>
                      </wpg:grpSpPr>
                      <wpg:grpSp>
                        <wpg:cNvPr id="81" name="81 Grupo"/>
                        <wpg:cNvGrpSpPr/>
                        <wpg:grpSpPr>
                          <a:xfrm>
                            <a:off x="-406222" y="60816"/>
                            <a:ext cx="4001955" cy="2074400"/>
                            <a:chOff x="-438875" y="55087"/>
                            <a:chExt cx="4003546" cy="2261675"/>
                          </a:xfrm>
                        </wpg:grpSpPr>
                        <wps:wsp>
                          <wps:cNvPr id="82" name="82 Rectángulo redondeado"/>
                          <wps:cNvSpPr/>
                          <wps:spPr>
                            <a:xfrm>
                              <a:off x="123014" y="55087"/>
                              <a:ext cx="3441657" cy="194163"/>
                            </a:xfrm>
                            <a:prstGeom prst="roundRect">
                              <a:avLst>
                                <a:gd name="adj" fmla="val 18884"/>
                              </a:avLst>
                            </a:prstGeom>
                            <a:solidFill>
                              <a:schemeClr val="bg1"/>
                            </a:solidFill>
                            <a:ln w="12700">
                              <a:solidFill>
                                <a:srgbClr val="0047AC"/>
                              </a:solidFill>
                            </a:ln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F3867" w:rsidRPr="003B41AC" w:rsidRDefault="009F3867" w:rsidP="009F3867">
                                <w:pPr>
                                  <w:spacing w:line="240" w:lineRule="auto"/>
                                  <w:jc w:val="center"/>
                                  <w:rPr>
                                    <w:color w:val="0095D5"/>
                                    <w:sz w:val="16"/>
                                    <w:szCs w:val="16"/>
                                  </w:rPr>
                                </w:pPr>
                                <w:r w:rsidRPr="00B976E1">
                                  <w:rPr>
                                    <w:color w:val="0047AC"/>
                                    <w:sz w:val="16"/>
                                    <w:szCs w:val="16"/>
                                  </w:rPr>
                                  <w:t xml:space="preserve">1. </w:t>
                                </w:r>
                                <w:r>
                                  <w:rPr>
                                    <w:color w:val="0095D5"/>
                                    <w:sz w:val="16"/>
                                    <w:szCs w:val="16"/>
                                  </w:rPr>
                                  <w:t xml:space="preserve">DIGITE LA </w:t>
                                </w:r>
                                <w:r w:rsidRPr="005A0854">
                                  <w:rPr>
                                    <w:color w:val="0047AC"/>
                                    <w:sz w:val="16"/>
                                    <w:szCs w:val="16"/>
                                  </w:rPr>
                                  <w:t>IDENTIFICACIÓN DEL CONTRIBUYENTE</w:t>
                                </w:r>
                                <w:r>
                                  <w:rPr>
                                    <w:color w:val="0095D5"/>
                                    <w:sz w:val="16"/>
                                    <w:szCs w:val="16"/>
                                  </w:rPr>
                                  <w:t xml:space="preserve"> Y PRESIONE LA TECLA </w:t>
                                </w:r>
                                <w:proofErr w:type="spellStart"/>
                                <w:r>
                                  <w:rPr>
                                    <w:color w:val="0095D5"/>
                                    <w:sz w:val="16"/>
                                    <w:szCs w:val="16"/>
                                  </w:rPr>
                                  <w:t>ENTER</w:t>
                                </w:r>
                                <w:proofErr w:type="spellEnd"/>
                                <w:r>
                                  <w:rPr>
                                    <w:color w:val="0095D5"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7200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" name="85 Rectángulo redondeado"/>
                          <wps:cNvSpPr/>
                          <wps:spPr>
                            <a:xfrm>
                              <a:off x="-329301" y="369635"/>
                              <a:ext cx="2110159" cy="331090"/>
                            </a:xfrm>
                            <a:prstGeom prst="roundRect">
                              <a:avLst>
                                <a:gd name="adj" fmla="val 18884"/>
                              </a:avLst>
                            </a:prstGeom>
                            <a:solidFill>
                              <a:schemeClr val="bg1"/>
                            </a:solidFill>
                            <a:ln w="12700">
                              <a:solidFill>
                                <a:srgbClr val="0047AC"/>
                              </a:solidFill>
                            </a:ln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F3867" w:rsidRPr="003B41AC" w:rsidRDefault="003F5317" w:rsidP="009F3867">
                                <w:pPr>
                                  <w:spacing w:line="240" w:lineRule="auto"/>
                                  <w:jc w:val="center"/>
                                  <w:rPr>
                                    <w:color w:val="0095D5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color w:val="0047AC"/>
                                    <w:sz w:val="16"/>
                                    <w:szCs w:val="16"/>
                                  </w:rPr>
                                  <w:t>2</w:t>
                                </w:r>
                                <w:r w:rsidR="009F3867" w:rsidRPr="00B976E1">
                                  <w:rPr>
                                    <w:color w:val="0047AC"/>
                                    <w:sz w:val="16"/>
                                    <w:szCs w:val="16"/>
                                  </w:rPr>
                                  <w:t>.</w:t>
                                </w:r>
                                <w:r w:rsidR="009F3867">
                                  <w:rPr>
                                    <w:color w:val="0047AC"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r w:rsidR="009F3867">
                                  <w:rPr>
                                    <w:color w:val="0095D5"/>
                                    <w:sz w:val="16"/>
                                    <w:szCs w:val="16"/>
                                  </w:rPr>
                                  <w:t xml:space="preserve">DIGITE EL </w:t>
                                </w:r>
                                <w:r w:rsidR="009F3867">
                                  <w:rPr>
                                    <w:color w:val="0047AC"/>
                                    <w:sz w:val="16"/>
                                    <w:szCs w:val="16"/>
                                  </w:rPr>
                                  <w:t xml:space="preserve">NUMERO DEL DOCUMENTO DE LA CUOTA INICIAL </w:t>
                                </w:r>
                                <w:r w:rsidR="009F3867">
                                  <w:rPr>
                                    <w:color w:val="0095D5"/>
                                    <w:sz w:val="16"/>
                                    <w:szCs w:val="16"/>
                                  </w:rPr>
                                  <w:t xml:space="preserve">Y PRESIONE LA TECLA </w:t>
                                </w:r>
                                <w:proofErr w:type="spellStart"/>
                                <w:r w:rsidR="009F3867">
                                  <w:rPr>
                                    <w:color w:val="0095D5"/>
                                    <w:sz w:val="16"/>
                                    <w:szCs w:val="16"/>
                                  </w:rPr>
                                  <w:t>ENTER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7200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" name="7 Flecha izquierda"/>
                          <wps:cNvSpPr/>
                          <wps:spPr>
                            <a:xfrm rot="19107805" flipV="1">
                              <a:off x="-438875" y="616537"/>
                              <a:ext cx="209592" cy="174049"/>
                            </a:xfrm>
                            <a:custGeom>
                              <a:avLst/>
                              <a:gdLst>
                                <a:gd name="connsiteX0" fmla="*/ 0 w 1423035"/>
                                <a:gd name="connsiteY0" fmla="*/ 659765 h 1319530"/>
                                <a:gd name="connsiteX1" fmla="*/ 659765 w 1423035"/>
                                <a:gd name="connsiteY1" fmla="*/ 0 h 1319530"/>
                                <a:gd name="connsiteX2" fmla="*/ 659765 w 1423035"/>
                                <a:gd name="connsiteY2" fmla="*/ 329883 h 1319530"/>
                                <a:gd name="connsiteX3" fmla="*/ 1423035 w 1423035"/>
                                <a:gd name="connsiteY3" fmla="*/ 329883 h 1319530"/>
                                <a:gd name="connsiteX4" fmla="*/ 1423035 w 1423035"/>
                                <a:gd name="connsiteY4" fmla="*/ 989648 h 1319530"/>
                                <a:gd name="connsiteX5" fmla="*/ 659765 w 1423035"/>
                                <a:gd name="connsiteY5" fmla="*/ 989648 h 1319530"/>
                                <a:gd name="connsiteX6" fmla="*/ 659765 w 1423035"/>
                                <a:gd name="connsiteY6" fmla="*/ 1319530 h 1319530"/>
                                <a:gd name="connsiteX7" fmla="*/ 0 w 1423035"/>
                                <a:gd name="connsiteY7" fmla="*/ 659765 h 1319530"/>
                                <a:gd name="connsiteX0" fmla="*/ 0 w 1423035"/>
                                <a:gd name="connsiteY0" fmla="*/ 659765 h 1319530"/>
                                <a:gd name="connsiteX1" fmla="*/ 659765 w 1423035"/>
                                <a:gd name="connsiteY1" fmla="*/ 0 h 1319530"/>
                                <a:gd name="connsiteX2" fmla="*/ 659765 w 1423035"/>
                                <a:gd name="connsiteY2" fmla="*/ 329883 h 1319530"/>
                                <a:gd name="connsiteX3" fmla="*/ 1423035 w 1423035"/>
                                <a:gd name="connsiteY3" fmla="*/ 329883 h 1319530"/>
                                <a:gd name="connsiteX4" fmla="*/ 1423035 w 1423035"/>
                                <a:gd name="connsiteY4" fmla="*/ 989648 h 1319530"/>
                                <a:gd name="connsiteX5" fmla="*/ 659765 w 1423035"/>
                                <a:gd name="connsiteY5" fmla="*/ 822670 h 1319530"/>
                                <a:gd name="connsiteX6" fmla="*/ 659765 w 1423035"/>
                                <a:gd name="connsiteY6" fmla="*/ 1319530 h 1319530"/>
                                <a:gd name="connsiteX7" fmla="*/ 0 w 1423035"/>
                                <a:gd name="connsiteY7" fmla="*/ 659765 h 1319530"/>
                                <a:gd name="connsiteX0" fmla="*/ 0 w 1423035"/>
                                <a:gd name="connsiteY0" fmla="*/ 659765 h 1319530"/>
                                <a:gd name="connsiteX1" fmla="*/ 659765 w 1423035"/>
                                <a:gd name="connsiteY1" fmla="*/ 0 h 1319530"/>
                                <a:gd name="connsiteX2" fmla="*/ 651813 w 1423035"/>
                                <a:gd name="connsiteY2" fmla="*/ 496860 h 1319530"/>
                                <a:gd name="connsiteX3" fmla="*/ 1423035 w 1423035"/>
                                <a:gd name="connsiteY3" fmla="*/ 329883 h 1319530"/>
                                <a:gd name="connsiteX4" fmla="*/ 1423035 w 1423035"/>
                                <a:gd name="connsiteY4" fmla="*/ 989648 h 1319530"/>
                                <a:gd name="connsiteX5" fmla="*/ 659765 w 1423035"/>
                                <a:gd name="connsiteY5" fmla="*/ 822670 h 1319530"/>
                                <a:gd name="connsiteX6" fmla="*/ 659765 w 1423035"/>
                                <a:gd name="connsiteY6" fmla="*/ 1319530 h 1319530"/>
                                <a:gd name="connsiteX7" fmla="*/ 0 w 1423035"/>
                                <a:gd name="connsiteY7" fmla="*/ 659765 h 13195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</a:cxnLst>
                              <a:rect l="l" t="t" r="r" b="b"/>
                              <a:pathLst>
                                <a:path w="1423035" h="1319530">
                                  <a:moveTo>
                                    <a:pt x="0" y="659765"/>
                                  </a:moveTo>
                                  <a:lnTo>
                                    <a:pt x="659765" y="0"/>
                                  </a:lnTo>
                                  <a:lnTo>
                                    <a:pt x="651813" y="496860"/>
                                  </a:lnTo>
                                  <a:lnTo>
                                    <a:pt x="1423035" y="329883"/>
                                  </a:lnTo>
                                  <a:lnTo>
                                    <a:pt x="1423035" y="989648"/>
                                  </a:lnTo>
                                  <a:lnTo>
                                    <a:pt x="659765" y="822670"/>
                                  </a:lnTo>
                                  <a:lnTo>
                                    <a:pt x="659765" y="1319530"/>
                                  </a:lnTo>
                                  <a:lnTo>
                                    <a:pt x="0" y="6597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47AC"/>
                            </a:solidFill>
                            <a:ln w="12700">
                              <a:solidFill>
                                <a:srgbClr val="0047AC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F3867" w:rsidRDefault="009F3867" w:rsidP="009F3867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7200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8" name="88 Rectángulo redondeado"/>
                          <wps:cNvSpPr/>
                          <wps:spPr>
                            <a:xfrm>
                              <a:off x="179761" y="1133415"/>
                              <a:ext cx="1817586" cy="589691"/>
                            </a:xfrm>
                            <a:prstGeom prst="roundRect">
                              <a:avLst>
                                <a:gd name="adj" fmla="val 18884"/>
                              </a:avLst>
                            </a:prstGeom>
                            <a:solidFill>
                              <a:schemeClr val="bg1"/>
                            </a:solidFill>
                            <a:ln w="12700">
                              <a:solidFill>
                                <a:srgbClr val="0047AC"/>
                              </a:solidFill>
                            </a:ln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3F5317" w:rsidRPr="003B41AC" w:rsidRDefault="00CB5911" w:rsidP="009F3867">
                                <w:pPr>
                                  <w:spacing w:line="240" w:lineRule="auto"/>
                                  <w:jc w:val="center"/>
                                  <w:rPr>
                                    <w:color w:val="0095D5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color w:val="0047AC"/>
                                    <w:sz w:val="16"/>
                                    <w:szCs w:val="16"/>
                                  </w:rPr>
                                  <w:t>3</w:t>
                                </w:r>
                                <w:r w:rsidR="003F5317" w:rsidRPr="00B976E1">
                                  <w:rPr>
                                    <w:color w:val="0047AC"/>
                                    <w:sz w:val="16"/>
                                    <w:szCs w:val="16"/>
                                  </w:rPr>
                                  <w:t>.</w:t>
                                </w:r>
                                <w:r w:rsidR="003F5317">
                                  <w:rPr>
                                    <w:color w:val="0047AC"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95D5"/>
                                    <w:sz w:val="16"/>
                                    <w:szCs w:val="16"/>
                                  </w:rPr>
                                  <w:t xml:space="preserve">COMPLETE LOS DATOS DEL CONVENIO, LLENANDO LOS CAMPOS </w:t>
                                </w:r>
                                <w:r w:rsidRPr="00CB5911">
                                  <w:rPr>
                                    <w:color w:val="0047AC"/>
                                    <w:sz w:val="16"/>
                                    <w:szCs w:val="16"/>
                                  </w:rPr>
                                  <w:t>FECHA ESCRITO</w:t>
                                </w:r>
                                <w:r>
                                  <w:rPr>
                                    <w:color w:val="0095D5"/>
                                    <w:sz w:val="16"/>
                                    <w:szCs w:val="16"/>
                                  </w:rPr>
                                  <w:t xml:space="preserve">, </w:t>
                                </w:r>
                                <w:r w:rsidRPr="00CB5911">
                                  <w:rPr>
                                    <w:color w:val="0047AC"/>
                                    <w:sz w:val="16"/>
                                    <w:szCs w:val="16"/>
                                  </w:rPr>
                                  <w:t>FECHA CONVENIO</w:t>
                                </w:r>
                                <w:r>
                                  <w:rPr>
                                    <w:color w:val="0095D5"/>
                                    <w:sz w:val="16"/>
                                    <w:szCs w:val="16"/>
                                  </w:rPr>
                                  <w:t xml:space="preserve"> Y </w:t>
                                </w:r>
                                <w:r w:rsidRPr="00CB5911">
                                  <w:rPr>
                                    <w:color w:val="0047AC"/>
                                    <w:sz w:val="16"/>
                                    <w:szCs w:val="16"/>
                                  </w:rPr>
                                  <w:t>FECHA PRIMERA CUOTA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7200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" name="7 Flecha izquierda"/>
                          <wps:cNvSpPr/>
                          <wps:spPr>
                            <a:xfrm rot="20192282" flipH="1">
                              <a:off x="1904963" y="1068887"/>
                              <a:ext cx="209592" cy="174051"/>
                            </a:xfrm>
                            <a:custGeom>
                              <a:avLst/>
                              <a:gdLst>
                                <a:gd name="connsiteX0" fmla="*/ 0 w 1423035"/>
                                <a:gd name="connsiteY0" fmla="*/ 659765 h 1319530"/>
                                <a:gd name="connsiteX1" fmla="*/ 659765 w 1423035"/>
                                <a:gd name="connsiteY1" fmla="*/ 0 h 1319530"/>
                                <a:gd name="connsiteX2" fmla="*/ 659765 w 1423035"/>
                                <a:gd name="connsiteY2" fmla="*/ 329883 h 1319530"/>
                                <a:gd name="connsiteX3" fmla="*/ 1423035 w 1423035"/>
                                <a:gd name="connsiteY3" fmla="*/ 329883 h 1319530"/>
                                <a:gd name="connsiteX4" fmla="*/ 1423035 w 1423035"/>
                                <a:gd name="connsiteY4" fmla="*/ 989648 h 1319530"/>
                                <a:gd name="connsiteX5" fmla="*/ 659765 w 1423035"/>
                                <a:gd name="connsiteY5" fmla="*/ 989648 h 1319530"/>
                                <a:gd name="connsiteX6" fmla="*/ 659765 w 1423035"/>
                                <a:gd name="connsiteY6" fmla="*/ 1319530 h 1319530"/>
                                <a:gd name="connsiteX7" fmla="*/ 0 w 1423035"/>
                                <a:gd name="connsiteY7" fmla="*/ 659765 h 1319530"/>
                                <a:gd name="connsiteX0" fmla="*/ 0 w 1423035"/>
                                <a:gd name="connsiteY0" fmla="*/ 659765 h 1319530"/>
                                <a:gd name="connsiteX1" fmla="*/ 659765 w 1423035"/>
                                <a:gd name="connsiteY1" fmla="*/ 0 h 1319530"/>
                                <a:gd name="connsiteX2" fmla="*/ 659765 w 1423035"/>
                                <a:gd name="connsiteY2" fmla="*/ 329883 h 1319530"/>
                                <a:gd name="connsiteX3" fmla="*/ 1423035 w 1423035"/>
                                <a:gd name="connsiteY3" fmla="*/ 329883 h 1319530"/>
                                <a:gd name="connsiteX4" fmla="*/ 1423035 w 1423035"/>
                                <a:gd name="connsiteY4" fmla="*/ 989648 h 1319530"/>
                                <a:gd name="connsiteX5" fmla="*/ 659765 w 1423035"/>
                                <a:gd name="connsiteY5" fmla="*/ 822670 h 1319530"/>
                                <a:gd name="connsiteX6" fmla="*/ 659765 w 1423035"/>
                                <a:gd name="connsiteY6" fmla="*/ 1319530 h 1319530"/>
                                <a:gd name="connsiteX7" fmla="*/ 0 w 1423035"/>
                                <a:gd name="connsiteY7" fmla="*/ 659765 h 1319530"/>
                                <a:gd name="connsiteX0" fmla="*/ 0 w 1423035"/>
                                <a:gd name="connsiteY0" fmla="*/ 659765 h 1319530"/>
                                <a:gd name="connsiteX1" fmla="*/ 659765 w 1423035"/>
                                <a:gd name="connsiteY1" fmla="*/ 0 h 1319530"/>
                                <a:gd name="connsiteX2" fmla="*/ 651813 w 1423035"/>
                                <a:gd name="connsiteY2" fmla="*/ 496860 h 1319530"/>
                                <a:gd name="connsiteX3" fmla="*/ 1423035 w 1423035"/>
                                <a:gd name="connsiteY3" fmla="*/ 329883 h 1319530"/>
                                <a:gd name="connsiteX4" fmla="*/ 1423035 w 1423035"/>
                                <a:gd name="connsiteY4" fmla="*/ 989648 h 1319530"/>
                                <a:gd name="connsiteX5" fmla="*/ 659765 w 1423035"/>
                                <a:gd name="connsiteY5" fmla="*/ 822670 h 1319530"/>
                                <a:gd name="connsiteX6" fmla="*/ 659765 w 1423035"/>
                                <a:gd name="connsiteY6" fmla="*/ 1319530 h 1319530"/>
                                <a:gd name="connsiteX7" fmla="*/ 0 w 1423035"/>
                                <a:gd name="connsiteY7" fmla="*/ 659765 h 13195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</a:cxnLst>
                              <a:rect l="l" t="t" r="r" b="b"/>
                              <a:pathLst>
                                <a:path w="1423035" h="1319530">
                                  <a:moveTo>
                                    <a:pt x="0" y="659765"/>
                                  </a:moveTo>
                                  <a:lnTo>
                                    <a:pt x="659765" y="0"/>
                                  </a:lnTo>
                                  <a:lnTo>
                                    <a:pt x="651813" y="496860"/>
                                  </a:lnTo>
                                  <a:lnTo>
                                    <a:pt x="1423035" y="329883"/>
                                  </a:lnTo>
                                  <a:lnTo>
                                    <a:pt x="1423035" y="989648"/>
                                  </a:lnTo>
                                  <a:lnTo>
                                    <a:pt x="659765" y="822670"/>
                                  </a:lnTo>
                                  <a:lnTo>
                                    <a:pt x="659765" y="1319530"/>
                                  </a:lnTo>
                                  <a:lnTo>
                                    <a:pt x="0" y="6597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47AC"/>
                            </a:solidFill>
                            <a:ln w="12700">
                              <a:solidFill>
                                <a:srgbClr val="0047AC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3F5317" w:rsidRDefault="003F5317" w:rsidP="009F3867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7200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2" name="92 Rectángulo redondeado"/>
                          <wps:cNvSpPr/>
                          <wps:spPr>
                            <a:xfrm>
                              <a:off x="-219708" y="2104385"/>
                              <a:ext cx="2636787" cy="167463"/>
                            </a:xfrm>
                            <a:prstGeom prst="roundRect">
                              <a:avLst>
                                <a:gd name="adj" fmla="val 18884"/>
                              </a:avLst>
                            </a:prstGeom>
                            <a:solidFill>
                              <a:schemeClr val="bg1"/>
                            </a:solidFill>
                            <a:ln w="12700">
                              <a:solidFill>
                                <a:srgbClr val="0047AC"/>
                              </a:solidFill>
                            </a:ln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CB5911" w:rsidRPr="003B41AC" w:rsidRDefault="00F73725" w:rsidP="009F3867">
                                <w:pPr>
                                  <w:spacing w:line="240" w:lineRule="auto"/>
                                  <w:jc w:val="center"/>
                                  <w:rPr>
                                    <w:color w:val="0095D5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color w:val="0047AC"/>
                                    <w:sz w:val="16"/>
                                    <w:szCs w:val="16"/>
                                  </w:rPr>
                                  <w:t>4</w:t>
                                </w:r>
                                <w:r w:rsidR="00CB5911" w:rsidRPr="00B976E1">
                                  <w:rPr>
                                    <w:color w:val="0047AC"/>
                                    <w:sz w:val="16"/>
                                    <w:szCs w:val="16"/>
                                  </w:rPr>
                                  <w:t>.</w:t>
                                </w:r>
                                <w:r w:rsidR="00CB5911">
                                  <w:rPr>
                                    <w:color w:val="0047AC"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r w:rsidR="00CB5911">
                                  <w:rPr>
                                    <w:color w:val="0095D5"/>
                                    <w:sz w:val="16"/>
                                    <w:szCs w:val="16"/>
                                  </w:rPr>
                                  <w:t>DIGITE LOS DATOS DE LOS RESPONSABLES DEL CONVENIO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7200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3" name="7 Flecha izquierda"/>
                          <wps:cNvSpPr/>
                          <wps:spPr>
                            <a:xfrm rot="20192282" flipV="1">
                              <a:off x="-364935" y="2142710"/>
                              <a:ext cx="209592" cy="174052"/>
                            </a:xfrm>
                            <a:custGeom>
                              <a:avLst/>
                              <a:gdLst>
                                <a:gd name="connsiteX0" fmla="*/ 0 w 1423035"/>
                                <a:gd name="connsiteY0" fmla="*/ 659765 h 1319530"/>
                                <a:gd name="connsiteX1" fmla="*/ 659765 w 1423035"/>
                                <a:gd name="connsiteY1" fmla="*/ 0 h 1319530"/>
                                <a:gd name="connsiteX2" fmla="*/ 659765 w 1423035"/>
                                <a:gd name="connsiteY2" fmla="*/ 329883 h 1319530"/>
                                <a:gd name="connsiteX3" fmla="*/ 1423035 w 1423035"/>
                                <a:gd name="connsiteY3" fmla="*/ 329883 h 1319530"/>
                                <a:gd name="connsiteX4" fmla="*/ 1423035 w 1423035"/>
                                <a:gd name="connsiteY4" fmla="*/ 989648 h 1319530"/>
                                <a:gd name="connsiteX5" fmla="*/ 659765 w 1423035"/>
                                <a:gd name="connsiteY5" fmla="*/ 989648 h 1319530"/>
                                <a:gd name="connsiteX6" fmla="*/ 659765 w 1423035"/>
                                <a:gd name="connsiteY6" fmla="*/ 1319530 h 1319530"/>
                                <a:gd name="connsiteX7" fmla="*/ 0 w 1423035"/>
                                <a:gd name="connsiteY7" fmla="*/ 659765 h 1319530"/>
                                <a:gd name="connsiteX0" fmla="*/ 0 w 1423035"/>
                                <a:gd name="connsiteY0" fmla="*/ 659765 h 1319530"/>
                                <a:gd name="connsiteX1" fmla="*/ 659765 w 1423035"/>
                                <a:gd name="connsiteY1" fmla="*/ 0 h 1319530"/>
                                <a:gd name="connsiteX2" fmla="*/ 659765 w 1423035"/>
                                <a:gd name="connsiteY2" fmla="*/ 329883 h 1319530"/>
                                <a:gd name="connsiteX3" fmla="*/ 1423035 w 1423035"/>
                                <a:gd name="connsiteY3" fmla="*/ 329883 h 1319530"/>
                                <a:gd name="connsiteX4" fmla="*/ 1423035 w 1423035"/>
                                <a:gd name="connsiteY4" fmla="*/ 989648 h 1319530"/>
                                <a:gd name="connsiteX5" fmla="*/ 659765 w 1423035"/>
                                <a:gd name="connsiteY5" fmla="*/ 822670 h 1319530"/>
                                <a:gd name="connsiteX6" fmla="*/ 659765 w 1423035"/>
                                <a:gd name="connsiteY6" fmla="*/ 1319530 h 1319530"/>
                                <a:gd name="connsiteX7" fmla="*/ 0 w 1423035"/>
                                <a:gd name="connsiteY7" fmla="*/ 659765 h 1319530"/>
                                <a:gd name="connsiteX0" fmla="*/ 0 w 1423035"/>
                                <a:gd name="connsiteY0" fmla="*/ 659765 h 1319530"/>
                                <a:gd name="connsiteX1" fmla="*/ 659765 w 1423035"/>
                                <a:gd name="connsiteY1" fmla="*/ 0 h 1319530"/>
                                <a:gd name="connsiteX2" fmla="*/ 651813 w 1423035"/>
                                <a:gd name="connsiteY2" fmla="*/ 496860 h 1319530"/>
                                <a:gd name="connsiteX3" fmla="*/ 1423035 w 1423035"/>
                                <a:gd name="connsiteY3" fmla="*/ 329883 h 1319530"/>
                                <a:gd name="connsiteX4" fmla="*/ 1423035 w 1423035"/>
                                <a:gd name="connsiteY4" fmla="*/ 989648 h 1319530"/>
                                <a:gd name="connsiteX5" fmla="*/ 659765 w 1423035"/>
                                <a:gd name="connsiteY5" fmla="*/ 822670 h 1319530"/>
                                <a:gd name="connsiteX6" fmla="*/ 659765 w 1423035"/>
                                <a:gd name="connsiteY6" fmla="*/ 1319530 h 1319530"/>
                                <a:gd name="connsiteX7" fmla="*/ 0 w 1423035"/>
                                <a:gd name="connsiteY7" fmla="*/ 659765 h 13195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</a:cxnLst>
                              <a:rect l="l" t="t" r="r" b="b"/>
                              <a:pathLst>
                                <a:path w="1423035" h="1319530">
                                  <a:moveTo>
                                    <a:pt x="0" y="659765"/>
                                  </a:moveTo>
                                  <a:lnTo>
                                    <a:pt x="659765" y="0"/>
                                  </a:lnTo>
                                  <a:lnTo>
                                    <a:pt x="651813" y="496860"/>
                                  </a:lnTo>
                                  <a:lnTo>
                                    <a:pt x="1423035" y="329883"/>
                                  </a:lnTo>
                                  <a:lnTo>
                                    <a:pt x="1423035" y="989648"/>
                                  </a:lnTo>
                                  <a:lnTo>
                                    <a:pt x="659765" y="822670"/>
                                  </a:lnTo>
                                  <a:lnTo>
                                    <a:pt x="659765" y="1319530"/>
                                  </a:lnTo>
                                  <a:lnTo>
                                    <a:pt x="0" y="6597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47AC"/>
                            </a:solidFill>
                            <a:ln w="12700">
                              <a:solidFill>
                                <a:srgbClr val="0047AC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CB5911" w:rsidRDefault="00CB5911" w:rsidP="009F3867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7200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87" name="87 Rectángulo"/>
                        <wps:cNvSpPr/>
                        <wps:spPr>
                          <a:xfrm>
                            <a:off x="-1140372" y="877301"/>
                            <a:ext cx="1189299" cy="634552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F5317" w:rsidRPr="00D56D9E" w:rsidRDefault="003F5317" w:rsidP="009F3867">
                              <w:pPr>
                                <w:spacing w:line="240" w:lineRule="auto"/>
                                <w:jc w:val="center"/>
                                <w:rPr>
                                  <w:i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i/>
                                  <w:sz w:val="16"/>
                                  <w:szCs w:val="16"/>
                                </w:rPr>
                                <w:t xml:space="preserve">Al presionar </w:t>
                              </w:r>
                              <w:proofErr w:type="spellStart"/>
                              <w:r>
                                <w:rPr>
                                  <w:i/>
                                  <w:sz w:val="16"/>
                                  <w:szCs w:val="16"/>
                                </w:rPr>
                                <w:t>Enter</w:t>
                              </w:r>
                              <w:proofErr w:type="spellEnd"/>
                              <w:r>
                                <w:rPr>
                                  <w:i/>
                                  <w:sz w:val="16"/>
                                  <w:szCs w:val="16"/>
                                </w:rPr>
                                <w:t xml:space="preserve">, aparece la información de la </w:t>
                              </w:r>
                              <w:r w:rsidR="00CB5911">
                                <w:rPr>
                                  <w:i/>
                                  <w:color w:val="0095D5"/>
                                  <w:sz w:val="16"/>
                                  <w:szCs w:val="16"/>
                                </w:rPr>
                                <w:t>fecha de pago</w:t>
                              </w:r>
                              <w:r w:rsidR="00CB5911">
                                <w:rPr>
                                  <w:i/>
                                  <w:sz w:val="16"/>
                                  <w:szCs w:val="16"/>
                                </w:rPr>
                                <w:t xml:space="preserve">, el </w:t>
                              </w:r>
                              <w:r w:rsidR="00F73725">
                                <w:rPr>
                                  <w:i/>
                                  <w:color w:val="0095D5"/>
                                  <w:sz w:val="16"/>
                                  <w:szCs w:val="16"/>
                                </w:rPr>
                                <w:t>banco</w:t>
                              </w:r>
                              <w:r w:rsidR="00F73725">
                                <w:rPr>
                                  <w:i/>
                                  <w:sz w:val="16"/>
                                  <w:szCs w:val="16"/>
                                </w:rPr>
                                <w:t>,</w:t>
                              </w:r>
                              <w:r w:rsidR="00CB5911">
                                <w:rPr>
                                  <w:i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="00CB5911" w:rsidRPr="00CB5911">
                                <w:rPr>
                                  <w:i/>
                                  <w:color w:val="0095D5"/>
                                  <w:sz w:val="16"/>
                                  <w:szCs w:val="16"/>
                                </w:rPr>
                                <w:t>valor de la cuota inicial</w:t>
                              </w:r>
                              <w:r w:rsidR="00F73725">
                                <w:rPr>
                                  <w:i/>
                                  <w:color w:val="0095D5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="004B534F">
                                <w:rPr>
                                  <w:i/>
                                  <w:color w:val="0095D5"/>
                                  <w:sz w:val="16"/>
                                  <w:szCs w:val="16"/>
                                </w:rPr>
                                <w:t>y n</w:t>
                              </w:r>
                              <w:r w:rsidR="00F73725">
                                <w:rPr>
                                  <w:i/>
                                  <w:color w:val="0095D5"/>
                                  <w:sz w:val="16"/>
                                  <w:szCs w:val="16"/>
                                </w:rPr>
                                <w:t>úmero de cuotas del convenio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80 Grupo" o:spid="_x0000_s1087" style="position:absolute;left:0;text-align:left;margin-left:71pt;margin-top:40.1pt;width:372.9pt;height:163.4pt;z-index:251700224;mso-width-relative:margin;mso-height-relative:margin" coordorigin="-11403,608" coordsize="47361,207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">
                <v:group id="81 Grupo" o:spid="_x0000_s1088" style="position:absolute;left:-4062;top:608;width:40019;height:20744" coordorigin="-4388,550" coordsize="40035,226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qe/IGwwAAANsAAAAP&#10;AAAAAAAAAAAAAAAAAKoCAABkcnMvZG93bnJldi54bWxQSwUGAAAAAAQABAD6AAAAmgMAAAAA&#10;">
                  <v:roundrect id="82 Rectángulo redondeado" o:spid="_x0000_s1089" style="position:absolute;left:1230;top:550;width:34416;height:1942;visibility:visible;mso-wrap-style:square;v-text-anchor:middle" arcsize="12376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yQqMQA&#10;AADbAAAADwAAAGRycy9kb3ducmV2LnhtbESPQWvCQBSE7wX/w/KE3upGCyFEVxFB6MVSo1iPj+xz&#10;E8y+TbNbk/rruwWhx2FmvmEWq8E24kadrx0rmE4SEMSl0zUbBcfD9iUD4QOyxsYxKfghD6vl6GmB&#10;uXY97+lWBCMihH2OCqoQ2lxKX1Zk0U9cSxy9i+sshig7I3WHfYTbRs6SJJUWa44LFba0qai8Ft9W&#10;wTppP+zXKTXG33fvp+Pu/Pppzko9j4f1HESgIfyHH+03rSCbwd+X+AP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48kKjEAAAA2wAAAA8AAAAAAAAAAAAAAAAAmAIAAGRycy9k&#10;b3ducmV2LnhtbFBLBQYAAAAABAAEAPUAAACJAwAAAAA=&#10;" fillcolor="white [3212]" strokecolor="#0047ac" strokeweight="1pt">
                    <v:textbox inset="2mm,0,0,0">
                      <w:txbxContent>
                        <w:p w:rsidR="009F3867" w:rsidRPr="003B41AC" w:rsidRDefault="009F3867" w:rsidP="009F3867">
                          <w:pPr>
                            <w:spacing w:line="240" w:lineRule="auto"/>
                            <w:jc w:val="center"/>
                            <w:rPr>
                              <w:color w:val="0095D5"/>
                              <w:sz w:val="16"/>
                              <w:szCs w:val="16"/>
                            </w:rPr>
                          </w:pPr>
                          <w:r w:rsidRPr="00B976E1">
                            <w:rPr>
                              <w:color w:val="0047AC"/>
                              <w:sz w:val="16"/>
                              <w:szCs w:val="16"/>
                            </w:rPr>
                            <w:t xml:space="preserve">1. </w:t>
                          </w:r>
                          <w:r>
                            <w:rPr>
                              <w:color w:val="0095D5"/>
                              <w:sz w:val="16"/>
                              <w:szCs w:val="16"/>
                            </w:rPr>
                            <w:t xml:space="preserve">DIGITE LA </w:t>
                          </w:r>
                          <w:r w:rsidRPr="005A0854">
                            <w:rPr>
                              <w:color w:val="0047AC"/>
                              <w:sz w:val="16"/>
                              <w:szCs w:val="16"/>
                            </w:rPr>
                            <w:t>IDENTIFICACIÓN DEL CONTRIBUYENTE</w:t>
                          </w:r>
                          <w:r>
                            <w:rPr>
                              <w:color w:val="0095D5"/>
                              <w:sz w:val="16"/>
                              <w:szCs w:val="16"/>
                            </w:rPr>
                            <w:t xml:space="preserve"> Y PRESIONE LA TECLA </w:t>
                          </w:r>
                          <w:proofErr w:type="spellStart"/>
                          <w:r>
                            <w:rPr>
                              <w:color w:val="0095D5"/>
                              <w:sz w:val="16"/>
                              <w:szCs w:val="16"/>
                            </w:rPr>
                            <w:t>ENTER</w:t>
                          </w:r>
                          <w:proofErr w:type="spellEnd"/>
                          <w:r>
                            <w:rPr>
                              <w:color w:val="0095D5"/>
                              <w:sz w:val="16"/>
                              <w:szCs w:val="16"/>
                            </w:rPr>
                            <w:t xml:space="preserve"> </w:t>
                          </w:r>
                        </w:p>
                      </w:txbxContent>
                    </v:textbox>
                  </v:roundrect>
                  <v:roundrect id="85 Rectángulo redondeado" o:spid="_x0000_s1090" style="position:absolute;left:-3293;top:3696;width:21101;height:3311;visibility:visible;mso-wrap-style:square;v-text-anchor:middle" arcsize="12376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UI3MMA&#10;AADbAAAADwAAAGRycy9kb3ducmV2LnhtbESPQYvCMBSE7wv+h/AEb2vqiiLVKCIIe1FcFfX4aJ5p&#10;sXmpTdTqr98sLHgcZuYbZjJrbCnuVPvCsYJeNwFBnDldsFGw3y0/RyB8QNZYOiYFT/Iwm7Y+Jphq&#10;9+Afum+DERHCPkUFeQhVKqXPcrLou64ijt7Z1RZDlLWRusZHhNtSfiXJUFosOC7kWNEip+yyvVkF&#10;86Ta2OthaIx/rdaH/erUP5qTUp12Mx+DCNSEd/i//a0VjAbw9yX+ADn9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dUI3MMAAADbAAAADwAAAAAAAAAAAAAAAACYAgAAZHJzL2Rv&#10;d25yZXYueG1sUEsFBgAAAAAEAAQA9QAAAIgDAAAAAA==&#10;" fillcolor="white [3212]" strokecolor="#0047ac" strokeweight="1pt">
                    <v:textbox inset="2mm,0,0,0">
                      <w:txbxContent>
                        <w:p w:rsidR="009F3867" w:rsidRPr="003B41AC" w:rsidRDefault="003F5317" w:rsidP="009F3867">
                          <w:pPr>
                            <w:spacing w:line="240" w:lineRule="auto"/>
                            <w:jc w:val="center"/>
                            <w:rPr>
                              <w:color w:val="0095D5"/>
                              <w:sz w:val="16"/>
                              <w:szCs w:val="16"/>
                            </w:rPr>
                          </w:pPr>
                          <w:r>
                            <w:rPr>
                              <w:color w:val="0047AC"/>
                              <w:sz w:val="16"/>
                              <w:szCs w:val="16"/>
                            </w:rPr>
                            <w:t>2</w:t>
                          </w:r>
                          <w:r w:rsidR="009F3867" w:rsidRPr="00B976E1">
                            <w:rPr>
                              <w:color w:val="0047AC"/>
                              <w:sz w:val="16"/>
                              <w:szCs w:val="16"/>
                            </w:rPr>
                            <w:t>.</w:t>
                          </w:r>
                          <w:r w:rsidR="009F3867">
                            <w:rPr>
                              <w:color w:val="0047AC"/>
                              <w:sz w:val="16"/>
                              <w:szCs w:val="16"/>
                            </w:rPr>
                            <w:t xml:space="preserve"> </w:t>
                          </w:r>
                          <w:r w:rsidR="009F3867">
                            <w:rPr>
                              <w:color w:val="0095D5"/>
                              <w:sz w:val="16"/>
                              <w:szCs w:val="16"/>
                            </w:rPr>
                            <w:t xml:space="preserve">DIGITE EL </w:t>
                          </w:r>
                          <w:r w:rsidR="009F3867">
                            <w:rPr>
                              <w:color w:val="0047AC"/>
                              <w:sz w:val="16"/>
                              <w:szCs w:val="16"/>
                            </w:rPr>
                            <w:t xml:space="preserve">NUMERO DEL DOCUMENTO DE LA CUOTA INICIAL </w:t>
                          </w:r>
                          <w:r w:rsidR="009F3867">
                            <w:rPr>
                              <w:color w:val="0095D5"/>
                              <w:sz w:val="16"/>
                              <w:szCs w:val="16"/>
                            </w:rPr>
                            <w:t xml:space="preserve">Y PRESIONE LA TECLA </w:t>
                          </w:r>
                          <w:proofErr w:type="spellStart"/>
                          <w:r w:rsidR="009F3867">
                            <w:rPr>
                              <w:color w:val="0095D5"/>
                              <w:sz w:val="16"/>
                              <w:szCs w:val="16"/>
                            </w:rPr>
                            <w:t>ENTER</w:t>
                          </w:r>
                          <w:proofErr w:type="spellEnd"/>
                        </w:p>
                      </w:txbxContent>
                    </v:textbox>
                  </v:roundrect>
                  <v:shape id="7 Flecha izquierda" o:spid="_x0000_s1091" style="position:absolute;left:-4388;top:6165;width:2096;height:1740;rotation:2722142fd;flip:y;visibility:visible;mso-wrap-style:square;v-text-anchor:middle" coordsize="1423035,131953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zsqw8MA&#10;AADbAAAADwAAAGRycy9kb3ducmV2LnhtbESP0WrCQBRE3wv+w3IF3+pGpRJSV6lCGqUvGv2AS/Y2&#10;Cd29G7LbmP59tyD0cZiZM8xmN1ojBup961jBYp6AIK6cbrlWcLvmzykIH5A1Gsek4Ic87LaTpw1m&#10;2t35QkMZahEh7DNU0ITQZVL6qiGLfu464uh9ut5iiLKvpe7xHuHWyGWSrKXFluNCgx0dGqq+ym+r&#10;YP9evVw/zvmR1ydrClkUhkyh1Gw6vr2CCDSG//CjfdQK0hX8fYk/QG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zsqw8MAAADbAAAADwAAAAAAAAAAAAAAAACYAgAAZHJzL2Rv&#10;d25yZXYueG1sUEsFBgAAAAAEAAQA9QAAAIgDAAAAAA==&#10;" adj="-11796480,,5400" path="m,659765l659765,r-7952,496860l1423035,329883r,659765l659765,822670r,496860l,659765xe" fillcolor="#0047ac" strokecolor="#0047ac" strokeweight="1pt">
                    <v:stroke joinstyle="miter"/>
                    <v:formulas/>
                    <v:path arrowok="t" o:connecttype="custom" o:connectlocs="0,87025;97174,0;96002,65537;209592,43512;209592,130537;97174,108512;97174,174049;0,87025" o:connectangles="0,0,0,0,0,0,0,0" textboxrect="0,0,1423035,1319530"/>
                    <v:textbox inset="2mm,0,0,0">
                      <w:txbxContent>
                        <w:p w:rsidR="009F3867" w:rsidRDefault="009F3867" w:rsidP="009F3867">
                          <w:pPr>
                            <w:jc w:val="center"/>
                          </w:pPr>
                        </w:p>
                      </w:txbxContent>
                    </v:textbox>
                  </v:shape>
                  <v:roundrect id="88 Rectángulo redondeado" o:spid="_x0000_s1092" style="position:absolute;left:1797;top:11334;width:18176;height:5897;visibility:visible;mso-wrap-style:square;v-text-anchor:middle" arcsize="12376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9SnQsEA&#10;AADbAAAADwAAAGRycy9kb3ducmV2LnhtbERPy2rCQBTdF/yH4Qrd1UktBEkdRQqCmxRfWJeXzHUS&#10;zNyJmWkS/frOouDycN7z5WBr0VHrK8cK3icJCOLC6YqNguNh/TYD4QOyxtoxKbiTh+Vi9DLHTLue&#10;d9TtgxExhH2GCsoQmkxKX5Rk0U9cQxy5i2sthghbI3WLfQy3tZwmSSotVhwbSmzoq6Tiuv+1ClZJ&#10;s7W3U2qMf+Tfp2N+/vgxZ6Vex8PqE0SgITzF/+6NVjCLY+OX+APk4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/Up0LBAAAA2wAAAA8AAAAAAAAAAAAAAAAAmAIAAGRycy9kb3du&#10;cmV2LnhtbFBLBQYAAAAABAAEAPUAAACGAwAAAAA=&#10;" fillcolor="white [3212]" strokecolor="#0047ac" strokeweight="1pt">
                    <v:textbox inset="2mm,0,0,0">
                      <w:txbxContent>
                        <w:p w:rsidR="003F5317" w:rsidRPr="003B41AC" w:rsidRDefault="00CB5911" w:rsidP="009F3867">
                          <w:pPr>
                            <w:spacing w:line="240" w:lineRule="auto"/>
                            <w:jc w:val="center"/>
                            <w:rPr>
                              <w:color w:val="0095D5"/>
                              <w:sz w:val="16"/>
                              <w:szCs w:val="16"/>
                            </w:rPr>
                          </w:pPr>
                          <w:r>
                            <w:rPr>
                              <w:color w:val="0047AC"/>
                              <w:sz w:val="16"/>
                              <w:szCs w:val="16"/>
                            </w:rPr>
                            <w:t>3</w:t>
                          </w:r>
                          <w:r w:rsidR="003F5317" w:rsidRPr="00B976E1">
                            <w:rPr>
                              <w:color w:val="0047AC"/>
                              <w:sz w:val="16"/>
                              <w:szCs w:val="16"/>
                            </w:rPr>
                            <w:t>.</w:t>
                          </w:r>
                          <w:r w:rsidR="003F5317">
                            <w:rPr>
                              <w:color w:val="0047AC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color w:val="0095D5"/>
                              <w:sz w:val="16"/>
                              <w:szCs w:val="16"/>
                            </w:rPr>
                            <w:t xml:space="preserve">COMPLETE LOS DATOS DEL CONVENIO, LLENANDO LOS CAMPOS </w:t>
                          </w:r>
                          <w:r w:rsidRPr="00CB5911">
                            <w:rPr>
                              <w:color w:val="0047AC"/>
                              <w:sz w:val="16"/>
                              <w:szCs w:val="16"/>
                            </w:rPr>
                            <w:t>FECHA ESCRITO</w:t>
                          </w:r>
                          <w:r>
                            <w:rPr>
                              <w:color w:val="0095D5"/>
                              <w:sz w:val="16"/>
                              <w:szCs w:val="16"/>
                            </w:rPr>
                            <w:t xml:space="preserve">, </w:t>
                          </w:r>
                          <w:r w:rsidRPr="00CB5911">
                            <w:rPr>
                              <w:color w:val="0047AC"/>
                              <w:sz w:val="16"/>
                              <w:szCs w:val="16"/>
                            </w:rPr>
                            <w:t>FECHA CONVENIO</w:t>
                          </w:r>
                          <w:r>
                            <w:rPr>
                              <w:color w:val="0095D5"/>
                              <w:sz w:val="16"/>
                              <w:szCs w:val="16"/>
                            </w:rPr>
                            <w:t xml:space="preserve"> Y </w:t>
                          </w:r>
                          <w:r w:rsidRPr="00CB5911">
                            <w:rPr>
                              <w:color w:val="0047AC"/>
                              <w:sz w:val="16"/>
                              <w:szCs w:val="16"/>
                            </w:rPr>
                            <w:t>FECHA PRIMERA CUOTA</w:t>
                          </w:r>
                        </w:p>
                      </w:txbxContent>
                    </v:textbox>
                  </v:roundrect>
                  <v:shape id="7 Flecha izquierda" o:spid="_x0000_s1093" style="position:absolute;left:19049;top:10688;width:2096;height:1741;rotation:1537603fd;flip:x;visibility:visible;mso-wrap-style:square;v-text-anchor:middle" coordsize="1423035,131953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3qesMA&#10;AADbAAAADwAAAGRycy9kb3ducmV2LnhtbESPQYvCMBSE74L/ITzBmyYuIlqNIi6LhT2pRfD2aJ5t&#10;sXkpTbbWf79ZWPA4zMw3zGbX21p01PrKsYbZVIEgzp2puNCQXb4mSxA+IBusHZOGF3nYbYeDDSbG&#10;PflE3TkUIkLYJ6ihDKFJpPR5SRb91DXE0bu71mKIsi2kafEZ4baWH0otpMWK40KJDR1Kyh/nH6vh&#10;Ozf3Y/q5mKe3/Wuuulpl10em9XjU79cgAvXhHf5vp0bDcgV/X+IP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S3qesMAAADbAAAADwAAAAAAAAAAAAAAAACYAgAAZHJzL2Rv&#10;d25yZXYueG1sUEsFBgAAAAAEAAQA9QAAAIgDAAAAAA==&#10;" adj="-11796480,,5400" path="m,659765l659765,r-7952,496860l1423035,329883r,659765l659765,822670r,496860l,659765xe" fillcolor="#0047ac" strokecolor="#0047ac" strokeweight="1pt">
                    <v:stroke joinstyle="miter"/>
                    <v:formulas/>
                    <v:path arrowok="t" o:connecttype="custom" o:connectlocs="0,87026;97174,0;96002,65538;209592,43513;209592,130538;97174,108513;97174,174051;0,87026" o:connectangles="0,0,0,0,0,0,0,0" textboxrect="0,0,1423035,1319530"/>
                    <v:textbox inset="2mm,0,0,0">
                      <w:txbxContent>
                        <w:p w:rsidR="003F5317" w:rsidRDefault="003F5317" w:rsidP="009F3867">
                          <w:pPr>
                            <w:jc w:val="center"/>
                          </w:pPr>
                        </w:p>
                      </w:txbxContent>
                    </v:textbox>
                  </v:shape>
                  <v:roundrect id="92 Rectángulo redondeado" o:spid="_x0000_s1094" style="position:absolute;left:-2197;top:21043;width:26367;height:1675;visibility:visible;mso-wrap-style:square;v-text-anchor:middle" arcsize="12376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UGdcUA&#10;AADbAAAADwAAAGRycy9kb3ducmV2LnhtbESPQWvCQBSE74X+h+UJvZmNKYhNXUUKQi8Ra8Xm+Mi+&#10;bkKzb2N2q9Ff3xWEHoeZ+YaZLwfbihP1vnGsYJKkIIgrpxs2Cvaf6/EMhA/IGlvHpOBCHpaLx4c5&#10;5tqd+YNOu2BEhLDPUUEdQpdL6auaLPrEdcTR+3a9xRBlb6Tu8RzhtpVZmk6lxYbjQo0dvdVU/ex+&#10;rYJV2m3t8TA1xl+LzWFflM9fplTqaTSsXkEEGsJ/+N5+1wpeMrh9iT9A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5QZ1xQAAANsAAAAPAAAAAAAAAAAAAAAAAJgCAABkcnMv&#10;ZG93bnJldi54bWxQSwUGAAAAAAQABAD1AAAAigMAAAAA&#10;" fillcolor="white [3212]" strokecolor="#0047ac" strokeweight="1pt">
                    <v:textbox inset="2mm,0,0,0">
                      <w:txbxContent>
                        <w:p w:rsidR="00CB5911" w:rsidRPr="003B41AC" w:rsidRDefault="00F73725" w:rsidP="009F3867">
                          <w:pPr>
                            <w:spacing w:line="240" w:lineRule="auto"/>
                            <w:jc w:val="center"/>
                            <w:rPr>
                              <w:color w:val="0095D5"/>
                              <w:sz w:val="16"/>
                              <w:szCs w:val="16"/>
                            </w:rPr>
                          </w:pPr>
                          <w:r>
                            <w:rPr>
                              <w:color w:val="0047AC"/>
                              <w:sz w:val="16"/>
                              <w:szCs w:val="16"/>
                            </w:rPr>
                            <w:t>4</w:t>
                          </w:r>
                          <w:r w:rsidR="00CB5911" w:rsidRPr="00B976E1">
                            <w:rPr>
                              <w:color w:val="0047AC"/>
                              <w:sz w:val="16"/>
                              <w:szCs w:val="16"/>
                            </w:rPr>
                            <w:t>.</w:t>
                          </w:r>
                          <w:r w:rsidR="00CB5911">
                            <w:rPr>
                              <w:color w:val="0047AC"/>
                              <w:sz w:val="16"/>
                              <w:szCs w:val="16"/>
                            </w:rPr>
                            <w:t xml:space="preserve"> </w:t>
                          </w:r>
                          <w:r w:rsidR="00CB5911">
                            <w:rPr>
                              <w:color w:val="0095D5"/>
                              <w:sz w:val="16"/>
                              <w:szCs w:val="16"/>
                            </w:rPr>
                            <w:t>DIGITE LOS DATOS DE LOS RESPONSABLES DEL CONVENIO</w:t>
                          </w:r>
                        </w:p>
                      </w:txbxContent>
                    </v:textbox>
                  </v:roundrect>
                  <v:shape id="7 Flecha izquierda" o:spid="_x0000_s1095" style="position:absolute;left:-3649;top:21427;width:2096;height:1740;rotation:1537603fd;flip:y;visibility:visible;mso-wrap-style:square;v-text-anchor:middle" coordsize="1423035,131953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xLTcUA&#10;AADbAAAADwAAAGRycy9kb3ducmV2LnhtbESPQWvCQBSE74X+h+UVequ7WhEbs4pYSgM9GYPQ2yP7&#10;TEKyb0N2G+O/7xYKHoeZ+YZJd5PtxEiDbxxrmM8UCOLSmYYrDcXp42UNwgdkg51j0nAjD7vt40OK&#10;iXFXPtKYh0pECPsENdQh9ImUvqzJop+5njh6FzdYDFEOlTQDXiPcdnKh1EpabDgu1NjToaayzX+s&#10;hq/SXD6z99Uy+97flmrsVHFuC62fn6b9BkSgKdzD/+3MaHh7hb8v8QfI7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HEtNxQAAANsAAAAPAAAAAAAAAAAAAAAAAJgCAABkcnMv&#10;ZG93bnJldi54bWxQSwUGAAAAAAQABAD1AAAAigMAAAAA&#10;" adj="-11796480,,5400" path="m,659765l659765,r-7952,496860l1423035,329883r,659765l659765,822670r,496860l,659765xe" fillcolor="#0047ac" strokecolor="#0047ac" strokeweight="1pt">
                    <v:stroke joinstyle="miter"/>
                    <v:formulas/>
                    <v:path arrowok="t" o:connecttype="custom" o:connectlocs="0,87026;97174,0;96002,65538;209592,43513;209592,130539;97174,108514;97174,174052;0,87026" o:connectangles="0,0,0,0,0,0,0,0" textboxrect="0,0,1423035,1319530"/>
                    <v:textbox inset="2mm,0,0,0">
                      <w:txbxContent>
                        <w:p w:rsidR="00CB5911" w:rsidRDefault="00CB5911" w:rsidP="009F3867">
                          <w:pPr>
                            <w:jc w:val="center"/>
                          </w:pPr>
                        </w:p>
                      </w:txbxContent>
                    </v:textbox>
                  </v:shape>
                </v:group>
                <v:rect id="87 Rectángulo" o:spid="_x0000_s1096" style="position:absolute;left:-11403;top:8773;width:11892;height:63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3CtMMA&#10;AADbAAAADwAAAGRycy9kb3ducmV2LnhtbESPzW7CMBCE75V4B2uRuBWHHwFKMQjx1x6B9gFW8TYJ&#10;xOtgGxL69DVSpR5HM/ONZr5sTSXu5HxpWcGgn4AgzqwuOVfw9bl7nYHwAVljZZkUPMjDctF5mWOq&#10;bcNHup9CLiKEfYoKihDqVEqfFWTQ921NHL1v6wyGKF0utcMmwk0lh0kykQZLjgsF1rQuKLucbkbB&#10;+HL+of313a0OjW02dT5yW8lK9brt6g1EoDb8h//aH1rBbArPL/EHyM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X3CtMMAAADbAAAADwAAAAAAAAAAAAAAAACYAgAAZHJzL2Rv&#10;d25yZXYueG1sUEsFBgAAAAAEAAQA9QAAAIgDAAAAAA==&#10;" fillcolor="white [3212]" strokecolor="#00b0f0" strokeweight="1pt">
                  <v:textbox inset="0,0,0,0">
                    <w:txbxContent>
                      <w:p w:rsidR="003F5317" w:rsidRPr="00D56D9E" w:rsidRDefault="003F5317" w:rsidP="009F3867">
                        <w:pPr>
                          <w:spacing w:line="240" w:lineRule="auto"/>
                          <w:jc w:val="center"/>
                          <w:rPr>
                            <w:i/>
                            <w:sz w:val="16"/>
                            <w:szCs w:val="16"/>
                          </w:rPr>
                        </w:pPr>
                        <w:r>
                          <w:rPr>
                            <w:i/>
                            <w:sz w:val="16"/>
                            <w:szCs w:val="16"/>
                          </w:rPr>
                          <w:t xml:space="preserve">Al presionar </w:t>
                        </w:r>
                        <w:proofErr w:type="spellStart"/>
                        <w:r>
                          <w:rPr>
                            <w:i/>
                            <w:sz w:val="16"/>
                            <w:szCs w:val="16"/>
                          </w:rPr>
                          <w:t>Enter</w:t>
                        </w:r>
                        <w:proofErr w:type="spellEnd"/>
                        <w:r>
                          <w:rPr>
                            <w:i/>
                            <w:sz w:val="16"/>
                            <w:szCs w:val="16"/>
                          </w:rPr>
                          <w:t xml:space="preserve">, aparece la información de la </w:t>
                        </w:r>
                        <w:r w:rsidR="00CB5911">
                          <w:rPr>
                            <w:i/>
                            <w:color w:val="0095D5"/>
                            <w:sz w:val="16"/>
                            <w:szCs w:val="16"/>
                          </w:rPr>
                          <w:t>fecha de pago</w:t>
                        </w:r>
                        <w:r w:rsidR="00CB5911">
                          <w:rPr>
                            <w:i/>
                            <w:sz w:val="16"/>
                            <w:szCs w:val="16"/>
                          </w:rPr>
                          <w:t xml:space="preserve">, el </w:t>
                        </w:r>
                        <w:r w:rsidR="00F73725">
                          <w:rPr>
                            <w:i/>
                            <w:color w:val="0095D5"/>
                            <w:sz w:val="16"/>
                            <w:szCs w:val="16"/>
                          </w:rPr>
                          <w:t>banco</w:t>
                        </w:r>
                        <w:r w:rsidR="00F73725">
                          <w:rPr>
                            <w:i/>
                            <w:sz w:val="16"/>
                            <w:szCs w:val="16"/>
                          </w:rPr>
                          <w:t>,</w:t>
                        </w:r>
                        <w:r w:rsidR="00CB5911">
                          <w:rPr>
                            <w:i/>
                            <w:sz w:val="16"/>
                            <w:szCs w:val="16"/>
                          </w:rPr>
                          <w:t xml:space="preserve"> </w:t>
                        </w:r>
                        <w:r w:rsidR="00CB5911" w:rsidRPr="00CB5911">
                          <w:rPr>
                            <w:i/>
                            <w:color w:val="0095D5"/>
                            <w:sz w:val="16"/>
                            <w:szCs w:val="16"/>
                          </w:rPr>
                          <w:t>valor de la cuota inicial</w:t>
                        </w:r>
                        <w:r w:rsidR="00F73725">
                          <w:rPr>
                            <w:i/>
                            <w:color w:val="0095D5"/>
                            <w:sz w:val="16"/>
                            <w:szCs w:val="16"/>
                          </w:rPr>
                          <w:t xml:space="preserve"> </w:t>
                        </w:r>
                        <w:r w:rsidR="004B534F">
                          <w:rPr>
                            <w:i/>
                            <w:color w:val="0095D5"/>
                            <w:sz w:val="16"/>
                            <w:szCs w:val="16"/>
                          </w:rPr>
                          <w:t>y n</w:t>
                        </w:r>
                        <w:r w:rsidR="00F73725">
                          <w:rPr>
                            <w:i/>
                            <w:color w:val="0095D5"/>
                            <w:sz w:val="16"/>
                            <w:szCs w:val="16"/>
                          </w:rPr>
                          <w:t>úmero de cuotas del convenio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355313">
        <w:rPr>
          <w:noProof/>
          <w:lang w:eastAsia="es-ES"/>
        </w:rPr>
        <w:drawing>
          <wp:inline distT="0" distB="0" distL="0" distR="0" wp14:anchorId="5CD27B82" wp14:editId="11D90BB6">
            <wp:extent cx="4751514" cy="3226990"/>
            <wp:effectExtent l="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753" cy="3230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98B" w:rsidRDefault="003F5317" w:rsidP="003F5317">
      <w:pPr>
        <w:pStyle w:val="Epgrafe"/>
      </w:pPr>
      <w:bookmarkStart w:id="21" w:name="_Ref405559867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86368E">
        <w:rPr>
          <w:noProof/>
        </w:rPr>
        <w:t>9</w:t>
      </w:r>
      <w:r>
        <w:fldChar w:fldCharType="end"/>
      </w:r>
      <w:bookmarkEnd w:id="21"/>
      <w:r>
        <w:t>. Instrucciones para Elaboración de Convenio</w:t>
      </w:r>
    </w:p>
    <w:p w:rsidR="00213F17" w:rsidRDefault="0001350A" w:rsidP="00213F17">
      <w:pPr>
        <w:rPr>
          <w:lang w:val="es-CO" w:eastAsia="es-ES"/>
        </w:rPr>
      </w:pPr>
      <w:r>
        <w:rPr>
          <w:lang w:val="es-CO"/>
        </w:rPr>
        <w:lastRenderedPageBreak/>
        <w:t>El botón</w:t>
      </w:r>
      <w:r w:rsidR="0085156C">
        <w:rPr>
          <w:lang w:val="es-CO"/>
        </w:rPr>
        <w:t xml:space="preserve"> </w:t>
      </w:r>
      <w:r w:rsidRPr="005A3F07">
        <w:rPr>
          <w:bdr w:val="dotted" w:sz="4" w:space="0" w:color="auto"/>
          <w:shd w:val="clear" w:color="auto" w:fill="F8F8F8"/>
          <w:lang w:val="es-CO"/>
        </w:rPr>
        <w:t>Extracto Convenio</w:t>
      </w:r>
      <w:r w:rsidR="0085156C">
        <w:rPr>
          <w:lang w:val="es-CO"/>
        </w:rPr>
        <w:t xml:space="preserve"> </w:t>
      </w:r>
      <w:r w:rsidR="008C3466">
        <w:rPr>
          <w:lang w:val="es-CO"/>
        </w:rPr>
        <w:t>que se</w:t>
      </w:r>
      <w:r w:rsidR="0085156C">
        <w:rPr>
          <w:lang w:val="es-CO"/>
        </w:rPr>
        <w:t xml:space="preserve"> </w:t>
      </w:r>
      <w:r w:rsidR="008C3466">
        <w:rPr>
          <w:lang w:val="es-CO"/>
        </w:rPr>
        <w:t xml:space="preserve">señala </w:t>
      </w:r>
      <w:r>
        <w:rPr>
          <w:lang w:val="es-CO"/>
        </w:rPr>
        <w:t>muestra el detalle d</w:t>
      </w:r>
      <w:r w:rsidR="00213F17">
        <w:rPr>
          <w:lang w:val="es-CO"/>
        </w:rPr>
        <w:t>e</w:t>
      </w:r>
      <w:r w:rsidR="00213F17" w:rsidRPr="00213F17">
        <w:rPr>
          <w:lang w:val="es-CO" w:eastAsia="es-ES"/>
        </w:rPr>
        <w:t xml:space="preserve"> </w:t>
      </w:r>
      <w:r w:rsidR="00213F17">
        <w:rPr>
          <w:lang w:val="es-CO" w:eastAsia="es-ES"/>
        </w:rPr>
        <w:t xml:space="preserve">cada cuota del acuerdo, con el valor correspondiente a pagar y las fechas límites en que deben ser efectuados los pagos, entre otros datos (Ver la </w:t>
      </w:r>
      <w:r w:rsidR="00EF3744">
        <w:rPr>
          <w:lang w:val="es-CO" w:eastAsia="es-ES"/>
        </w:rPr>
        <w:fldChar w:fldCharType="begin"/>
      </w:r>
      <w:r w:rsidR="00EF3744">
        <w:rPr>
          <w:lang w:val="es-CO" w:eastAsia="es-ES"/>
        </w:rPr>
        <w:instrText xml:space="preserve"> REF _Ref405562159 \h </w:instrText>
      </w:r>
      <w:r w:rsidR="00EF3744">
        <w:rPr>
          <w:lang w:val="es-CO" w:eastAsia="es-ES"/>
        </w:rPr>
      </w:r>
      <w:r w:rsidR="00EF3744">
        <w:rPr>
          <w:lang w:val="es-CO" w:eastAsia="es-ES"/>
        </w:rPr>
        <w:fldChar w:fldCharType="separate"/>
      </w:r>
      <w:r w:rsidR="00EF3744">
        <w:t xml:space="preserve">Ilustración </w:t>
      </w:r>
      <w:r w:rsidR="00EF3744">
        <w:rPr>
          <w:noProof/>
        </w:rPr>
        <w:t>10</w:t>
      </w:r>
      <w:r w:rsidR="00EF3744">
        <w:rPr>
          <w:lang w:val="es-CO" w:eastAsia="es-ES"/>
        </w:rPr>
        <w:fldChar w:fldCharType="end"/>
      </w:r>
      <w:r w:rsidR="00656C0A">
        <w:rPr>
          <w:lang w:val="es-CO" w:eastAsia="es-ES"/>
        </w:rPr>
        <w:t xml:space="preserve"> y 11</w:t>
      </w:r>
      <w:r w:rsidR="00213F17">
        <w:rPr>
          <w:lang w:val="es-CO" w:eastAsia="es-ES"/>
        </w:rPr>
        <w:t>)</w:t>
      </w:r>
    </w:p>
    <w:p w:rsidR="00DA1ABC" w:rsidRDefault="00DA1ABC" w:rsidP="00DA1ABC">
      <w:pPr>
        <w:keepNext/>
        <w:jc w:val="center"/>
      </w:pPr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21B58994" wp14:editId="4C6BA98A">
                <wp:simplePos x="0" y="0"/>
                <wp:positionH relativeFrom="column">
                  <wp:posOffset>2324735</wp:posOffset>
                </wp:positionH>
                <wp:positionV relativeFrom="paragraph">
                  <wp:posOffset>1071394</wp:posOffset>
                </wp:positionV>
                <wp:extent cx="2204658" cy="283769"/>
                <wp:effectExtent l="0" t="0" r="5715" b="21590"/>
                <wp:wrapNone/>
                <wp:docPr id="100" name="100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2204658" cy="283769"/>
                          <a:chOff x="0" y="71859"/>
                          <a:chExt cx="2204658" cy="277020"/>
                        </a:xfrm>
                      </wpg:grpSpPr>
                      <wps:wsp>
                        <wps:cNvPr id="98" name="98 Rectángulo redondeado"/>
                        <wps:cNvSpPr/>
                        <wps:spPr>
                          <a:xfrm>
                            <a:off x="179648" y="71859"/>
                            <a:ext cx="2025010" cy="277020"/>
                          </a:xfrm>
                          <a:prstGeom prst="roundRect">
                            <a:avLst>
                              <a:gd name="adj" fmla="val 18884"/>
                            </a:avLst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0047AC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A1ABC" w:rsidRPr="003B41AC" w:rsidRDefault="00DA1ABC" w:rsidP="00B92784">
                              <w:pPr>
                                <w:spacing w:line="240" w:lineRule="auto"/>
                                <w:jc w:val="center"/>
                                <w:rPr>
                                  <w:color w:val="0095D5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color w:val="0047AC"/>
                                  <w:sz w:val="16"/>
                                  <w:szCs w:val="16"/>
                                </w:rPr>
                                <w:t>4</w:t>
                              </w:r>
                              <w:r w:rsidRPr="00B976E1">
                                <w:rPr>
                                  <w:color w:val="0047AC"/>
                                  <w:sz w:val="16"/>
                                  <w:szCs w:val="16"/>
                                </w:rPr>
                                <w:t>.</w:t>
                              </w:r>
                              <w:r>
                                <w:rPr>
                                  <w:color w:val="0047AC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0095D5"/>
                                  <w:sz w:val="16"/>
                                  <w:szCs w:val="16"/>
                                </w:rPr>
                                <w:t xml:space="preserve">HAGA CLIC EN EL BOTÓN </w:t>
                              </w:r>
                              <w:r>
                                <w:rPr>
                                  <w:color w:val="0047AC"/>
                                  <w:sz w:val="16"/>
                                  <w:szCs w:val="16"/>
                                </w:rPr>
                                <w:t>EXTRACTO CONVENIO</w:t>
                              </w:r>
                              <w:r w:rsidRPr="00B92784">
                                <w:rPr>
                                  <w:color w:val="0047AC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0095D5"/>
                                  <w:sz w:val="16"/>
                                  <w:szCs w:val="16"/>
                                </w:rPr>
                                <w:t>PARA VER EL DETALLE DE CUOTAS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7200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7 Flecha izquierda"/>
                        <wps:cNvSpPr/>
                        <wps:spPr>
                          <a:xfrm rot="20192282" flipV="1">
                            <a:off x="0" y="95367"/>
                            <a:ext cx="208915" cy="158750"/>
                          </a:xfrm>
                          <a:custGeom>
                            <a:avLst/>
                            <a:gdLst>
                              <a:gd name="connsiteX0" fmla="*/ 0 w 1423035"/>
                              <a:gd name="connsiteY0" fmla="*/ 659765 h 1319530"/>
                              <a:gd name="connsiteX1" fmla="*/ 659765 w 1423035"/>
                              <a:gd name="connsiteY1" fmla="*/ 0 h 1319530"/>
                              <a:gd name="connsiteX2" fmla="*/ 659765 w 1423035"/>
                              <a:gd name="connsiteY2" fmla="*/ 329883 h 1319530"/>
                              <a:gd name="connsiteX3" fmla="*/ 1423035 w 1423035"/>
                              <a:gd name="connsiteY3" fmla="*/ 329883 h 1319530"/>
                              <a:gd name="connsiteX4" fmla="*/ 1423035 w 1423035"/>
                              <a:gd name="connsiteY4" fmla="*/ 989648 h 1319530"/>
                              <a:gd name="connsiteX5" fmla="*/ 659765 w 1423035"/>
                              <a:gd name="connsiteY5" fmla="*/ 989648 h 1319530"/>
                              <a:gd name="connsiteX6" fmla="*/ 659765 w 1423035"/>
                              <a:gd name="connsiteY6" fmla="*/ 1319530 h 1319530"/>
                              <a:gd name="connsiteX7" fmla="*/ 0 w 1423035"/>
                              <a:gd name="connsiteY7" fmla="*/ 659765 h 1319530"/>
                              <a:gd name="connsiteX0" fmla="*/ 0 w 1423035"/>
                              <a:gd name="connsiteY0" fmla="*/ 659765 h 1319530"/>
                              <a:gd name="connsiteX1" fmla="*/ 659765 w 1423035"/>
                              <a:gd name="connsiteY1" fmla="*/ 0 h 1319530"/>
                              <a:gd name="connsiteX2" fmla="*/ 659765 w 1423035"/>
                              <a:gd name="connsiteY2" fmla="*/ 329883 h 1319530"/>
                              <a:gd name="connsiteX3" fmla="*/ 1423035 w 1423035"/>
                              <a:gd name="connsiteY3" fmla="*/ 329883 h 1319530"/>
                              <a:gd name="connsiteX4" fmla="*/ 1423035 w 1423035"/>
                              <a:gd name="connsiteY4" fmla="*/ 989648 h 1319530"/>
                              <a:gd name="connsiteX5" fmla="*/ 659765 w 1423035"/>
                              <a:gd name="connsiteY5" fmla="*/ 822670 h 1319530"/>
                              <a:gd name="connsiteX6" fmla="*/ 659765 w 1423035"/>
                              <a:gd name="connsiteY6" fmla="*/ 1319530 h 1319530"/>
                              <a:gd name="connsiteX7" fmla="*/ 0 w 1423035"/>
                              <a:gd name="connsiteY7" fmla="*/ 659765 h 1319530"/>
                              <a:gd name="connsiteX0" fmla="*/ 0 w 1423035"/>
                              <a:gd name="connsiteY0" fmla="*/ 659765 h 1319530"/>
                              <a:gd name="connsiteX1" fmla="*/ 659765 w 1423035"/>
                              <a:gd name="connsiteY1" fmla="*/ 0 h 1319530"/>
                              <a:gd name="connsiteX2" fmla="*/ 651813 w 1423035"/>
                              <a:gd name="connsiteY2" fmla="*/ 496860 h 1319530"/>
                              <a:gd name="connsiteX3" fmla="*/ 1423035 w 1423035"/>
                              <a:gd name="connsiteY3" fmla="*/ 329883 h 1319530"/>
                              <a:gd name="connsiteX4" fmla="*/ 1423035 w 1423035"/>
                              <a:gd name="connsiteY4" fmla="*/ 989648 h 1319530"/>
                              <a:gd name="connsiteX5" fmla="*/ 659765 w 1423035"/>
                              <a:gd name="connsiteY5" fmla="*/ 822670 h 1319530"/>
                              <a:gd name="connsiteX6" fmla="*/ 659765 w 1423035"/>
                              <a:gd name="connsiteY6" fmla="*/ 1319530 h 1319530"/>
                              <a:gd name="connsiteX7" fmla="*/ 0 w 1423035"/>
                              <a:gd name="connsiteY7" fmla="*/ 659765 h 131953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1423035" h="1319530">
                                <a:moveTo>
                                  <a:pt x="0" y="659765"/>
                                </a:moveTo>
                                <a:lnTo>
                                  <a:pt x="659765" y="0"/>
                                </a:lnTo>
                                <a:lnTo>
                                  <a:pt x="651813" y="496860"/>
                                </a:lnTo>
                                <a:lnTo>
                                  <a:pt x="1423035" y="329883"/>
                                </a:lnTo>
                                <a:lnTo>
                                  <a:pt x="1423035" y="989648"/>
                                </a:lnTo>
                                <a:lnTo>
                                  <a:pt x="659765" y="822670"/>
                                </a:lnTo>
                                <a:lnTo>
                                  <a:pt x="659765" y="1319530"/>
                                </a:lnTo>
                                <a:lnTo>
                                  <a:pt x="0" y="6597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7AC"/>
                          </a:solidFill>
                          <a:ln w="12700">
                            <a:solidFill>
                              <a:srgbClr val="0047AC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A1ABC" w:rsidRDefault="00DA1ABC" w:rsidP="00B9278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7200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100 Grupo" o:spid="_x0000_s1097" style="position:absolute;left:0;text-align:left;margin-left:183.05pt;margin-top:84.35pt;width:173.6pt;height:22.35pt;flip:x;z-index:251706368;mso-width-relative:margin;mso-height-relative:margin" coordorigin=",718" coordsize="22046,2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">
                <v:roundrect id="98 Rectángulo redondeado" o:spid="_x0000_s1098" style="position:absolute;left:1796;top:718;width:20250;height:2770;visibility:visible;mso-wrap-style:square;v-text-anchor:middle" arcsize="12376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g0xn8EA&#10;AADbAAAADwAAAGRycy9kb3ducmV2LnhtbERPTYvCMBC9C/6HMMLeNFVB3GoUERa8uKhb1OPQjGmx&#10;mXSbqHV//eYgeHy87/mytZW4U+NLxwqGgwQEce50yUZB9vPVn4LwAVlj5ZgUPMnDctHtzDHV7sF7&#10;uh+CETGEfYoKihDqVEqfF2TRD1xNHLmLayyGCBsjdYOPGG4rOUqSibRYcmwosKZ1Qfn1cLMKVkm9&#10;s7/HiTH+b/t9zLbn8cmclfrotasZiEBteItf7o1W8BnHxi/xB8jF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oNMZ/BAAAA2wAAAA8AAAAAAAAAAAAAAAAAmAIAAGRycy9kb3du&#10;cmV2LnhtbFBLBQYAAAAABAAEAPUAAACGAwAAAAA=&#10;" fillcolor="white [3212]" strokecolor="#0047ac" strokeweight="1pt">
                  <v:textbox inset="2mm,0,0,0">
                    <w:txbxContent>
                      <w:p w:rsidR="00DA1ABC" w:rsidRPr="003B41AC" w:rsidRDefault="00DA1ABC" w:rsidP="00B92784">
                        <w:pPr>
                          <w:spacing w:line="240" w:lineRule="auto"/>
                          <w:jc w:val="center"/>
                          <w:rPr>
                            <w:color w:val="0095D5"/>
                            <w:sz w:val="16"/>
                            <w:szCs w:val="16"/>
                          </w:rPr>
                        </w:pPr>
                        <w:r>
                          <w:rPr>
                            <w:color w:val="0047AC"/>
                            <w:sz w:val="16"/>
                            <w:szCs w:val="16"/>
                          </w:rPr>
                          <w:t>4</w:t>
                        </w:r>
                        <w:r w:rsidRPr="00B976E1">
                          <w:rPr>
                            <w:color w:val="0047AC"/>
                            <w:sz w:val="16"/>
                            <w:szCs w:val="16"/>
                          </w:rPr>
                          <w:t>.</w:t>
                        </w:r>
                        <w:r>
                          <w:rPr>
                            <w:color w:val="0047AC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color w:val="0095D5"/>
                            <w:sz w:val="16"/>
                            <w:szCs w:val="16"/>
                          </w:rPr>
                          <w:t xml:space="preserve">HAGA CLIC EN EL BOTÓN </w:t>
                        </w:r>
                        <w:r>
                          <w:rPr>
                            <w:color w:val="0047AC"/>
                            <w:sz w:val="16"/>
                            <w:szCs w:val="16"/>
                          </w:rPr>
                          <w:t>EXTRACTO CONVENIO</w:t>
                        </w:r>
                        <w:r w:rsidRPr="00B92784">
                          <w:rPr>
                            <w:color w:val="0047AC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color w:val="0095D5"/>
                            <w:sz w:val="16"/>
                            <w:szCs w:val="16"/>
                          </w:rPr>
                          <w:t>PARA VER EL DETALLE DE CUOTAS</w:t>
                        </w:r>
                      </w:p>
                    </w:txbxContent>
                  </v:textbox>
                </v:roundrect>
                <v:shape id="7 Flecha izquierda" o:spid="_x0000_s1099" style="position:absolute;top:953;width:2089;height:1588;rotation:1537603fd;flip:y;visibility:visible;mso-wrap-style:square;v-text-anchor:middle" coordsize="1423035,131953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R8p8MA&#10;AADbAAAADwAAAGRycy9kb3ducmV2LnhtbESPQYvCMBSE7wv+h/AEb2viIrJWo4giFvakFsHbo3m2&#10;xealNNla/71ZEPY4zMw3zHLd21p01PrKsYbJWIEgzp2puNCQnfef3yB8QDZYOyYNT/KwXg0+lpgY&#10;9+AjdadQiAhhn6CGMoQmkdLnJVn0Y9cQR+/mWoshyraQpsVHhNtafik1kxYrjgslNrQtKb+ffq2G&#10;n9zcDuluNk2vm+dUdbXKLvdM69Gw3yxABOrDf/jdTo2G+Rz+vsQfIF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PR8p8MAAADbAAAADwAAAAAAAAAAAAAAAACYAgAAZHJzL2Rv&#10;d25yZXYueG1sUEsFBgAAAAAEAAQA9QAAAIgDAAAAAA==&#10;" adj="-11796480,,5400" path="m,659765l659765,r-7952,496860l1423035,329883r,659765l659765,822670r,496860l,659765xe" fillcolor="#0047ac" strokecolor="#0047ac" strokeweight="1pt">
                  <v:stroke joinstyle="miter"/>
                  <v:formulas/>
                  <v:path arrowok="t" o:connecttype="custom" o:connectlocs="0,79375;96860,0;95692,59776;208915,39688;208915,119063;96860,98974;96860,158750;0,79375" o:connectangles="0,0,0,0,0,0,0,0" textboxrect="0,0,1423035,1319530"/>
                  <v:textbox inset="2mm,0,0,0">
                    <w:txbxContent>
                      <w:p w:rsidR="00DA1ABC" w:rsidRDefault="00DA1ABC" w:rsidP="00B92784">
                        <w:pPr>
                          <w:jc w:val="center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5953E481" wp14:editId="02720CBF">
            <wp:extent cx="4086225" cy="1631311"/>
            <wp:effectExtent l="0" t="0" r="0" b="762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217"/>
                    <a:stretch/>
                  </pic:blipFill>
                  <pic:spPr bwMode="auto">
                    <a:xfrm>
                      <a:off x="0" y="0"/>
                      <a:ext cx="4087611" cy="1631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1ABC" w:rsidRDefault="00DA1ABC" w:rsidP="00DA1ABC">
      <w:pPr>
        <w:pStyle w:val="Epgrafe"/>
      </w:pPr>
      <w:bookmarkStart w:id="22" w:name="_Ref405562159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86368E">
        <w:rPr>
          <w:noProof/>
        </w:rPr>
        <w:t>10</w:t>
      </w:r>
      <w:r>
        <w:fldChar w:fldCharType="end"/>
      </w:r>
      <w:bookmarkEnd w:id="22"/>
      <w:r>
        <w:t>. Generar Extracto Convenio</w:t>
      </w:r>
    </w:p>
    <w:p w:rsidR="00DA1ABC" w:rsidRDefault="00DA1ABC" w:rsidP="00DA1ABC">
      <w:pPr>
        <w:keepNext/>
        <w:jc w:val="center"/>
      </w:pPr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16F8C69B" wp14:editId="60E7E885">
                <wp:simplePos x="0" y="0"/>
                <wp:positionH relativeFrom="column">
                  <wp:posOffset>2496185</wp:posOffset>
                </wp:positionH>
                <wp:positionV relativeFrom="paragraph">
                  <wp:posOffset>1793240</wp:posOffset>
                </wp:positionV>
                <wp:extent cx="2159779" cy="273057"/>
                <wp:effectExtent l="19050" t="0" r="12065" b="12700"/>
                <wp:wrapNone/>
                <wp:docPr id="101" name="101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59779" cy="273057"/>
                          <a:chOff x="0" y="0"/>
                          <a:chExt cx="2159779" cy="273057"/>
                        </a:xfrm>
                      </wpg:grpSpPr>
                      <wps:wsp>
                        <wps:cNvPr id="95" name="95 Rectángulo redondeado"/>
                        <wps:cNvSpPr/>
                        <wps:spPr>
                          <a:xfrm>
                            <a:off x="179514" y="0"/>
                            <a:ext cx="1980265" cy="273057"/>
                          </a:xfrm>
                          <a:prstGeom prst="roundRect">
                            <a:avLst>
                              <a:gd name="adj" fmla="val 18884"/>
                            </a:avLst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0047AC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92784" w:rsidRPr="003B41AC" w:rsidRDefault="00B92784" w:rsidP="00B92784">
                              <w:pPr>
                                <w:spacing w:line="240" w:lineRule="auto"/>
                                <w:jc w:val="center"/>
                                <w:rPr>
                                  <w:color w:val="0095D5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color w:val="0047AC"/>
                                  <w:sz w:val="16"/>
                                  <w:szCs w:val="16"/>
                                </w:rPr>
                                <w:t>4</w:t>
                              </w:r>
                              <w:r w:rsidRPr="00B976E1">
                                <w:rPr>
                                  <w:color w:val="0047AC"/>
                                  <w:sz w:val="16"/>
                                  <w:szCs w:val="16"/>
                                </w:rPr>
                                <w:t>.</w:t>
                              </w:r>
                              <w:r>
                                <w:rPr>
                                  <w:color w:val="0047AC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0095D5"/>
                                  <w:sz w:val="16"/>
                                  <w:szCs w:val="16"/>
                                </w:rPr>
                                <w:t xml:space="preserve">HAGA CLIC EN EL BOTÓN </w:t>
                              </w:r>
                              <w:r w:rsidRPr="00B92784">
                                <w:rPr>
                                  <w:color w:val="0047AC"/>
                                  <w:sz w:val="16"/>
                                  <w:szCs w:val="16"/>
                                </w:rPr>
                                <w:t xml:space="preserve">IMPRIMIR </w:t>
                              </w:r>
                              <w:r>
                                <w:rPr>
                                  <w:color w:val="0095D5"/>
                                  <w:sz w:val="16"/>
                                  <w:szCs w:val="16"/>
                                </w:rPr>
                                <w:t>PARA GENERAR EL EXTRACTO EN UN ARCHIVO .</w:t>
                              </w:r>
                              <w:proofErr w:type="spellStart"/>
                              <w:r>
                                <w:rPr>
                                  <w:color w:val="0095D5"/>
                                  <w:sz w:val="16"/>
                                  <w:szCs w:val="16"/>
                                </w:rPr>
                                <w:t>TXT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7200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7 Flecha izquierda"/>
                        <wps:cNvSpPr/>
                        <wps:spPr>
                          <a:xfrm rot="20192282" flipV="1">
                            <a:off x="0" y="100977"/>
                            <a:ext cx="208915" cy="158750"/>
                          </a:xfrm>
                          <a:custGeom>
                            <a:avLst/>
                            <a:gdLst>
                              <a:gd name="connsiteX0" fmla="*/ 0 w 1423035"/>
                              <a:gd name="connsiteY0" fmla="*/ 659765 h 1319530"/>
                              <a:gd name="connsiteX1" fmla="*/ 659765 w 1423035"/>
                              <a:gd name="connsiteY1" fmla="*/ 0 h 1319530"/>
                              <a:gd name="connsiteX2" fmla="*/ 659765 w 1423035"/>
                              <a:gd name="connsiteY2" fmla="*/ 329883 h 1319530"/>
                              <a:gd name="connsiteX3" fmla="*/ 1423035 w 1423035"/>
                              <a:gd name="connsiteY3" fmla="*/ 329883 h 1319530"/>
                              <a:gd name="connsiteX4" fmla="*/ 1423035 w 1423035"/>
                              <a:gd name="connsiteY4" fmla="*/ 989648 h 1319530"/>
                              <a:gd name="connsiteX5" fmla="*/ 659765 w 1423035"/>
                              <a:gd name="connsiteY5" fmla="*/ 989648 h 1319530"/>
                              <a:gd name="connsiteX6" fmla="*/ 659765 w 1423035"/>
                              <a:gd name="connsiteY6" fmla="*/ 1319530 h 1319530"/>
                              <a:gd name="connsiteX7" fmla="*/ 0 w 1423035"/>
                              <a:gd name="connsiteY7" fmla="*/ 659765 h 1319530"/>
                              <a:gd name="connsiteX0" fmla="*/ 0 w 1423035"/>
                              <a:gd name="connsiteY0" fmla="*/ 659765 h 1319530"/>
                              <a:gd name="connsiteX1" fmla="*/ 659765 w 1423035"/>
                              <a:gd name="connsiteY1" fmla="*/ 0 h 1319530"/>
                              <a:gd name="connsiteX2" fmla="*/ 659765 w 1423035"/>
                              <a:gd name="connsiteY2" fmla="*/ 329883 h 1319530"/>
                              <a:gd name="connsiteX3" fmla="*/ 1423035 w 1423035"/>
                              <a:gd name="connsiteY3" fmla="*/ 329883 h 1319530"/>
                              <a:gd name="connsiteX4" fmla="*/ 1423035 w 1423035"/>
                              <a:gd name="connsiteY4" fmla="*/ 989648 h 1319530"/>
                              <a:gd name="connsiteX5" fmla="*/ 659765 w 1423035"/>
                              <a:gd name="connsiteY5" fmla="*/ 822670 h 1319530"/>
                              <a:gd name="connsiteX6" fmla="*/ 659765 w 1423035"/>
                              <a:gd name="connsiteY6" fmla="*/ 1319530 h 1319530"/>
                              <a:gd name="connsiteX7" fmla="*/ 0 w 1423035"/>
                              <a:gd name="connsiteY7" fmla="*/ 659765 h 1319530"/>
                              <a:gd name="connsiteX0" fmla="*/ 0 w 1423035"/>
                              <a:gd name="connsiteY0" fmla="*/ 659765 h 1319530"/>
                              <a:gd name="connsiteX1" fmla="*/ 659765 w 1423035"/>
                              <a:gd name="connsiteY1" fmla="*/ 0 h 1319530"/>
                              <a:gd name="connsiteX2" fmla="*/ 651813 w 1423035"/>
                              <a:gd name="connsiteY2" fmla="*/ 496860 h 1319530"/>
                              <a:gd name="connsiteX3" fmla="*/ 1423035 w 1423035"/>
                              <a:gd name="connsiteY3" fmla="*/ 329883 h 1319530"/>
                              <a:gd name="connsiteX4" fmla="*/ 1423035 w 1423035"/>
                              <a:gd name="connsiteY4" fmla="*/ 989648 h 1319530"/>
                              <a:gd name="connsiteX5" fmla="*/ 659765 w 1423035"/>
                              <a:gd name="connsiteY5" fmla="*/ 822670 h 1319530"/>
                              <a:gd name="connsiteX6" fmla="*/ 659765 w 1423035"/>
                              <a:gd name="connsiteY6" fmla="*/ 1319530 h 1319530"/>
                              <a:gd name="connsiteX7" fmla="*/ 0 w 1423035"/>
                              <a:gd name="connsiteY7" fmla="*/ 659765 h 131953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1423035" h="1319530">
                                <a:moveTo>
                                  <a:pt x="0" y="659765"/>
                                </a:moveTo>
                                <a:lnTo>
                                  <a:pt x="659765" y="0"/>
                                </a:lnTo>
                                <a:lnTo>
                                  <a:pt x="651813" y="496860"/>
                                </a:lnTo>
                                <a:lnTo>
                                  <a:pt x="1423035" y="329883"/>
                                </a:lnTo>
                                <a:lnTo>
                                  <a:pt x="1423035" y="989648"/>
                                </a:lnTo>
                                <a:lnTo>
                                  <a:pt x="659765" y="822670"/>
                                </a:lnTo>
                                <a:lnTo>
                                  <a:pt x="659765" y="1319530"/>
                                </a:lnTo>
                                <a:lnTo>
                                  <a:pt x="0" y="6597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7AC"/>
                          </a:solidFill>
                          <a:ln w="12700">
                            <a:solidFill>
                              <a:srgbClr val="0047AC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92784" w:rsidRDefault="00B92784" w:rsidP="00B9278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7200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101 Grupo" o:spid="_x0000_s1100" style="position:absolute;left:0;text-align:left;margin-left:196.55pt;margin-top:141.2pt;width:170.05pt;height:21.5pt;z-index:251703296" coordsize="21597,27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">
                <v:roundrect id="95 Rectángulo redondeado" o:spid="_x0000_s1101" style="position:absolute;left:1795;width:19802;height:2730;visibility:visible;mso-wrap-style:square;v-text-anchor:middle" arcsize="12376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yeAcQA&#10;AADbAAAADwAAAGRycy9kb3ducmV2LnhtbESPQWsCMRSE7wX/Q3iCt5q1oujWKCIIXhSrYj0+Nq/Z&#10;pZuX7Sbq6q83gtDjMDPfMJNZY0txodoXjhX0ugkI4szpgo2Cw375PgLhA7LG0jEpuJGH2bT1NsFU&#10;uyt/0WUXjIgQ9ikqyEOoUil9lpNF33UVcfR+XG0xRFkbqWu8Rrgt5UeSDKXFguNCjhUtcsp+d2er&#10;YJ5UW/t3HBrj7+vN8bA+9b/NSalOu5l/ggjUhP/wq73SCsYDeH6JP0BO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QMngHEAAAA2wAAAA8AAAAAAAAAAAAAAAAAmAIAAGRycy9k&#10;b3ducmV2LnhtbFBLBQYAAAAABAAEAPUAAACJAwAAAAA=&#10;" fillcolor="white [3212]" strokecolor="#0047ac" strokeweight="1pt">
                  <v:textbox inset="2mm,0,0,0">
                    <w:txbxContent>
                      <w:p w:rsidR="00B92784" w:rsidRPr="003B41AC" w:rsidRDefault="00B92784" w:rsidP="00B92784">
                        <w:pPr>
                          <w:spacing w:line="240" w:lineRule="auto"/>
                          <w:jc w:val="center"/>
                          <w:rPr>
                            <w:color w:val="0095D5"/>
                            <w:sz w:val="16"/>
                            <w:szCs w:val="16"/>
                          </w:rPr>
                        </w:pPr>
                        <w:r>
                          <w:rPr>
                            <w:color w:val="0047AC"/>
                            <w:sz w:val="16"/>
                            <w:szCs w:val="16"/>
                          </w:rPr>
                          <w:t>4</w:t>
                        </w:r>
                        <w:r w:rsidRPr="00B976E1">
                          <w:rPr>
                            <w:color w:val="0047AC"/>
                            <w:sz w:val="16"/>
                            <w:szCs w:val="16"/>
                          </w:rPr>
                          <w:t>.</w:t>
                        </w:r>
                        <w:r>
                          <w:rPr>
                            <w:color w:val="0047AC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color w:val="0095D5"/>
                            <w:sz w:val="16"/>
                            <w:szCs w:val="16"/>
                          </w:rPr>
                          <w:t xml:space="preserve">HAGA CLIC EN EL BOTÓN </w:t>
                        </w:r>
                        <w:r w:rsidRPr="00B92784">
                          <w:rPr>
                            <w:color w:val="0047AC"/>
                            <w:sz w:val="16"/>
                            <w:szCs w:val="16"/>
                          </w:rPr>
                          <w:t xml:space="preserve">IMPRIMIR </w:t>
                        </w:r>
                        <w:r>
                          <w:rPr>
                            <w:color w:val="0095D5"/>
                            <w:sz w:val="16"/>
                            <w:szCs w:val="16"/>
                          </w:rPr>
                          <w:t>PARA GENERAR EL EXTRACTO EN UN ARCHIVO .</w:t>
                        </w:r>
                        <w:proofErr w:type="spellStart"/>
                        <w:r>
                          <w:rPr>
                            <w:color w:val="0095D5"/>
                            <w:sz w:val="16"/>
                            <w:szCs w:val="16"/>
                          </w:rPr>
                          <w:t>TXT</w:t>
                        </w:r>
                        <w:proofErr w:type="spellEnd"/>
                      </w:p>
                    </w:txbxContent>
                  </v:textbox>
                </v:roundrect>
                <v:shape id="7 Flecha izquierda" o:spid="_x0000_s1102" style="position:absolute;top:1009;width:2089;height:1588;rotation:1537603fd;flip:y;visibility:visible;mso-wrap-style:square;v-text-anchor:middle" coordsize="1423035,131953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vo1cMA&#10;AADbAAAADwAAAGRycy9kb3ducmV2LnhtbESPQWvCQBSE7wX/w/IEb3XXIqGNriKKGOhJGwRvj+wz&#10;CWbfhuw2xn/vFoQeh5n5hlmuB9uInjpfO9YwmyoQxIUzNZca8p/9+ycIH5ANNo5Jw4M8rFejtyWm&#10;xt35SP0plCJC2KeooQqhTaX0RUUW/dS1xNG7us5iiLIrpenwHuG2kR9KJdJizXGhwpa2FRW306/V&#10;8F2Y6yHbJfPssnnMVd+o/HzLtZ6Mh80CRKAh/Idf7cxo+Erg70v8AXL1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Wvo1cMAAADbAAAADwAAAAAAAAAAAAAAAACYAgAAZHJzL2Rv&#10;d25yZXYueG1sUEsFBgAAAAAEAAQA9QAAAIgDAAAAAA==&#10;" adj="-11796480,,5400" path="m,659765l659765,r-7952,496860l1423035,329883r,659765l659765,822670r,496860l,659765xe" fillcolor="#0047ac" strokecolor="#0047ac" strokeweight="1pt">
                  <v:stroke joinstyle="miter"/>
                  <v:formulas/>
                  <v:path arrowok="t" o:connecttype="custom" o:connectlocs="0,79375;96860,0;95692,59776;208915,39688;208915,119063;96860,98974;96860,158750;0,79375" o:connectangles="0,0,0,0,0,0,0,0" textboxrect="0,0,1423035,1319530"/>
                  <v:textbox inset="2mm,0,0,0">
                    <w:txbxContent>
                      <w:p w:rsidR="00B92784" w:rsidRDefault="00B92784" w:rsidP="00B92784">
                        <w:pPr>
                          <w:jc w:val="center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01350A">
        <w:rPr>
          <w:noProof/>
          <w:lang w:eastAsia="es-ES"/>
        </w:rPr>
        <w:drawing>
          <wp:inline distT="0" distB="0" distL="0" distR="0" wp14:anchorId="3BD029B5" wp14:editId="3BDCD41B">
            <wp:extent cx="3979820" cy="2199550"/>
            <wp:effectExtent l="0" t="0" r="1905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152" cy="2199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50A" w:rsidRDefault="00DA1ABC" w:rsidP="00DA1ABC">
      <w:pPr>
        <w:pStyle w:val="Epgrafe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86368E">
        <w:rPr>
          <w:noProof/>
        </w:rPr>
        <w:t>11</w:t>
      </w:r>
      <w:r>
        <w:fldChar w:fldCharType="end"/>
      </w:r>
      <w:r>
        <w:t>. Imprimir Extracto Convenio</w:t>
      </w:r>
    </w:p>
    <w:p w:rsidR="00164C67" w:rsidRDefault="00164C67" w:rsidP="009F3867">
      <w:pPr>
        <w:jc w:val="center"/>
        <w:rPr>
          <w:lang w:val="es-CO"/>
        </w:rPr>
      </w:pPr>
    </w:p>
    <w:p w:rsidR="005A3F07" w:rsidRDefault="005A3F07" w:rsidP="005A3F07">
      <w:pPr>
        <w:rPr>
          <w:lang w:val="es-CO"/>
        </w:rPr>
      </w:pPr>
      <w:r>
        <w:rPr>
          <w:lang w:val="es-CO"/>
        </w:rPr>
        <w:t xml:space="preserve">El botón </w:t>
      </w:r>
      <w:r w:rsidRPr="00DA1ABC">
        <w:rPr>
          <w:bdr w:val="dotted" w:sz="4" w:space="0" w:color="auto"/>
          <w:shd w:val="clear" w:color="auto" w:fill="F8F8F8"/>
          <w:lang w:val="es-CO"/>
        </w:rPr>
        <w:t>Crear</w:t>
      </w:r>
      <w:r>
        <w:rPr>
          <w:lang w:val="es-CO"/>
        </w:rPr>
        <w:t>, generará la resolución del convenio de pago en un archivo en formato .</w:t>
      </w:r>
      <w:proofErr w:type="spellStart"/>
      <w:r>
        <w:rPr>
          <w:lang w:val="es-CO"/>
        </w:rPr>
        <w:t>doc</w:t>
      </w:r>
      <w:proofErr w:type="spellEnd"/>
    </w:p>
    <w:p w:rsidR="0094538A" w:rsidRDefault="0094538A" w:rsidP="0094538A">
      <w:pPr>
        <w:keepNext/>
        <w:jc w:val="center"/>
      </w:pPr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1BC5F442" wp14:editId="14383FA7">
                <wp:simplePos x="0" y="0"/>
                <wp:positionH relativeFrom="column">
                  <wp:posOffset>2324594</wp:posOffset>
                </wp:positionH>
                <wp:positionV relativeFrom="paragraph">
                  <wp:posOffset>848888</wp:posOffset>
                </wp:positionV>
                <wp:extent cx="2023213" cy="273057"/>
                <wp:effectExtent l="0" t="0" r="15240" b="12700"/>
                <wp:wrapNone/>
                <wp:docPr id="74" name="74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2023213" cy="273057"/>
                          <a:chOff x="0" y="0"/>
                          <a:chExt cx="2023213" cy="273057"/>
                        </a:xfrm>
                      </wpg:grpSpPr>
                      <wps:wsp>
                        <wps:cNvPr id="77" name="77 Rectángulo redondeado"/>
                        <wps:cNvSpPr/>
                        <wps:spPr>
                          <a:xfrm>
                            <a:off x="150497" y="0"/>
                            <a:ext cx="1872716" cy="273057"/>
                          </a:xfrm>
                          <a:prstGeom prst="roundRect">
                            <a:avLst>
                              <a:gd name="adj" fmla="val 18884"/>
                            </a:avLst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0047AC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4538A" w:rsidRPr="003B41AC" w:rsidRDefault="0094538A" w:rsidP="00B92784">
                              <w:pPr>
                                <w:spacing w:line="240" w:lineRule="auto"/>
                                <w:jc w:val="center"/>
                                <w:rPr>
                                  <w:color w:val="0095D5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color w:val="0047AC"/>
                                  <w:sz w:val="16"/>
                                  <w:szCs w:val="16"/>
                                </w:rPr>
                                <w:t>4</w:t>
                              </w:r>
                              <w:r w:rsidRPr="00B976E1">
                                <w:rPr>
                                  <w:color w:val="0047AC"/>
                                  <w:sz w:val="16"/>
                                  <w:szCs w:val="16"/>
                                </w:rPr>
                                <w:t>.</w:t>
                              </w:r>
                              <w:r>
                                <w:rPr>
                                  <w:color w:val="0047AC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0095D5"/>
                                  <w:sz w:val="16"/>
                                  <w:szCs w:val="16"/>
                                </w:rPr>
                                <w:t xml:space="preserve">HAGA CLIC EN EL BOTÓN </w:t>
                              </w:r>
                              <w:r>
                                <w:rPr>
                                  <w:color w:val="0047AC"/>
                                  <w:sz w:val="16"/>
                                  <w:szCs w:val="16"/>
                                </w:rPr>
                                <w:t>CREAR</w:t>
                              </w:r>
                              <w:r w:rsidRPr="00B92784">
                                <w:rPr>
                                  <w:color w:val="0047AC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0095D5"/>
                                  <w:sz w:val="16"/>
                                  <w:szCs w:val="16"/>
                                </w:rPr>
                                <w:t>PARA GENERAR LA RESOLUCIÓN DEL CONVENIO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7200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7 Flecha izquierda"/>
                        <wps:cNvSpPr/>
                        <wps:spPr>
                          <a:xfrm rot="20192282" flipV="1">
                            <a:off x="0" y="100977"/>
                            <a:ext cx="208915" cy="158750"/>
                          </a:xfrm>
                          <a:custGeom>
                            <a:avLst/>
                            <a:gdLst>
                              <a:gd name="connsiteX0" fmla="*/ 0 w 1423035"/>
                              <a:gd name="connsiteY0" fmla="*/ 659765 h 1319530"/>
                              <a:gd name="connsiteX1" fmla="*/ 659765 w 1423035"/>
                              <a:gd name="connsiteY1" fmla="*/ 0 h 1319530"/>
                              <a:gd name="connsiteX2" fmla="*/ 659765 w 1423035"/>
                              <a:gd name="connsiteY2" fmla="*/ 329883 h 1319530"/>
                              <a:gd name="connsiteX3" fmla="*/ 1423035 w 1423035"/>
                              <a:gd name="connsiteY3" fmla="*/ 329883 h 1319530"/>
                              <a:gd name="connsiteX4" fmla="*/ 1423035 w 1423035"/>
                              <a:gd name="connsiteY4" fmla="*/ 989648 h 1319530"/>
                              <a:gd name="connsiteX5" fmla="*/ 659765 w 1423035"/>
                              <a:gd name="connsiteY5" fmla="*/ 989648 h 1319530"/>
                              <a:gd name="connsiteX6" fmla="*/ 659765 w 1423035"/>
                              <a:gd name="connsiteY6" fmla="*/ 1319530 h 1319530"/>
                              <a:gd name="connsiteX7" fmla="*/ 0 w 1423035"/>
                              <a:gd name="connsiteY7" fmla="*/ 659765 h 1319530"/>
                              <a:gd name="connsiteX0" fmla="*/ 0 w 1423035"/>
                              <a:gd name="connsiteY0" fmla="*/ 659765 h 1319530"/>
                              <a:gd name="connsiteX1" fmla="*/ 659765 w 1423035"/>
                              <a:gd name="connsiteY1" fmla="*/ 0 h 1319530"/>
                              <a:gd name="connsiteX2" fmla="*/ 659765 w 1423035"/>
                              <a:gd name="connsiteY2" fmla="*/ 329883 h 1319530"/>
                              <a:gd name="connsiteX3" fmla="*/ 1423035 w 1423035"/>
                              <a:gd name="connsiteY3" fmla="*/ 329883 h 1319530"/>
                              <a:gd name="connsiteX4" fmla="*/ 1423035 w 1423035"/>
                              <a:gd name="connsiteY4" fmla="*/ 989648 h 1319530"/>
                              <a:gd name="connsiteX5" fmla="*/ 659765 w 1423035"/>
                              <a:gd name="connsiteY5" fmla="*/ 822670 h 1319530"/>
                              <a:gd name="connsiteX6" fmla="*/ 659765 w 1423035"/>
                              <a:gd name="connsiteY6" fmla="*/ 1319530 h 1319530"/>
                              <a:gd name="connsiteX7" fmla="*/ 0 w 1423035"/>
                              <a:gd name="connsiteY7" fmla="*/ 659765 h 1319530"/>
                              <a:gd name="connsiteX0" fmla="*/ 0 w 1423035"/>
                              <a:gd name="connsiteY0" fmla="*/ 659765 h 1319530"/>
                              <a:gd name="connsiteX1" fmla="*/ 659765 w 1423035"/>
                              <a:gd name="connsiteY1" fmla="*/ 0 h 1319530"/>
                              <a:gd name="connsiteX2" fmla="*/ 651813 w 1423035"/>
                              <a:gd name="connsiteY2" fmla="*/ 496860 h 1319530"/>
                              <a:gd name="connsiteX3" fmla="*/ 1423035 w 1423035"/>
                              <a:gd name="connsiteY3" fmla="*/ 329883 h 1319530"/>
                              <a:gd name="connsiteX4" fmla="*/ 1423035 w 1423035"/>
                              <a:gd name="connsiteY4" fmla="*/ 989648 h 1319530"/>
                              <a:gd name="connsiteX5" fmla="*/ 659765 w 1423035"/>
                              <a:gd name="connsiteY5" fmla="*/ 822670 h 1319530"/>
                              <a:gd name="connsiteX6" fmla="*/ 659765 w 1423035"/>
                              <a:gd name="connsiteY6" fmla="*/ 1319530 h 1319530"/>
                              <a:gd name="connsiteX7" fmla="*/ 0 w 1423035"/>
                              <a:gd name="connsiteY7" fmla="*/ 659765 h 131953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1423035" h="1319530">
                                <a:moveTo>
                                  <a:pt x="0" y="659765"/>
                                </a:moveTo>
                                <a:lnTo>
                                  <a:pt x="659765" y="0"/>
                                </a:lnTo>
                                <a:lnTo>
                                  <a:pt x="651813" y="496860"/>
                                </a:lnTo>
                                <a:lnTo>
                                  <a:pt x="1423035" y="329883"/>
                                </a:lnTo>
                                <a:lnTo>
                                  <a:pt x="1423035" y="989648"/>
                                </a:lnTo>
                                <a:lnTo>
                                  <a:pt x="659765" y="822670"/>
                                </a:lnTo>
                                <a:lnTo>
                                  <a:pt x="659765" y="1319530"/>
                                </a:lnTo>
                                <a:lnTo>
                                  <a:pt x="0" y="6597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7AC"/>
                          </a:solidFill>
                          <a:ln w="12700">
                            <a:solidFill>
                              <a:srgbClr val="0047AC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4538A" w:rsidRDefault="0094538A" w:rsidP="00B9278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7200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74 Grupo" o:spid="_x0000_s1103" style="position:absolute;left:0;text-align:left;margin-left:183.05pt;margin-top:66.85pt;width:159.3pt;height:21.5pt;flip:x;z-index:251708416;mso-width-relative:margin" coordsize="20232,27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">
                <v:roundrect id="77 Rectángulo redondeado" o:spid="_x0000_s1104" style="position:absolute;left:1504;width:18728;height:2730;visibility:visible;mso-wrap-style:square;v-text-anchor:middle" arcsize="12376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clo8UA&#10;AADbAAAADwAAAGRycy9kb3ducmV2LnhtbESPT2vCQBTE7wW/w/IEb3XTHtRGNxKUai8tGEU8PrIv&#10;f2j2bciuMfbTdwtCj8PM/IZZrQfTiJ46V1tW8DKNQBDnVtdcKjgd358XIJxH1thYJgV3crBORk8r&#10;jLW98YH6zJciQNjFqKDyvo2ldHlFBt3UtsTBK2xn0AfZlVJ3eAtw08jXKJpJgzWHhQpb2lSUf2dX&#10;o+Bnv6Xi2Gfmy14O+XmXfl7T/ZtSk/GQLkF4Gvx/+NH+0Armc/j7En6ATH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5yWjxQAAANsAAAAPAAAAAAAAAAAAAAAAAJgCAABkcnMv&#10;ZG93bnJldi54bWxQSwUGAAAAAAQABAD1AAAAigMAAAAA&#10;" fillcolor="white [3212]" strokecolor="#0047ac" strokeweight="1pt">
                  <v:textbox inset="0,0,2mm,0">
                    <w:txbxContent>
                      <w:p w:rsidR="0094538A" w:rsidRPr="003B41AC" w:rsidRDefault="0094538A" w:rsidP="00B92784">
                        <w:pPr>
                          <w:spacing w:line="240" w:lineRule="auto"/>
                          <w:jc w:val="center"/>
                          <w:rPr>
                            <w:color w:val="0095D5"/>
                            <w:sz w:val="16"/>
                            <w:szCs w:val="16"/>
                          </w:rPr>
                        </w:pPr>
                        <w:r>
                          <w:rPr>
                            <w:color w:val="0047AC"/>
                            <w:sz w:val="16"/>
                            <w:szCs w:val="16"/>
                          </w:rPr>
                          <w:t>4</w:t>
                        </w:r>
                        <w:r w:rsidRPr="00B976E1">
                          <w:rPr>
                            <w:color w:val="0047AC"/>
                            <w:sz w:val="16"/>
                            <w:szCs w:val="16"/>
                          </w:rPr>
                          <w:t>.</w:t>
                        </w:r>
                        <w:r>
                          <w:rPr>
                            <w:color w:val="0047AC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color w:val="0095D5"/>
                            <w:sz w:val="16"/>
                            <w:szCs w:val="16"/>
                          </w:rPr>
                          <w:t xml:space="preserve">HAGA CLIC EN EL BOTÓN </w:t>
                        </w:r>
                        <w:r>
                          <w:rPr>
                            <w:color w:val="0047AC"/>
                            <w:sz w:val="16"/>
                            <w:szCs w:val="16"/>
                          </w:rPr>
                          <w:t>CREAR</w:t>
                        </w:r>
                        <w:r w:rsidRPr="00B92784">
                          <w:rPr>
                            <w:color w:val="0047AC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color w:val="0095D5"/>
                            <w:sz w:val="16"/>
                            <w:szCs w:val="16"/>
                          </w:rPr>
                          <w:t>PARA GENERAR LA RESOLUCIÓN DEL CONVENIO</w:t>
                        </w:r>
                      </w:p>
                    </w:txbxContent>
                  </v:textbox>
                </v:roundrect>
                <v:shape id="7 Flecha izquierda" o:spid="_x0000_s1105" style="position:absolute;top:1009;width:2089;height:1588;rotation:1537603fd;flip:y;visibility:visible;mso-wrap-style:square;v-text-anchor:middle" coordsize="1423035,131953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Q/xsEA&#10;AADbAAAADwAAAGRycy9kb3ducmV2LnhtbERPz2vCMBS+D/wfwht4m8mGdNIZS3GIhZ2mRdjt0Tzb&#10;YvNSmljb/345DHb8+H5vs8l2YqTBt441vK4UCOLKmZZrDeX58LIB4QOywc4xaZjJQ7ZbPG0xNe7B&#10;3zSeQi1iCPsUNTQh9KmUvmrIol+5njhyVzdYDBEOtTQDPmK47eSbUom02HJsaLCnfUPV7XS3Gr4q&#10;cz0Wn8m6+MnntRo7VV5updbL5yn/ABFoCv/iP3dhNLzHsfFL/AFy9w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u0P8bBAAAA2wAAAA8AAAAAAAAAAAAAAAAAmAIAAGRycy9kb3du&#10;cmV2LnhtbFBLBQYAAAAABAAEAPUAAACGAwAAAAA=&#10;" adj="-11796480,,5400" path="m,659765l659765,r-7952,496860l1423035,329883r,659765l659765,822670r,496860l,659765xe" fillcolor="#0047ac" strokecolor="#0047ac" strokeweight="1pt">
                  <v:stroke joinstyle="miter"/>
                  <v:formulas/>
                  <v:path arrowok="t" o:connecttype="custom" o:connectlocs="0,79375;96860,0;95692,59776;208915,39688;208915,119063;96860,98974;96860,158750;0,79375" o:connectangles="0,0,0,0,0,0,0,0" textboxrect="0,0,1423035,1319530"/>
                  <v:textbox inset="2mm,0,0,0">
                    <w:txbxContent>
                      <w:p w:rsidR="0094538A" w:rsidRDefault="0094538A" w:rsidP="00B92784">
                        <w:pPr>
                          <w:jc w:val="center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F27586">
        <w:rPr>
          <w:noProof/>
          <w:lang w:eastAsia="es-ES"/>
        </w:rPr>
        <w:drawing>
          <wp:inline distT="0" distB="0" distL="0" distR="0" wp14:anchorId="2B126820" wp14:editId="7C31594E">
            <wp:extent cx="3941371" cy="1573481"/>
            <wp:effectExtent l="0" t="0" r="2540" b="8255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217"/>
                    <a:stretch/>
                  </pic:blipFill>
                  <pic:spPr bwMode="auto">
                    <a:xfrm>
                      <a:off x="0" y="0"/>
                      <a:ext cx="3977605" cy="1587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3F07" w:rsidRDefault="0094538A" w:rsidP="0094538A">
      <w:pPr>
        <w:pStyle w:val="Epgrafe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86368E">
        <w:rPr>
          <w:noProof/>
        </w:rPr>
        <w:t>12</w:t>
      </w:r>
      <w:r>
        <w:fldChar w:fldCharType="end"/>
      </w:r>
      <w:r>
        <w:t>. Generar Resolución de Convenio de Pago</w:t>
      </w:r>
    </w:p>
    <w:p w:rsidR="0094538A" w:rsidRDefault="00C17463" w:rsidP="0094538A">
      <w:pPr>
        <w:rPr>
          <w:lang w:val="es-CO"/>
        </w:rPr>
      </w:pPr>
      <w:r>
        <w:rPr>
          <w:lang w:val="es-CO"/>
        </w:rPr>
        <w:lastRenderedPageBreak/>
        <w:t xml:space="preserve">Cuando se hace clic en el botón </w:t>
      </w:r>
      <w:r w:rsidR="002D2302" w:rsidRPr="002D2302">
        <w:rPr>
          <w:bdr w:val="dotted" w:sz="4" w:space="0" w:color="auto"/>
          <w:shd w:val="clear" w:color="auto" w:fill="F8F8F8"/>
          <w:lang w:val="es-CO"/>
        </w:rPr>
        <w:t>Crear</w:t>
      </w:r>
      <w:r>
        <w:rPr>
          <w:lang w:val="es-CO"/>
        </w:rPr>
        <w:t xml:space="preserve">, aparece una ventana donde deberá seleccionar los delimitadores de registro para generar </w:t>
      </w:r>
      <w:r w:rsidR="002D2302">
        <w:rPr>
          <w:lang w:val="es-CO"/>
        </w:rPr>
        <w:t>el documento de la resolución. Escoja como delimitador de campo el signo de admiración (</w:t>
      </w:r>
      <w:r w:rsidR="002D2302" w:rsidRPr="00CC68F0">
        <w:rPr>
          <w:color w:val="00B0F0"/>
          <w:lang w:val="es-CO"/>
        </w:rPr>
        <w:t>!</w:t>
      </w:r>
      <w:r w:rsidR="002D2302">
        <w:rPr>
          <w:lang w:val="es-CO"/>
        </w:rPr>
        <w:t>) y como delimitador d</w:t>
      </w:r>
      <w:bookmarkStart w:id="23" w:name="_GoBack"/>
      <w:bookmarkEnd w:id="23"/>
      <w:r w:rsidR="002D2302">
        <w:rPr>
          <w:lang w:val="es-CO"/>
        </w:rPr>
        <w:t>e registro el numeral (</w:t>
      </w:r>
      <w:r w:rsidR="002D2302" w:rsidRPr="00CC68F0">
        <w:rPr>
          <w:color w:val="00B0F0"/>
          <w:lang w:val="es-CO"/>
        </w:rPr>
        <w:t>#</w:t>
      </w:r>
      <w:r w:rsidR="002D2302">
        <w:rPr>
          <w:lang w:val="es-CO"/>
        </w:rPr>
        <w:t>)</w:t>
      </w:r>
    </w:p>
    <w:p w:rsidR="00F36315" w:rsidRDefault="008C35D5" w:rsidP="00F36315">
      <w:pPr>
        <w:keepNext/>
        <w:jc w:val="center"/>
      </w:pPr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432BE9C4" wp14:editId="06B3DDD2">
                <wp:simplePos x="0" y="0"/>
                <wp:positionH relativeFrom="column">
                  <wp:posOffset>3092380</wp:posOffset>
                </wp:positionH>
                <wp:positionV relativeFrom="paragraph">
                  <wp:posOffset>597975</wp:posOffset>
                </wp:positionV>
                <wp:extent cx="2682909" cy="261696"/>
                <wp:effectExtent l="0" t="0" r="22225" b="5080"/>
                <wp:wrapNone/>
                <wp:docPr id="91" name="91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2682909" cy="261696"/>
                          <a:chOff x="-690411" y="50999"/>
                          <a:chExt cx="2682909" cy="245456"/>
                        </a:xfrm>
                      </wpg:grpSpPr>
                      <wps:wsp>
                        <wps:cNvPr id="103" name="103 Rectángulo redondeado"/>
                        <wps:cNvSpPr/>
                        <wps:spPr>
                          <a:xfrm>
                            <a:off x="-690411" y="50999"/>
                            <a:ext cx="2549689" cy="171059"/>
                          </a:xfrm>
                          <a:prstGeom prst="roundRect">
                            <a:avLst>
                              <a:gd name="adj" fmla="val 18884"/>
                            </a:avLst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0047AC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C35D5" w:rsidRPr="003B41AC" w:rsidRDefault="008C35D5" w:rsidP="008C35D5">
                              <w:pPr>
                                <w:spacing w:line="240" w:lineRule="auto"/>
                                <w:jc w:val="center"/>
                                <w:rPr>
                                  <w:color w:val="0095D5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color w:val="0047AC"/>
                                  <w:sz w:val="16"/>
                                  <w:szCs w:val="16"/>
                                </w:rPr>
                                <w:t>4</w:t>
                              </w:r>
                              <w:r w:rsidRPr="00B976E1">
                                <w:rPr>
                                  <w:color w:val="0047AC"/>
                                  <w:sz w:val="16"/>
                                  <w:szCs w:val="16"/>
                                </w:rPr>
                                <w:t>.</w:t>
                              </w:r>
                              <w:r>
                                <w:rPr>
                                  <w:color w:val="0047AC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="004D20A2">
                                <w:rPr>
                                  <w:color w:val="0095D5"/>
                                  <w:sz w:val="16"/>
                                  <w:szCs w:val="16"/>
                                </w:rPr>
                                <w:t>SELECCIONE LOS DELIMITADORES CORRESPONDIENTES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7200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7 Flecha izquierda"/>
                        <wps:cNvSpPr/>
                        <wps:spPr>
                          <a:xfrm rot="1977290" flipH="1" flipV="1">
                            <a:off x="1783583" y="137705"/>
                            <a:ext cx="208915" cy="158750"/>
                          </a:xfrm>
                          <a:custGeom>
                            <a:avLst/>
                            <a:gdLst>
                              <a:gd name="connsiteX0" fmla="*/ 0 w 1423035"/>
                              <a:gd name="connsiteY0" fmla="*/ 659765 h 1319530"/>
                              <a:gd name="connsiteX1" fmla="*/ 659765 w 1423035"/>
                              <a:gd name="connsiteY1" fmla="*/ 0 h 1319530"/>
                              <a:gd name="connsiteX2" fmla="*/ 659765 w 1423035"/>
                              <a:gd name="connsiteY2" fmla="*/ 329883 h 1319530"/>
                              <a:gd name="connsiteX3" fmla="*/ 1423035 w 1423035"/>
                              <a:gd name="connsiteY3" fmla="*/ 329883 h 1319530"/>
                              <a:gd name="connsiteX4" fmla="*/ 1423035 w 1423035"/>
                              <a:gd name="connsiteY4" fmla="*/ 989648 h 1319530"/>
                              <a:gd name="connsiteX5" fmla="*/ 659765 w 1423035"/>
                              <a:gd name="connsiteY5" fmla="*/ 989648 h 1319530"/>
                              <a:gd name="connsiteX6" fmla="*/ 659765 w 1423035"/>
                              <a:gd name="connsiteY6" fmla="*/ 1319530 h 1319530"/>
                              <a:gd name="connsiteX7" fmla="*/ 0 w 1423035"/>
                              <a:gd name="connsiteY7" fmla="*/ 659765 h 1319530"/>
                              <a:gd name="connsiteX0" fmla="*/ 0 w 1423035"/>
                              <a:gd name="connsiteY0" fmla="*/ 659765 h 1319530"/>
                              <a:gd name="connsiteX1" fmla="*/ 659765 w 1423035"/>
                              <a:gd name="connsiteY1" fmla="*/ 0 h 1319530"/>
                              <a:gd name="connsiteX2" fmla="*/ 659765 w 1423035"/>
                              <a:gd name="connsiteY2" fmla="*/ 329883 h 1319530"/>
                              <a:gd name="connsiteX3" fmla="*/ 1423035 w 1423035"/>
                              <a:gd name="connsiteY3" fmla="*/ 329883 h 1319530"/>
                              <a:gd name="connsiteX4" fmla="*/ 1423035 w 1423035"/>
                              <a:gd name="connsiteY4" fmla="*/ 989648 h 1319530"/>
                              <a:gd name="connsiteX5" fmla="*/ 659765 w 1423035"/>
                              <a:gd name="connsiteY5" fmla="*/ 822670 h 1319530"/>
                              <a:gd name="connsiteX6" fmla="*/ 659765 w 1423035"/>
                              <a:gd name="connsiteY6" fmla="*/ 1319530 h 1319530"/>
                              <a:gd name="connsiteX7" fmla="*/ 0 w 1423035"/>
                              <a:gd name="connsiteY7" fmla="*/ 659765 h 1319530"/>
                              <a:gd name="connsiteX0" fmla="*/ 0 w 1423035"/>
                              <a:gd name="connsiteY0" fmla="*/ 659765 h 1319530"/>
                              <a:gd name="connsiteX1" fmla="*/ 659765 w 1423035"/>
                              <a:gd name="connsiteY1" fmla="*/ 0 h 1319530"/>
                              <a:gd name="connsiteX2" fmla="*/ 651813 w 1423035"/>
                              <a:gd name="connsiteY2" fmla="*/ 496860 h 1319530"/>
                              <a:gd name="connsiteX3" fmla="*/ 1423035 w 1423035"/>
                              <a:gd name="connsiteY3" fmla="*/ 329883 h 1319530"/>
                              <a:gd name="connsiteX4" fmla="*/ 1423035 w 1423035"/>
                              <a:gd name="connsiteY4" fmla="*/ 989648 h 1319530"/>
                              <a:gd name="connsiteX5" fmla="*/ 659765 w 1423035"/>
                              <a:gd name="connsiteY5" fmla="*/ 822670 h 1319530"/>
                              <a:gd name="connsiteX6" fmla="*/ 659765 w 1423035"/>
                              <a:gd name="connsiteY6" fmla="*/ 1319530 h 1319530"/>
                              <a:gd name="connsiteX7" fmla="*/ 0 w 1423035"/>
                              <a:gd name="connsiteY7" fmla="*/ 659765 h 131953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1423035" h="1319530">
                                <a:moveTo>
                                  <a:pt x="0" y="659765"/>
                                </a:moveTo>
                                <a:lnTo>
                                  <a:pt x="659765" y="0"/>
                                </a:lnTo>
                                <a:lnTo>
                                  <a:pt x="651813" y="496860"/>
                                </a:lnTo>
                                <a:lnTo>
                                  <a:pt x="1423035" y="329883"/>
                                </a:lnTo>
                                <a:lnTo>
                                  <a:pt x="1423035" y="989648"/>
                                </a:lnTo>
                                <a:lnTo>
                                  <a:pt x="659765" y="822670"/>
                                </a:lnTo>
                                <a:lnTo>
                                  <a:pt x="659765" y="1319530"/>
                                </a:lnTo>
                                <a:lnTo>
                                  <a:pt x="0" y="6597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7AC"/>
                          </a:solidFill>
                          <a:ln w="12700">
                            <a:solidFill>
                              <a:srgbClr val="0047AC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C35D5" w:rsidRDefault="008C35D5" w:rsidP="008C35D5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7200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91 Grupo" o:spid="_x0000_s1106" style="position:absolute;left:0;text-align:left;margin-left:243.5pt;margin-top:47.1pt;width:211.25pt;height:20.6pt;flip:x;z-index:251712512;mso-width-relative:margin;mso-height-relative:margin" coordorigin="-6904,509" coordsize="26829,24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">
                <v:roundrect id="103 Rectángulo redondeado" o:spid="_x0000_s1107" style="position:absolute;left:-6904;top:509;width:25496;height:1711;visibility:visible;mso-wrap-style:square;v-text-anchor:middle" arcsize="12376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60IwcMA&#10;AADcAAAADwAAAGRycy9kb3ducmV2LnhtbERP32vCMBB+F/Y/hBvsTRMniHSmRYTBXpSpxfl4NLe0&#10;rLl0TdRuf70ZDHy7j+/nLYvBteJCfWg8a5hOFAjiypuGrYby8DpegAgR2WDrmTT8UIAifxgtMTP+&#10;yju67KMVKYRDhhrqGLtMylDV5DBMfEecuE/fO4wJ9laaHq8p3LXyWam5dNhwaqixo3VN1df+7DSs&#10;VPfuvo9za8PvZnssN6fZhz1p/fQ4rF5ARBriXfzvfjNpvprB3zPpAp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60IwcMAAADcAAAADwAAAAAAAAAAAAAAAACYAgAAZHJzL2Rv&#10;d25yZXYueG1sUEsFBgAAAAAEAAQA9QAAAIgDAAAAAA==&#10;" fillcolor="white [3212]" strokecolor="#0047ac" strokeweight="1pt">
                  <v:textbox inset="2mm,0,0,0">
                    <w:txbxContent>
                      <w:p w:rsidR="008C35D5" w:rsidRPr="003B41AC" w:rsidRDefault="008C35D5" w:rsidP="008C35D5">
                        <w:pPr>
                          <w:spacing w:line="240" w:lineRule="auto"/>
                          <w:jc w:val="center"/>
                          <w:rPr>
                            <w:color w:val="0095D5"/>
                            <w:sz w:val="16"/>
                            <w:szCs w:val="16"/>
                          </w:rPr>
                        </w:pPr>
                        <w:r>
                          <w:rPr>
                            <w:color w:val="0047AC"/>
                            <w:sz w:val="16"/>
                            <w:szCs w:val="16"/>
                          </w:rPr>
                          <w:t>4</w:t>
                        </w:r>
                        <w:r w:rsidRPr="00B976E1">
                          <w:rPr>
                            <w:color w:val="0047AC"/>
                            <w:sz w:val="16"/>
                            <w:szCs w:val="16"/>
                          </w:rPr>
                          <w:t>.</w:t>
                        </w:r>
                        <w:r>
                          <w:rPr>
                            <w:color w:val="0047AC"/>
                            <w:sz w:val="16"/>
                            <w:szCs w:val="16"/>
                          </w:rPr>
                          <w:t xml:space="preserve"> </w:t>
                        </w:r>
                        <w:r w:rsidR="004D20A2">
                          <w:rPr>
                            <w:color w:val="0095D5"/>
                            <w:sz w:val="16"/>
                            <w:szCs w:val="16"/>
                          </w:rPr>
                          <w:t>SELECCIONE LOS DELIMITADORES CORRESPONDIENTES</w:t>
                        </w:r>
                      </w:p>
                    </w:txbxContent>
                  </v:textbox>
                </v:roundrect>
                <v:shape id="7 Flecha izquierda" o:spid="_x0000_s1108" style="position:absolute;left:17835;top:1377;width:2089;height:1587;rotation:2159728fd;flip:x y;visibility:visible;mso-wrap-style:square;v-text-anchor:middle" coordsize="1423035,131953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BmJ8QA&#10;AADcAAAADwAAAGRycy9kb3ducmV2LnhtbERPS2vCQBC+F/wPywje6sbaShtdxQoB20vxUehxyI5J&#10;NDsbstMY/323UOhtPr7nLFa9q1VHbag8G5iME1DEubcVFwaOh+z+GVQQZIu1ZzJwowCr5eBugan1&#10;V95Rt5dCxRAOKRooRZpU65CX5DCMfUMcuZNvHUqEbaFti9cY7mr9kCQz7bDi2FBiQ5uS8sv+2xmQ&#10;l4/MPW26aTZ7k9f38+fX8bb1xoyG/XoOSqiXf/Gfe2vj/OQRfp+JF+jl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SQZifEAAAA3AAAAA8AAAAAAAAAAAAAAAAAmAIAAGRycy9k&#10;b3ducmV2LnhtbFBLBQYAAAAABAAEAPUAAACJAwAAAAA=&#10;" adj="-11796480,,5400" path="m,659765l659765,r-7952,496860l1423035,329883r,659765l659765,822670r,496860l,659765xe" fillcolor="#0047ac" strokecolor="#0047ac" strokeweight="1pt">
                  <v:stroke joinstyle="miter"/>
                  <v:formulas/>
                  <v:path arrowok="t" o:connecttype="custom" o:connectlocs="0,79375;96860,0;95692,59776;208915,39688;208915,119063;96860,98974;96860,158750;0,79375" o:connectangles="0,0,0,0,0,0,0,0" textboxrect="0,0,1423035,1319530"/>
                  <v:textbox inset="2mm,0,0,0">
                    <w:txbxContent>
                      <w:p w:rsidR="008C35D5" w:rsidRDefault="008C35D5" w:rsidP="008C35D5">
                        <w:pPr>
                          <w:jc w:val="center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3F991E36" wp14:editId="7028CB64">
                <wp:simplePos x="0" y="0"/>
                <wp:positionH relativeFrom="column">
                  <wp:posOffset>1479620</wp:posOffset>
                </wp:positionH>
                <wp:positionV relativeFrom="paragraph">
                  <wp:posOffset>1668124</wp:posOffset>
                </wp:positionV>
                <wp:extent cx="1859168" cy="226528"/>
                <wp:effectExtent l="0" t="0" r="8255" b="21590"/>
                <wp:wrapNone/>
                <wp:docPr id="84" name="84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1859168" cy="226528"/>
                          <a:chOff x="0" y="33199"/>
                          <a:chExt cx="1859168" cy="226528"/>
                        </a:xfrm>
                      </wpg:grpSpPr>
                      <wps:wsp>
                        <wps:cNvPr id="86" name="86 Rectángulo redondeado"/>
                        <wps:cNvSpPr/>
                        <wps:spPr>
                          <a:xfrm>
                            <a:off x="163821" y="33199"/>
                            <a:ext cx="1695347" cy="206659"/>
                          </a:xfrm>
                          <a:prstGeom prst="roundRect">
                            <a:avLst>
                              <a:gd name="adj" fmla="val 18884"/>
                            </a:avLst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0047AC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C35D5" w:rsidRPr="003B41AC" w:rsidRDefault="008C35D5" w:rsidP="008C35D5">
                              <w:pPr>
                                <w:spacing w:line="240" w:lineRule="auto"/>
                                <w:jc w:val="center"/>
                                <w:rPr>
                                  <w:color w:val="0095D5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color w:val="0047AC"/>
                                  <w:sz w:val="16"/>
                                  <w:szCs w:val="16"/>
                                </w:rPr>
                                <w:t>4</w:t>
                              </w:r>
                              <w:r w:rsidRPr="00B976E1">
                                <w:rPr>
                                  <w:color w:val="0047AC"/>
                                  <w:sz w:val="16"/>
                                  <w:szCs w:val="16"/>
                                </w:rPr>
                                <w:t>.</w:t>
                              </w:r>
                              <w:r>
                                <w:rPr>
                                  <w:color w:val="0047AC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0095D5"/>
                                  <w:sz w:val="16"/>
                                  <w:szCs w:val="16"/>
                                </w:rPr>
                                <w:t xml:space="preserve">HAGA CLIC EN EL BOTÓN </w:t>
                              </w:r>
                              <w:r>
                                <w:rPr>
                                  <w:color w:val="0047AC"/>
                                  <w:sz w:val="16"/>
                                  <w:szCs w:val="16"/>
                                </w:rPr>
                                <w:t>ACEPTAR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7200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7 Flecha izquierda"/>
                        <wps:cNvSpPr/>
                        <wps:spPr>
                          <a:xfrm rot="20192282" flipV="1">
                            <a:off x="0" y="100977"/>
                            <a:ext cx="208915" cy="158750"/>
                          </a:xfrm>
                          <a:custGeom>
                            <a:avLst/>
                            <a:gdLst>
                              <a:gd name="connsiteX0" fmla="*/ 0 w 1423035"/>
                              <a:gd name="connsiteY0" fmla="*/ 659765 h 1319530"/>
                              <a:gd name="connsiteX1" fmla="*/ 659765 w 1423035"/>
                              <a:gd name="connsiteY1" fmla="*/ 0 h 1319530"/>
                              <a:gd name="connsiteX2" fmla="*/ 659765 w 1423035"/>
                              <a:gd name="connsiteY2" fmla="*/ 329883 h 1319530"/>
                              <a:gd name="connsiteX3" fmla="*/ 1423035 w 1423035"/>
                              <a:gd name="connsiteY3" fmla="*/ 329883 h 1319530"/>
                              <a:gd name="connsiteX4" fmla="*/ 1423035 w 1423035"/>
                              <a:gd name="connsiteY4" fmla="*/ 989648 h 1319530"/>
                              <a:gd name="connsiteX5" fmla="*/ 659765 w 1423035"/>
                              <a:gd name="connsiteY5" fmla="*/ 989648 h 1319530"/>
                              <a:gd name="connsiteX6" fmla="*/ 659765 w 1423035"/>
                              <a:gd name="connsiteY6" fmla="*/ 1319530 h 1319530"/>
                              <a:gd name="connsiteX7" fmla="*/ 0 w 1423035"/>
                              <a:gd name="connsiteY7" fmla="*/ 659765 h 1319530"/>
                              <a:gd name="connsiteX0" fmla="*/ 0 w 1423035"/>
                              <a:gd name="connsiteY0" fmla="*/ 659765 h 1319530"/>
                              <a:gd name="connsiteX1" fmla="*/ 659765 w 1423035"/>
                              <a:gd name="connsiteY1" fmla="*/ 0 h 1319530"/>
                              <a:gd name="connsiteX2" fmla="*/ 659765 w 1423035"/>
                              <a:gd name="connsiteY2" fmla="*/ 329883 h 1319530"/>
                              <a:gd name="connsiteX3" fmla="*/ 1423035 w 1423035"/>
                              <a:gd name="connsiteY3" fmla="*/ 329883 h 1319530"/>
                              <a:gd name="connsiteX4" fmla="*/ 1423035 w 1423035"/>
                              <a:gd name="connsiteY4" fmla="*/ 989648 h 1319530"/>
                              <a:gd name="connsiteX5" fmla="*/ 659765 w 1423035"/>
                              <a:gd name="connsiteY5" fmla="*/ 822670 h 1319530"/>
                              <a:gd name="connsiteX6" fmla="*/ 659765 w 1423035"/>
                              <a:gd name="connsiteY6" fmla="*/ 1319530 h 1319530"/>
                              <a:gd name="connsiteX7" fmla="*/ 0 w 1423035"/>
                              <a:gd name="connsiteY7" fmla="*/ 659765 h 1319530"/>
                              <a:gd name="connsiteX0" fmla="*/ 0 w 1423035"/>
                              <a:gd name="connsiteY0" fmla="*/ 659765 h 1319530"/>
                              <a:gd name="connsiteX1" fmla="*/ 659765 w 1423035"/>
                              <a:gd name="connsiteY1" fmla="*/ 0 h 1319530"/>
                              <a:gd name="connsiteX2" fmla="*/ 651813 w 1423035"/>
                              <a:gd name="connsiteY2" fmla="*/ 496860 h 1319530"/>
                              <a:gd name="connsiteX3" fmla="*/ 1423035 w 1423035"/>
                              <a:gd name="connsiteY3" fmla="*/ 329883 h 1319530"/>
                              <a:gd name="connsiteX4" fmla="*/ 1423035 w 1423035"/>
                              <a:gd name="connsiteY4" fmla="*/ 989648 h 1319530"/>
                              <a:gd name="connsiteX5" fmla="*/ 659765 w 1423035"/>
                              <a:gd name="connsiteY5" fmla="*/ 822670 h 1319530"/>
                              <a:gd name="connsiteX6" fmla="*/ 659765 w 1423035"/>
                              <a:gd name="connsiteY6" fmla="*/ 1319530 h 1319530"/>
                              <a:gd name="connsiteX7" fmla="*/ 0 w 1423035"/>
                              <a:gd name="connsiteY7" fmla="*/ 659765 h 131953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1423035" h="1319530">
                                <a:moveTo>
                                  <a:pt x="0" y="659765"/>
                                </a:moveTo>
                                <a:lnTo>
                                  <a:pt x="659765" y="0"/>
                                </a:lnTo>
                                <a:lnTo>
                                  <a:pt x="651813" y="496860"/>
                                </a:lnTo>
                                <a:lnTo>
                                  <a:pt x="1423035" y="329883"/>
                                </a:lnTo>
                                <a:lnTo>
                                  <a:pt x="1423035" y="989648"/>
                                </a:lnTo>
                                <a:lnTo>
                                  <a:pt x="659765" y="822670"/>
                                </a:lnTo>
                                <a:lnTo>
                                  <a:pt x="659765" y="1319530"/>
                                </a:lnTo>
                                <a:lnTo>
                                  <a:pt x="0" y="6597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7AC"/>
                          </a:solidFill>
                          <a:ln w="12700">
                            <a:solidFill>
                              <a:srgbClr val="0047AC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C35D5" w:rsidRDefault="008C35D5" w:rsidP="008C35D5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7200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84 Grupo" o:spid="_x0000_s1109" style="position:absolute;left:0;text-align:left;margin-left:116.5pt;margin-top:131.35pt;width:146.4pt;height:17.85pt;flip:x;z-index:251710464;mso-width-relative:margin;mso-height-relative:margin" coordorigin=",331" coordsize="18591,22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">
                <v:roundrect id="86 Rectángulo redondeado" o:spid="_x0000_s1110" style="position:absolute;left:1638;top:331;width:16953;height:2067;visibility:visible;mso-wrap-style:square;v-text-anchor:middle" arcsize="12376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7wH8UA&#10;AADbAAAADwAAAGRycy9kb3ducmV2LnhtbESPQWvCQBSE7wX/w/IEb3XTHkIaXSVUrF5aSCzi8ZF9&#10;JsHs25DdxLS/vlso9DjMzDfMejuZVozUu8aygqdlBIK4tLrhSsHnaf+YgHAeWWNrmRR8kYPtZvaw&#10;xlTbO+c0Fr4SAcIuRQW1910qpStrMuiWtiMO3tX2Bn2QfSV1j/cAN618jqJYGmw4LNTY0WtN5a0Y&#10;jILvw46up7EwH/aSl+e37H3IDi9KLeZTtgLhafL/4b/2UStIYvj9En6A3P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fvAfxQAAANsAAAAPAAAAAAAAAAAAAAAAAJgCAABkcnMv&#10;ZG93bnJldi54bWxQSwUGAAAAAAQABAD1AAAAigMAAAAA&#10;" fillcolor="white [3212]" strokecolor="#0047ac" strokeweight="1pt">
                  <v:textbox inset="0,0,2mm,0">
                    <w:txbxContent>
                      <w:p w:rsidR="008C35D5" w:rsidRPr="003B41AC" w:rsidRDefault="008C35D5" w:rsidP="008C35D5">
                        <w:pPr>
                          <w:spacing w:line="240" w:lineRule="auto"/>
                          <w:jc w:val="center"/>
                          <w:rPr>
                            <w:color w:val="0095D5"/>
                            <w:sz w:val="16"/>
                            <w:szCs w:val="16"/>
                          </w:rPr>
                        </w:pPr>
                        <w:r>
                          <w:rPr>
                            <w:color w:val="0047AC"/>
                            <w:sz w:val="16"/>
                            <w:szCs w:val="16"/>
                          </w:rPr>
                          <w:t>4</w:t>
                        </w:r>
                        <w:r w:rsidRPr="00B976E1">
                          <w:rPr>
                            <w:color w:val="0047AC"/>
                            <w:sz w:val="16"/>
                            <w:szCs w:val="16"/>
                          </w:rPr>
                          <w:t>.</w:t>
                        </w:r>
                        <w:r>
                          <w:rPr>
                            <w:color w:val="0047AC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color w:val="0095D5"/>
                            <w:sz w:val="16"/>
                            <w:szCs w:val="16"/>
                          </w:rPr>
                          <w:t xml:space="preserve">HAGA CLIC EN EL BOTÓN </w:t>
                        </w:r>
                        <w:r>
                          <w:rPr>
                            <w:color w:val="0047AC"/>
                            <w:sz w:val="16"/>
                            <w:szCs w:val="16"/>
                          </w:rPr>
                          <w:t>ACEPTAR</w:t>
                        </w:r>
                      </w:p>
                    </w:txbxContent>
                  </v:textbox>
                </v:roundrect>
                <v:shape id="7 Flecha izquierda" o:spid="_x0000_s1111" style="position:absolute;top:1009;width:2089;height:1588;rotation:1537603fd;flip:y;visibility:visible;mso-wrap-style:square;v-text-anchor:middle" coordsize="1423035,131953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c7VOsEA&#10;AADbAAAADwAAAGRycy9kb3ducmV2LnhtbERPz2vCMBS+D/wfwht4m8mGlNkZS3GIhZ2mRdjt0Tzb&#10;YvNSmljb/345DHb8+H5vs8l2YqTBt441vK4UCOLKmZZrDeX58PIOwgdkg51j0jCTh2y3eNpiatyD&#10;v2k8hVrEEPYpamhC6FMpfdWQRb9yPXHkrm6wGCIcamkGfMRw28k3pRJpseXY0GBP+4aq2+luNXxV&#10;5nosPpN18ZPPazV2qrzcSq2Xz1P+ASLQFP7Ff+7CaNjE9fFL/AFy9w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XO1TrBAAAA2wAAAA8AAAAAAAAAAAAAAAAAmAIAAGRycy9kb3du&#10;cmV2LnhtbFBLBQYAAAAABAAEAPUAAACGAwAAAAA=&#10;" adj="-11796480,,5400" path="m,659765l659765,r-7952,496860l1423035,329883r,659765l659765,822670r,496860l,659765xe" fillcolor="#0047ac" strokecolor="#0047ac" strokeweight="1pt">
                  <v:stroke joinstyle="miter"/>
                  <v:formulas/>
                  <v:path arrowok="t" o:connecttype="custom" o:connectlocs="0,79375;96860,0;95692,59776;208915,39688;208915,119063;96860,98974;96860,158750;0,79375" o:connectangles="0,0,0,0,0,0,0,0" textboxrect="0,0,1423035,1319530"/>
                  <v:textbox inset="2mm,0,0,0">
                    <w:txbxContent>
                      <w:p w:rsidR="008C35D5" w:rsidRDefault="008C35D5" w:rsidP="008C35D5">
                        <w:pPr>
                          <w:jc w:val="center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C17463">
        <w:rPr>
          <w:noProof/>
          <w:lang w:eastAsia="es-ES"/>
        </w:rPr>
        <w:drawing>
          <wp:inline distT="0" distB="0" distL="0" distR="0" wp14:anchorId="2117E12F" wp14:editId="2C2687EA">
            <wp:extent cx="3014506" cy="2113262"/>
            <wp:effectExtent l="0" t="0" r="0" b="1905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2799" cy="211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463" w:rsidRDefault="00F36315" w:rsidP="00F36315">
      <w:pPr>
        <w:pStyle w:val="Epgrafe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86368E">
        <w:rPr>
          <w:noProof/>
        </w:rPr>
        <w:t>13</w:t>
      </w:r>
      <w:r>
        <w:fldChar w:fldCharType="end"/>
      </w:r>
      <w:r>
        <w:t>. Selección de Delimitadores</w:t>
      </w:r>
    </w:p>
    <w:p w:rsidR="00F36315" w:rsidRDefault="00F36315" w:rsidP="002D2302">
      <w:pPr>
        <w:jc w:val="center"/>
        <w:rPr>
          <w:lang w:val="es-CO"/>
        </w:rPr>
      </w:pPr>
    </w:p>
    <w:p w:rsidR="0086368E" w:rsidRDefault="006944FE" w:rsidP="0086368E">
      <w:pPr>
        <w:keepNext/>
        <w:jc w:val="center"/>
      </w:pPr>
      <w:r>
        <w:rPr>
          <w:noProof/>
          <w:lang w:eastAsia="es-ES"/>
        </w:rPr>
        <w:drawing>
          <wp:inline distT="0" distB="0" distL="0" distR="0" wp14:anchorId="041B9BA1" wp14:editId="322E2031">
            <wp:extent cx="2375868" cy="2956956"/>
            <wp:effectExtent l="323850" t="209550" r="424815" b="224790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752" cy="29617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762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65000" dist="508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:rsidR="006944FE" w:rsidRDefault="0086368E" w:rsidP="0086368E">
      <w:pPr>
        <w:pStyle w:val="Epgrafe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>. Resolución convenio de pago</w:t>
      </w:r>
    </w:p>
    <w:sectPr w:rsidR="006944FE" w:rsidSect="00AC0E65">
      <w:pgSz w:w="12240" w:h="15840" w:code="1"/>
      <w:pgMar w:top="1440" w:right="1080" w:bottom="1440" w:left="1080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17D36" w:rsidRDefault="00517D36" w:rsidP="00A949F8">
      <w:pPr>
        <w:spacing w:line="240" w:lineRule="auto"/>
      </w:pPr>
      <w:r>
        <w:separator/>
      </w:r>
    </w:p>
    <w:p w:rsidR="00517D36" w:rsidRDefault="00517D36"/>
  </w:endnote>
  <w:endnote w:type="continuationSeparator" w:id="0">
    <w:p w:rsidR="00517D36" w:rsidRDefault="00517D36" w:rsidP="00A949F8">
      <w:pPr>
        <w:spacing w:line="240" w:lineRule="auto"/>
      </w:pPr>
      <w:r>
        <w:continuationSeparator/>
      </w:r>
    </w:p>
    <w:p w:rsidR="00517D36" w:rsidRDefault="00517D3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jc w:val="center"/>
      <w:tblBorders>
        <w:top w:val="single" w:sz="4" w:space="0" w:color="C00000"/>
      </w:tblBorders>
      <w:tblLook w:val="04A0" w:firstRow="1" w:lastRow="0" w:firstColumn="1" w:lastColumn="0" w:noHBand="0" w:noVBand="1"/>
    </w:tblPr>
    <w:tblGrid>
      <w:gridCol w:w="8593"/>
      <w:gridCol w:w="1703"/>
    </w:tblGrid>
    <w:tr w:rsidR="008E3A2B" w:rsidRPr="00440CB2" w:rsidTr="00440CB2">
      <w:trPr>
        <w:jc w:val="center"/>
      </w:trPr>
      <w:tc>
        <w:tcPr>
          <w:tcW w:w="4173" w:type="pct"/>
          <w:tcBorders>
            <w:top w:val="single" w:sz="4" w:space="0" w:color="002060"/>
            <w:right w:val="single" w:sz="4" w:space="0" w:color="002060"/>
          </w:tcBorders>
          <w:shd w:val="clear" w:color="auto" w:fill="auto"/>
        </w:tcPr>
        <w:p w:rsidR="008E3A2B" w:rsidRPr="00440CB2" w:rsidRDefault="008E3A2B" w:rsidP="00440CB2">
          <w:pPr>
            <w:spacing w:line="240" w:lineRule="auto"/>
            <w:jc w:val="right"/>
            <w:rPr>
              <w:color w:val="002060"/>
              <w:sz w:val="20"/>
              <w:lang w:val="es-CO"/>
            </w:rPr>
          </w:pPr>
          <w:r w:rsidRPr="00440CB2">
            <w:rPr>
              <w:color w:val="002060"/>
              <w:sz w:val="20"/>
              <w:lang w:val="es-CO"/>
            </w:rPr>
            <w:t xml:space="preserve">MANUAL DE USUARIO | </w:t>
          </w:r>
          <w:r w:rsidR="004943E7" w:rsidRPr="004943E7">
            <w:rPr>
              <w:color w:val="002060"/>
              <w:sz w:val="20"/>
              <w:lang w:val="es-CO"/>
            </w:rPr>
            <w:t>MODULO DE CONVENIOS DE PAGO</w:t>
          </w:r>
        </w:p>
        <w:p w:rsidR="008E3A2B" w:rsidRPr="00440CB2" w:rsidRDefault="004943E7" w:rsidP="00440CB2">
          <w:pPr>
            <w:spacing w:line="240" w:lineRule="auto"/>
            <w:jc w:val="right"/>
            <w:rPr>
              <w:i/>
              <w:lang w:val="es-CO"/>
            </w:rPr>
          </w:pPr>
          <w:r w:rsidRPr="004943E7">
            <w:rPr>
              <w:i/>
              <w:color w:val="004D86"/>
              <w:sz w:val="18"/>
              <w:lang w:val="es-CO"/>
            </w:rPr>
            <w:t xml:space="preserve">Proyección </w:t>
          </w:r>
          <w:r w:rsidR="00A33869">
            <w:rPr>
              <w:i/>
              <w:color w:val="004D86"/>
              <w:sz w:val="18"/>
              <w:lang w:val="es-CO"/>
            </w:rPr>
            <w:t xml:space="preserve">y Elaboración </w:t>
          </w:r>
          <w:r w:rsidRPr="004943E7">
            <w:rPr>
              <w:i/>
              <w:color w:val="004D86"/>
              <w:sz w:val="18"/>
              <w:lang w:val="es-CO"/>
            </w:rPr>
            <w:t>de Convenio</w:t>
          </w:r>
        </w:p>
      </w:tc>
      <w:tc>
        <w:tcPr>
          <w:tcW w:w="827" w:type="pct"/>
          <w:tcBorders>
            <w:top w:val="single" w:sz="4" w:space="0" w:color="002060"/>
            <w:left w:val="single" w:sz="4" w:space="0" w:color="002060"/>
          </w:tcBorders>
          <w:shd w:val="clear" w:color="auto" w:fill="auto"/>
          <w:vAlign w:val="center"/>
        </w:tcPr>
        <w:p w:rsidR="008E3A2B" w:rsidRPr="00440CB2" w:rsidRDefault="008E3A2B" w:rsidP="00440CB2">
          <w:pPr>
            <w:spacing w:line="240" w:lineRule="auto"/>
            <w:jc w:val="left"/>
            <w:rPr>
              <w:color w:val="0070C0"/>
              <w:sz w:val="18"/>
              <w:lang w:val="es-CO"/>
            </w:rPr>
          </w:pPr>
          <w:r w:rsidRPr="00440CB2">
            <w:rPr>
              <w:color w:val="0047AC"/>
              <w:sz w:val="18"/>
            </w:rPr>
            <w:t xml:space="preserve">Página </w:t>
          </w:r>
          <w:r w:rsidRPr="00440CB2">
            <w:rPr>
              <w:color w:val="0047AC"/>
              <w:sz w:val="18"/>
              <w:lang w:val="es-CO"/>
            </w:rPr>
            <w:fldChar w:fldCharType="begin"/>
          </w:r>
          <w:r w:rsidRPr="00440CB2">
            <w:rPr>
              <w:color w:val="0047AC"/>
              <w:sz w:val="18"/>
              <w:lang w:val="es-CO"/>
            </w:rPr>
            <w:instrText>PAGE  \* Arabic  \* MERGEFORMAT</w:instrText>
          </w:r>
          <w:r w:rsidRPr="00440CB2">
            <w:rPr>
              <w:color w:val="0047AC"/>
              <w:sz w:val="18"/>
              <w:lang w:val="es-CO"/>
            </w:rPr>
            <w:fldChar w:fldCharType="separate"/>
          </w:r>
          <w:r w:rsidR="00CC68F0">
            <w:rPr>
              <w:noProof/>
              <w:color w:val="0047AC"/>
              <w:sz w:val="18"/>
              <w:lang w:val="es-CO"/>
            </w:rPr>
            <w:t>9</w:t>
          </w:r>
          <w:r w:rsidRPr="00440CB2">
            <w:rPr>
              <w:color w:val="0047AC"/>
              <w:sz w:val="18"/>
              <w:lang w:val="es-CO"/>
            </w:rPr>
            <w:fldChar w:fldCharType="end"/>
          </w:r>
          <w:r w:rsidRPr="00440CB2">
            <w:rPr>
              <w:color w:val="0047AC"/>
              <w:sz w:val="18"/>
            </w:rPr>
            <w:t xml:space="preserve"> de </w:t>
          </w:r>
          <w:r w:rsidRPr="00440CB2">
            <w:rPr>
              <w:color w:val="0047AC"/>
              <w:sz w:val="18"/>
              <w:lang w:val="es-CO"/>
            </w:rPr>
            <w:fldChar w:fldCharType="begin"/>
          </w:r>
          <w:r w:rsidRPr="00440CB2">
            <w:rPr>
              <w:color w:val="0047AC"/>
              <w:sz w:val="18"/>
              <w:lang w:val="es-CO"/>
            </w:rPr>
            <w:instrText>NUMPAGES  \* Arabic  \* MERGEFORMAT</w:instrText>
          </w:r>
          <w:r w:rsidRPr="00440CB2">
            <w:rPr>
              <w:color w:val="0047AC"/>
              <w:sz w:val="18"/>
              <w:lang w:val="es-CO"/>
            </w:rPr>
            <w:fldChar w:fldCharType="separate"/>
          </w:r>
          <w:r w:rsidR="00CC68F0">
            <w:rPr>
              <w:noProof/>
              <w:color w:val="0047AC"/>
              <w:sz w:val="18"/>
              <w:lang w:val="es-CO"/>
            </w:rPr>
            <w:t>10</w:t>
          </w:r>
          <w:r w:rsidRPr="00440CB2">
            <w:rPr>
              <w:color w:val="0047AC"/>
              <w:sz w:val="18"/>
              <w:lang w:val="es-CO"/>
            </w:rPr>
            <w:fldChar w:fldCharType="end"/>
          </w:r>
          <w:bookmarkStart w:id="0" w:name="_Toc391626567"/>
          <w:bookmarkStart w:id="1" w:name="_Toc391998871"/>
          <w:bookmarkStart w:id="2" w:name="_Toc391998873"/>
          <w:bookmarkStart w:id="3" w:name="_Toc392666094"/>
        </w:p>
      </w:tc>
    </w:tr>
    <w:bookmarkEnd w:id="0"/>
    <w:bookmarkEnd w:id="1"/>
    <w:bookmarkEnd w:id="2"/>
    <w:bookmarkEnd w:id="3"/>
  </w:tbl>
  <w:p w:rsidR="008E3A2B" w:rsidRDefault="008E3A2B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17D36" w:rsidRDefault="00517D36" w:rsidP="00A949F8">
      <w:pPr>
        <w:spacing w:line="240" w:lineRule="auto"/>
      </w:pPr>
      <w:r>
        <w:separator/>
      </w:r>
    </w:p>
    <w:p w:rsidR="00517D36" w:rsidRDefault="00517D36"/>
  </w:footnote>
  <w:footnote w:type="continuationSeparator" w:id="0">
    <w:p w:rsidR="00517D36" w:rsidRDefault="00517D36" w:rsidP="00A949F8">
      <w:pPr>
        <w:spacing w:line="240" w:lineRule="auto"/>
      </w:pPr>
      <w:r>
        <w:continuationSeparator/>
      </w:r>
    </w:p>
    <w:p w:rsidR="00517D36" w:rsidRDefault="00517D36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E3A2B" w:rsidRPr="00A54B60" w:rsidRDefault="00856280" w:rsidP="008E3A2B">
    <w:pPr>
      <w:pStyle w:val="Encabezado"/>
      <w:jc w:val="center"/>
      <w:rPr>
        <w:sz w:val="18"/>
        <w:szCs w:val="18"/>
      </w:rPr>
    </w:pPr>
    <w:r>
      <w:rPr>
        <w:noProof/>
        <w:lang w:eastAsia="es-ES"/>
      </w:rPr>
      <w:drawing>
        <wp:inline distT="0" distB="0" distL="0" distR="0">
          <wp:extent cx="1809750" cy="704850"/>
          <wp:effectExtent l="0" t="0" r="0" b="0"/>
          <wp:docPr id="1" name="Imagen 3140" descr="Descripción: logoinfo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3140" descr="Descripción: logoinfo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09750" cy="704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8E3A2B" w:rsidRPr="00A54B60" w:rsidRDefault="008E3A2B" w:rsidP="008E3A2B">
    <w:pPr>
      <w:spacing w:line="240" w:lineRule="auto"/>
      <w:jc w:val="center"/>
      <w:rPr>
        <w:color w:val="002060"/>
        <w:sz w:val="18"/>
        <w:szCs w:val="18"/>
      </w:rPr>
    </w:pPr>
    <w:r>
      <w:rPr>
        <w:color w:val="002060"/>
        <w:sz w:val="18"/>
        <w:szCs w:val="18"/>
      </w:rPr>
      <w:t xml:space="preserve">                      </w:t>
    </w:r>
    <w:r w:rsidRPr="00A54B60">
      <w:rPr>
        <w:color w:val="002060"/>
        <w:sz w:val="18"/>
        <w:szCs w:val="18"/>
      </w:rPr>
      <w:t>NIT. 900.318.963-9</w:t>
    </w:r>
  </w:p>
  <w:p w:rsidR="008E3A2B" w:rsidRPr="00A54B60" w:rsidRDefault="008E3A2B" w:rsidP="008E3A2B">
    <w:pPr>
      <w:spacing w:line="240" w:lineRule="auto"/>
      <w:jc w:val="center"/>
      <w:rPr>
        <w:color w:val="002060"/>
        <w:sz w:val="18"/>
        <w:szCs w:val="18"/>
      </w:rPr>
    </w:pPr>
    <w:r w:rsidRPr="00A54B60">
      <w:rPr>
        <w:color w:val="002060"/>
        <w:sz w:val="18"/>
        <w:szCs w:val="18"/>
      </w:rPr>
      <w:t>SOLUCIONES EXITOSAS EN TECNOLOGÍAS DE LA  INFORMACIÓN</w:t>
    </w:r>
  </w:p>
  <w:p w:rsidR="008E3A2B" w:rsidRDefault="008E3A2B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A2D37" w:rsidRPr="008E3A2B" w:rsidRDefault="00856280" w:rsidP="008E3A2B">
    <w:pPr>
      <w:pStyle w:val="Encabezado"/>
    </w:pPr>
    <w:r>
      <w:rPr>
        <w:noProof/>
        <w:lang w:eastAsia="es-ES"/>
      </w:rPr>
      <mc:AlternateContent>
        <mc:Choice Requires="wpg">
          <w:drawing>
            <wp:anchor distT="0" distB="0" distL="114300" distR="114300" simplePos="0" relativeHeight="251657728" behindDoc="0" locked="0" layoutInCell="1" allowOverlap="1">
              <wp:simplePos x="0" y="0"/>
              <wp:positionH relativeFrom="column">
                <wp:posOffset>-692785</wp:posOffset>
              </wp:positionH>
              <wp:positionV relativeFrom="paragraph">
                <wp:posOffset>-450215</wp:posOffset>
              </wp:positionV>
              <wp:extent cx="6983095" cy="10058400"/>
              <wp:effectExtent l="0" t="0" r="0" b="0"/>
              <wp:wrapNone/>
              <wp:docPr id="2" name="Grupo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983095" cy="10058400"/>
                        <a:chOff x="-1413" y="0"/>
                        <a:chExt cx="69825" cy="100584"/>
                      </a:xfrm>
                    </wpg:grpSpPr>
                    <wps:wsp>
                      <wps:cNvPr id="3" name="Rectangle 1"/>
                      <wps:cNvSpPr>
                        <a:spLocks noChangeArrowheads="1"/>
                      </wps:cNvSpPr>
                      <wps:spPr bwMode="auto">
                        <a:xfrm>
                          <a:off x="-1413" y="0"/>
                          <a:ext cx="23998" cy="100584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00B0F0"/>
                            </a:gs>
                            <a:gs pos="100000">
                              <a:srgbClr val="002060"/>
                            </a:gs>
                          </a:gsLst>
                          <a:lin ang="5400000" scaled="1"/>
                        </a:gra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53882" dir="13500000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" name="Imagen 3140" descr="logoinfor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1054" y="14468"/>
                          <a:ext cx="37395" cy="14739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wps:wsp>
                      <wps:cNvPr id="5" name="26 Cuadro de texto"/>
                      <wps:cNvSpPr txBox="1">
                        <a:spLocks noChangeArrowheads="1"/>
                      </wps:cNvSpPr>
                      <wps:spPr bwMode="auto">
                        <a:xfrm>
                          <a:off x="26203" y="25659"/>
                          <a:ext cx="42209" cy="23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3A2B" w:rsidRPr="00AD60A3" w:rsidRDefault="008E3A2B" w:rsidP="008E3A2B">
                            <w:pPr>
                              <w:rPr>
                                <w:rFonts w:ascii="Arial" w:hAnsi="Arial" w:cs="Arial"/>
                                <w:color w:val="A1D5EE"/>
                                <w:sz w:val="16"/>
                              </w:rPr>
                            </w:pPr>
                            <w:r w:rsidRPr="00AD60A3">
                              <w:rPr>
                                <w:rFonts w:ascii="Arial" w:hAnsi="Arial" w:cs="Arial"/>
                                <w:color w:val="A1D5EE"/>
                                <w:sz w:val="16"/>
                              </w:rPr>
                              <w:t>Soluciones exitosas en tecnologías de la  información</w:t>
                            </w:r>
                          </w:p>
                          <w:p w:rsidR="008E3A2B" w:rsidRPr="00440CB2" w:rsidRDefault="008E3A2B" w:rsidP="008E3A2B">
                            <w:pPr>
                              <w:rPr>
                                <w:rFonts w:ascii="Arial" w:hAnsi="Arial" w:cs="Arial"/>
                                <w:color w:val="548DD4"/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upo 1" o:spid="_x0000_s1112" style="position:absolute;left:0;text-align:left;margin-left:-54.55pt;margin-top:-35.45pt;width:549.85pt;height:11in;z-index:251657728" coordorigin="-1413" coordsize="69825,1005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">
              <v:rect id="Rectangle 1" o:spid="_x0000_s1113" style="position:absolute;left:-1413;width:23998;height:1005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FXVsMA&#10;AADaAAAADwAAAGRycy9kb3ducmV2LnhtbESP0WrCQBRE3wX/YblCX6RujCA2uoptLYo+mfYDLtlr&#10;EszeDdlt3P59VxB8HGbmDLPaBNOInjpXW1YwnSQgiAuray4V/Hx/vS5AOI+ssbFMCv7IwWY9HKww&#10;0/bGZ+pzX4oIYZehgsr7NpPSFRUZdBPbEkfvYjuDPsqulLrDW4SbRqZJMpcGa44LFbb0UVFxzX+N&#10;gmOo3WeTn/Jd2L3tp++ndDzrU6VeRmG7BOEp+Gf40T5oBTO4X4k3QK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TFXVsMAAADaAAAADwAAAAAAAAAAAAAAAACYAgAAZHJzL2Rv&#10;d25yZXYueG1sUEsFBgAAAAAEAAQA9QAAAIgDAAAAAA==&#10;" fillcolor="#00b0f0" stroked="f">
                <v:fill color2="#002060" focus="100%" type="gradient"/>
                <v:shadow opacity=".5" offset="-3pt,-3pt"/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3140" o:spid="_x0000_s1114" type="#_x0000_t75" alt="logoinfor" style="position:absolute;left:11054;top:14468;width:37395;height:147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+MlvrDAAAA2gAAAA8AAABkcnMvZG93bnJldi54bWxEj91qwkAUhO8LfYflFHpXN7ZSJLoJKrQI&#10;UsQ/vD1kj0k0ezbdXTXt03cLgpfDzHzDjPPONOJCzteWFfR7CQjiwuqaSwXbzcfLEIQPyBoby6Tg&#10;hzzk2ePDGFNtr7yiyzqUIkLYp6igCqFNpfRFRQZ9z7bE0TtYZzBE6UqpHV4j3DTyNUnepcGa40KF&#10;Lc0qKk7rs1Gw+N5Nv5a4dyfGo+Tft+HnsvRKPT91kxGIQF24h2/tuVYwgP8r8QbI7A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4yW+sMAAADaAAAADwAAAAAAAAAAAAAAAACf&#10;AgAAZHJzL2Rvd25yZXYueG1sUEsFBgAAAAAEAAQA9wAAAI8DAAAAAA==&#10;">
                <v:imagedata r:id="rId2" o:title="logoinfor"/>
                <v:path arrowok="t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26 Cuadro de texto" o:spid="_x0000_s1115" type="#_x0000_t202" style="position:absolute;left:26203;top:25659;width:42209;height:23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LjT8QA&#10;AADaAAAADwAAAGRycy9kb3ducmV2LnhtbESPT4vCMBTE7wt+h/AEb2u6giJd0yIFUcQ9+Ofi7W3z&#10;bMs2L7WJWvfTG0HwOMzMb5hZ2plaXKl1lWUFX8MIBHFudcWFgsN+8TkF4TyyxtoyKbiTgzTpfcww&#10;1vbGW7rufCEChF2MCkrvm1hKl5dk0A1tQxy8k20N+iDbQuoWbwFuajmKook0WHFYKLGhrKT8b3cx&#10;CtbZ4ge3vyMz/a+z5eY0b86H41ipQb+bf4Pw1Pl3+NVeaQVjeF4JN0Am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Vi40/EAAAA2gAAAA8AAAAAAAAAAAAAAAAAmAIAAGRycy9k&#10;b3ducmV2LnhtbFBLBQYAAAAABAAEAPUAAACJAwAAAAA=&#10;" filled="f" stroked="f" strokeweight=".5pt">
                <v:textbox>
                  <w:txbxContent>
                    <w:p w:rsidR="008E3A2B" w:rsidRPr="00AD60A3" w:rsidRDefault="008E3A2B" w:rsidP="008E3A2B">
                      <w:pPr>
                        <w:rPr>
                          <w:rFonts w:ascii="Arial" w:hAnsi="Arial" w:cs="Arial"/>
                          <w:color w:val="A1D5EE"/>
                          <w:sz w:val="16"/>
                        </w:rPr>
                      </w:pPr>
                      <w:r w:rsidRPr="00AD60A3">
                        <w:rPr>
                          <w:rFonts w:ascii="Arial" w:hAnsi="Arial" w:cs="Arial"/>
                          <w:color w:val="A1D5EE"/>
                          <w:sz w:val="16"/>
                        </w:rPr>
                        <w:t>Soluciones exitosas en tecnologías de la  información</w:t>
                      </w:r>
                    </w:p>
                    <w:p w:rsidR="008E3A2B" w:rsidRPr="00440CB2" w:rsidRDefault="008E3A2B" w:rsidP="008E3A2B">
                      <w:pPr>
                        <w:rPr>
                          <w:rFonts w:ascii="Arial" w:hAnsi="Arial" w:cs="Arial"/>
                          <w:color w:val="548DD4"/>
                          <w:sz w:val="16"/>
                        </w:rPr>
                      </w:pPr>
                    </w:p>
                  </w:txbxContent>
                </v:textbox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20041D"/>
    <w:multiLevelType w:val="hybridMultilevel"/>
    <w:tmpl w:val="D0BC4740"/>
    <w:lvl w:ilvl="0" w:tplc="4B44D478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795539"/>
    <w:multiLevelType w:val="hybridMultilevel"/>
    <w:tmpl w:val="7D3CD3C4"/>
    <w:lvl w:ilvl="0" w:tplc="4B44D478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F2569B2"/>
    <w:multiLevelType w:val="multilevel"/>
    <w:tmpl w:val="0C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3">
    <w:nsid w:val="49C30FC7"/>
    <w:multiLevelType w:val="hybridMultilevel"/>
    <w:tmpl w:val="98742E58"/>
    <w:lvl w:ilvl="0" w:tplc="5D726A62">
      <w:start w:val="1"/>
      <w:numFmt w:val="decimal"/>
      <w:lvlText w:val="%1."/>
      <w:lvlJc w:val="left"/>
      <w:pPr>
        <w:ind w:left="720" w:hanging="360"/>
      </w:pPr>
      <w:rPr>
        <w:rFonts w:hint="default"/>
        <w:color w:val="0047AC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E9970C9"/>
    <w:multiLevelType w:val="hybridMultilevel"/>
    <w:tmpl w:val="7E6A0A84"/>
    <w:lvl w:ilvl="0" w:tplc="4B44D478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B9506DB"/>
    <w:multiLevelType w:val="hybridMultilevel"/>
    <w:tmpl w:val="8A8A6A14"/>
    <w:lvl w:ilvl="0" w:tplc="4B44D478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0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6280"/>
    <w:rsid w:val="0001350A"/>
    <w:rsid w:val="0002331C"/>
    <w:rsid w:val="00032431"/>
    <w:rsid w:val="0003422D"/>
    <w:rsid w:val="00097309"/>
    <w:rsid w:val="000A31D4"/>
    <w:rsid w:val="000B4F56"/>
    <w:rsid w:val="000D73D2"/>
    <w:rsid w:val="000E796D"/>
    <w:rsid w:val="00134E6E"/>
    <w:rsid w:val="00164C67"/>
    <w:rsid w:val="001A3737"/>
    <w:rsid w:val="001C037D"/>
    <w:rsid w:val="001C39D1"/>
    <w:rsid w:val="001D262F"/>
    <w:rsid w:val="00207276"/>
    <w:rsid w:val="00213F17"/>
    <w:rsid w:val="002210BE"/>
    <w:rsid w:val="002337E0"/>
    <w:rsid w:val="00234983"/>
    <w:rsid w:val="00242E75"/>
    <w:rsid w:val="002437F8"/>
    <w:rsid w:val="00243FFB"/>
    <w:rsid w:val="00255E2E"/>
    <w:rsid w:val="002724D3"/>
    <w:rsid w:val="002B3809"/>
    <w:rsid w:val="002C39ED"/>
    <w:rsid w:val="002D2302"/>
    <w:rsid w:val="00321C60"/>
    <w:rsid w:val="0033232B"/>
    <w:rsid w:val="00355313"/>
    <w:rsid w:val="0037591D"/>
    <w:rsid w:val="0039659B"/>
    <w:rsid w:val="003D35FF"/>
    <w:rsid w:val="003F5317"/>
    <w:rsid w:val="004104CD"/>
    <w:rsid w:val="00417816"/>
    <w:rsid w:val="00423F04"/>
    <w:rsid w:val="00432A50"/>
    <w:rsid w:val="00440CB2"/>
    <w:rsid w:val="00442F4A"/>
    <w:rsid w:val="004621A4"/>
    <w:rsid w:val="0046436F"/>
    <w:rsid w:val="00474EBB"/>
    <w:rsid w:val="004943E7"/>
    <w:rsid w:val="00494F0B"/>
    <w:rsid w:val="004A2D37"/>
    <w:rsid w:val="004B534F"/>
    <w:rsid w:val="004D20A2"/>
    <w:rsid w:val="004D23D7"/>
    <w:rsid w:val="004F3CF5"/>
    <w:rsid w:val="00501E9E"/>
    <w:rsid w:val="00517D36"/>
    <w:rsid w:val="005358F8"/>
    <w:rsid w:val="005450EB"/>
    <w:rsid w:val="00553694"/>
    <w:rsid w:val="0057598E"/>
    <w:rsid w:val="00594A99"/>
    <w:rsid w:val="00595041"/>
    <w:rsid w:val="005A0854"/>
    <w:rsid w:val="005A3F07"/>
    <w:rsid w:val="005A7B25"/>
    <w:rsid w:val="005B2D5D"/>
    <w:rsid w:val="005C14B8"/>
    <w:rsid w:val="00602C0B"/>
    <w:rsid w:val="00617CA6"/>
    <w:rsid w:val="006353D2"/>
    <w:rsid w:val="006479AB"/>
    <w:rsid w:val="00656C0A"/>
    <w:rsid w:val="006636F0"/>
    <w:rsid w:val="006944FE"/>
    <w:rsid w:val="006D6995"/>
    <w:rsid w:val="006E0742"/>
    <w:rsid w:val="006F761E"/>
    <w:rsid w:val="00706A38"/>
    <w:rsid w:val="00715BC2"/>
    <w:rsid w:val="00730399"/>
    <w:rsid w:val="0073044D"/>
    <w:rsid w:val="00745A86"/>
    <w:rsid w:val="007964D4"/>
    <w:rsid w:val="007D52C8"/>
    <w:rsid w:val="007D573E"/>
    <w:rsid w:val="0080040F"/>
    <w:rsid w:val="008065FB"/>
    <w:rsid w:val="00812D68"/>
    <w:rsid w:val="00815403"/>
    <w:rsid w:val="00824F86"/>
    <w:rsid w:val="00842C99"/>
    <w:rsid w:val="0085156C"/>
    <w:rsid w:val="00856280"/>
    <w:rsid w:val="00856599"/>
    <w:rsid w:val="00857524"/>
    <w:rsid w:val="0086368E"/>
    <w:rsid w:val="00881217"/>
    <w:rsid w:val="00883556"/>
    <w:rsid w:val="008840B7"/>
    <w:rsid w:val="00884EAE"/>
    <w:rsid w:val="00885559"/>
    <w:rsid w:val="008A3122"/>
    <w:rsid w:val="008A66B9"/>
    <w:rsid w:val="008C3341"/>
    <w:rsid w:val="008C3466"/>
    <w:rsid w:val="008C35D5"/>
    <w:rsid w:val="008E3A2B"/>
    <w:rsid w:val="008F4244"/>
    <w:rsid w:val="00912FF8"/>
    <w:rsid w:val="00931496"/>
    <w:rsid w:val="0094538A"/>
    <w:rsid w:val="0097644B"/>
    <w:rsid w:val="009774C8"/>
    <w:rsid w:val="00986552"/>
    <w:rsid w:val="009C2078"/>
    <w:rsid w:val="009C5BA9"/>
    <w:rsid w:val="009D4A31"/>
    <w:rsid w:val="009E57BA"/>
    <w:rsid w:val="009E7771"/>
    <w:rsid w:val="009F3867"/>
    <w:rsid w:val="00A05159"/>
    <w:rsid w:val="00A318C7"/>
    <w:rsid w:val="00A33869"/>
    <w:rsid w:val="00A54B60"/>
    <w:rsid w:val="00A949F8"/>
    <w:rsid w:val="00AB1959"/>
    <w:rsid w:val="00AC0E65"/>
    <w:rsid w:val="00AE5728"/>
    <w:rsid w:val="00AF1457"/>
    <w:rsid w:val="00B17914"/>
    <w:rsid w:val="00B429BC"/>
    <w:rsid w:val="00B92784"/>
    <w:rsid w:val="00B93846"/>
    <w:rsid w:val="00B976E1"/>
    <w:rsid w:val="00BA547A"/>
    <w:rsid w:val="00BB75EE"/>
    <w:rsid w:val="00C15422"/>
    <w:rsid w:val="00C17463"/>
    <w:rsid w:val="00C61047"/>
    <w:rsid w:val="00C61F2E"/>
    <w:rsid w:val="00C7216A"/>
    <w:rsid w:val="00C74ABE"/>
    <w:rsid w:val="00C936B6"/>
    <w:rsid w:val="00CA19D8"/>
    <w:rsid w:val="00CA2282"/>
    <w:rsid w:val="00CB198B"/>
    <w:rsid w:val="00CB5911"/>
    <w:rsid w:val="00CB602D"/>
    <w:rsid w:val="00CC68F0"/>
    <w:rsid w:val="00D02C98"/>
    <w:rsid w:val="00D0782B"/>
    <w:rsid w:val="00D25D6C"/>
    <w:rsid w:val="00D46F53"/>
    <w:rsid w:val="00D55175"/>
    <w:rsid w:val="00DA1ABC"/>
    <w:rsid w:val="00DC190E"/>
    <w:rsid w:val="00DC2849"/>
    <w:rsid w:val="00DD3996"/>
    <w:rsid w:val="00DE1098"/>
    <w:rsid w:val="00E279EA"/>
    <w:rsid w:val="00E50710"/>
    <w:rsid w:val="00EA1D03"/>
    <w:rsid w:val="00ED13E7"/>
    <w:rsid w:val="00EF3744"/>
    <w:rsid w:val="00F031A9"/>
    <w:rsid w:val="00F0691F"/>
    <w:rsid w:val="00F27586"/>
    <w:rsid w:val="00F27B49"/>
    <w:rsid w:val="00F36315"/>
    <w:rsid w:val="00F36886"/>
    <w:rsid w:val="00F52314"/>
    <w:rsid w:val="00F73725"/>
    <w:rsid w:val="00F93C4D"/>
    <w:rsid w:val="00F940A2"/>
    <w:rsid w:val="00F9483E"/>
    <w:rsid w:val="00F957CB"/>
    <w:rsid w:val="00FA4FE7"/>
    <w:rsid w:val="00FB5543"/>
    <w:rsid w:val="00FE6FAD"/>
    <w:rsid w:val="00FF62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s-E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55313"/>
    <w:pPr>
      <w:spacing w:line="360" w:lineRule="auto"/>
      <w:jc w:val="both"/>
    </w:pPr>
    <w:rPr>
      <w:rFonts w:ascii="Calibri Light" w:hAnsi="Calibri Light"/>
      <w:color w:val="000000"/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706A38"/>
    <w:pPr>
      <w:numPr>
        <w:numId w:val="5"/>
      </w:numPr>
      <w:pBdr>
        <w:bottom w:val="single" w:sz="4" w:space="1" w:color="0047AC"/>
      </w:pBdr>
      <w:tabs>
        <w:tab w:val="left" w:pos="284"/>
      </w:tabs>
      <w:spacing w:line="240" w:lineRule="auto"/>
      <w:outlineLvl w:val="0"/>
    </w:pPr>
    <w:rPr>
      <w:rFonts w:ascii="Calibri" w:hAnsi="Calibri"/>
      <w:color w:val="0047AC"/>
      <w:sz w:val="32"/>
      <w:szCs w:val="20"/>
      <w:lang w:val="es-CO" w:eastAsia="es-ES"/>
    </w:rPr>
  </w:style>
  <w:style w:type="paragraph" w:styleId="Ttulo2">
    <w:name w:val="heading 2"/>
    <w:basedOn w:val="Ttulo"/>
    <w:next w:val="Normal"/>
    <w:link w:val="Ttulo2Car"/>
    <w:uiPriority w:val="9"/>
    <w:unhideWhenUsed/>
    <w:qFormat/>
    <w:rsid w:val="00C61F2E"/>
    <w:pPr>
      <w:numPr>
        <w:ilvl w:val="1"/>
        <w:numId w:val="5"/>
      </w:numPr>
      <w:jc w:val="both"/>
      <w:outlineLvl w:val="1"/>
    </w:pPr>
    <w:rPr>
      <w:rFonts w:ascii="Calibri Light" w:hAnsi="Calibri Light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06A38"/>
    <w:pPr>
      <w:keepNext/>
      <w:keepLines/>
      <w:numPr>
        <w:ilvl w:val="2"/>
        <w:numId w:val="5"/>
      </w:numPr>
      <w:spacing w:before="200"/>
      <w:outlineLvl w:val="2"/>
    </w:pPr>
    <w:rPr>
      <w:rFonts w:ascii="Cambria" w:eastAsia="Times New Roman" w:hAnsi="Cambria"/>
      <w:b/>
      <w:bCs/>
      <w:color w:val="4F81BD"/>
      <w:sz w:val="20"/>
      <w:szCs w:val="20"/>
      <w:lang w:eastAsia="es-ES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B75EE"/>
    <w:pPr>
      <w:keepNext/>
      <w:keepLines/>
      <w:numPr>
        <w:ilvl w:val="3"/>
        <w:numId w:val="5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B75EE"/>
    <w:pPr>
      <w:keepNext/>
      <w:keepLines/>
      <w:numPr>
        <w:ilvl w:val="4"/>
        <w:numId w:val="5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B75EE"/>
    <w:pPr>
      <w:keepNext/>
      <w:keepLines/>
      <w:numPr>
        <w:ilvl w:val="5"/>
        <w:numId w:val="5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B75EE"/>
    <w:pPr>
      <w:keepNext/>
      <w:keepLines/>
      <w:numPr>
        <w:ilvl w:val="6"/>
        <w:numId w:val="5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B75EE"/>
    <w:pPr>
      <w:keepNext/>
      <w:keepLines/>
      <w:numPr>
        <w:ilvl w:val="7"/>
        <w:numId w:val="5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B75EE"/>
    <w:pPr>
      <w:keepNext/>
      <w:keepLines/>
      <w:numPr>
        <w:ilvl w:val="8"/>
        <w:numId w:val="5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06A38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link w:val="Encabezado"/>
    <w:uiPriority w:val="99"/>
    <w:rsid w:val="00706A38"/>
    <w:rPr>
      <w:rFonts w:ascii="Calibri Light" w:hAnsi="Calibri Light"/>
      <w:color w:val="000000"/>
      <w:sz w:val="22"/>
      <w:szCs w:val="22"/>
      <w:lang w:eastAsia="en-US"/>
    </w:rPr>
  </w:style>
  <w:style w:type="paragraph" w:styleId="Piedepgina">
    <w:name w:val="footer"/>
    <w:basedOn w:val="Normal"/>
    <w:link w:val="PiedepginaCar"/>
    <w:uiPriority w:val="99"/>
    <w:unhideWhenUsed/>
    <w:rsid w:val="00706A38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link w:val="Piedepgina"/>
    <w:uiPriority w:val="99"/>
    <w:rsid w:val="00706A38"/>
    <w:rPr>
      <w:rFonts w:ascii="Calibri Light" w:hAnsi="Calibri Light"/>
      <w:color w:val="000000"/>
      <w:sz w:val="22"/>
      <w:szCs w:val="22"/>
      <w:lang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06A3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706A38"/>
    <w:rPr>
      <w:rFonts w:ascii="Tahoma" w:hAnsi="Tahoma" w:cs="Tahoma"/>
      <w:color w:val="000000"/>
      <w:sz w:val="16"/>
      <w:szCs w:val="16"/>
      <w:lang w:eastAsia="en-US"/>
    </w:rPr>
  </w:style>
  <w:style w:type="table" w:styleId="Tablaconcuadrcula">
    <w:name w:val="Table Grid"/>
    <w:basedOn w:val="Tablanormal"/>
    <w:uiPriority w:val="59"/>
    <w:rsid w:val="00706A38"/>
    <w:rPr>
      <w:rFonts w:ascii="Franklin Gothic Book" w:hAnsi="Franklin Gothic Book"/>
      <w:lang w:val="es-CO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706A38"/>
    <w:pPr>
      <w:tabs>
        <w:tab w:val="left" w:pos="284"/>
      </w:tabs>
      <w:spacing w:line="240" w:lineRule="auto"/>
      <w:jc w:val="center"/>
      <w:outlineLvl w:val="0"/>
    </w:pPr>
    <w:rPr>
      <w:rFonts w:ascii="Calibri" w:eastAsia="Times New Roman" w:hAnsi="Calibri" w:cs="Arial"/>
      <w:color w:val="0047AC"/>
      <w:sz w:val="36"/>
      <w:szCs w:val="20"/>
      <w:lang w:eastAsia="es-ES"/>
    </w:rPr>
  </w:style>
  <w:style w:type="character" w:customStyle="1" w:styleId="TtuloCar">
    <w:name w:val="Título Car"/>
    <w:link w:val="Ttulo"/>
    <w:uiPriority w:val="10"/>
    <w:rsid w:val="00706A38"/>
    <w:rPr>
      <w:rFonts w:eastAsia="Times New Roman" w:cs="Arial"/>
      <w:color w:val="0047AC"/>
      <w:sz w:val="36"/>
    </w:rPr>
  </w:style>
  <w:style w:type="character" w:customStyle="1" w:styleId="Ttulo1Car">
    <w:name w:val="Título 1 Car"/>
    <w:link w:val="Ttulo1"/>
    <w:uiPriority w:val="9"/>
    <w:rsid w:val="00706A38"/>
    <w:rPr>
      <w:color w:val="0047AC"/>
      <w:sz w:val="32"/>
      <w:lang w:val="es-CO"/>
    </w:rPr>
  </w:style>
  <w:style w:type="character" w:styleId="Hipervnculo">
    <w:name w:val="Hyperlink"/>
    <w:uiPriority w:val="99"/>
    <w:unhideWhenUsed/>
    <w:rsid w:val="00706A38"/>
    <w:rPr>
      <w:color w:val="0000FF"/>
      <w:u w:val="single"/>
    </w:rPr>
  </w:style>
  <w:style w:type="paragraph" w:styleId="Epgrafe">
    <w:name w:val="caption"/>
    <w:basedOn w:val="Normal"/>
    <w:next w:val="Normal"/>
    <w:uiPriority w:val="35"/>
    <w:unhideWhenUsed/>
    <w:qFormat/>
    <w:rsid w:val="00706A38"/>
    <w:pPr>
      <w:spacing w:line="240" w:lineRule="auto"/>
      <w:jc w:val="center"/>
    </w:pPr>
    <w:rPr>
      <w:bCs/>
      <w:i/>
      <w:color w:val="595959"/>
      <w:sz w:val="18"/>
      <w:szCs w:val="18"/>
      <w:lang w:val="es-CO"/>
    </w:rPr>
  </w:style>
  <w:style w:type="character" w:customStyle="1" w:styleId="Ttulo2Car">
    <w:name w:val="Título 2 Car"/>
    <w:link w:val="Ttulo2"/>
    <w:uiPriority w:val="9"/>
    <w:rsid w:val="00C61F2E"/>
    <w:rPr>
      <w:rFonts w:ascii="Calibri Light" w:eastAsia="Times New Roman" w:hAnsi="Calibri Light" w:cs="Arial"/>
      <w:color w:val="0047AC"/>
      <w:sz w:val="28"/>
      <w:szCs w:val="28"/>
    </w:rPr>
  </w:style>
  <w:style w:type="character" w:customStyle="1" w:styleId="Ttulo3Car">
    <w:name w:val="Título 3 Car"/>
    <w:link w:val="Ttulo3"/>
    <w:uiPriority w:val="9"/>
    <w:semiHidden/>
    <w:rsid w:val="00706A38"/>
    <w:rPr>
      <w:rFonts w:ascii="Cambria" w:eastAsia="Times New Roman" w:hAnsi="Cambria"/>
      <w:b/>
      <w:bCs/>
      <w:color w:val="4F81BD"/>
    </w:rPr>
  </w:style>
  <w:style w:type="paragraph" w:styleId="TDC1">
    <w:name w:val="toc 1"/>
    <w:basedOn w:val="Normal"/>
    <w:next w:val="Normal"/>
    <w:autoRedefine/>
    <w:uiPriority w:val="39"/>
    <w:unhideWhenUsed/>
    <w:rsid w:val="00BB75EE"/>
  </w:style>
  <w:style w:type="table" w:customStyle="1" w:styleId="Tablaconcuadrcula1">
    <w:name w:val="Tabla con cuadrícula1"/>
    <w:basedOn w:val="Tablanormal"/>
    <w:next w:val="Tablaconcuadrcula"/>
    <w:uiPriority w:val="59"/>
    <w:rsid w:val="00706A38"/>
    <w:rPr>
      <w:lang w:val="es-CO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6636F0"/>
    <w:pPr>
      <w:ind w:left="720"/>
      <w:contextualSpacing/>
    </w:pPr>
    <w:rPr>
      <w:color w:val="auto"/>
      <w:lang w:val="es-CO"/>
    </w:rPr>
  </w:style>
  <w:style w:type="paragraph" w:styleId="TDC2">
    <w:name w:val="toc 2"/>
    <w:basedOn w:val="Normal"/>
    <w:next w:val="Normal"/>
    <w:autoRedefine/>
    <w:uiPriority w:val="39"/>
    <w:unhideWhenUsed/>
    <w:rsid w:val="00BB75EE"/>
    <w:pPr>
      <w:ind w:left="221"/>
    </w:p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57598E"/>
    <w:pPr>
      <w:spacing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57598E"/>
    <w:rPr>
      <w:rFonts w:ascii="Calibri Light" w:hAnsi="Calibri Light"/>
      <w:color w:val="000000"/>
      <w:lang w:eastAsia="en-US"/>
    </w:rPr>
  </w:style>
  <w:style w:type="character" w:styleId="Refdenotaalfinal">
    <w:name w:val="endnote reference"/>
    <w:basedOn w:val="Fuentedeprrafopredeter"/>
    <w:uiPriority w:val="99"/>
    <w:semiHidden/>
    <w:unhideWhenUsed/>
    <w:rsid w:val="0057598E"/>
    <w:rPr>
      <w:vertAlign w:val="superscript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B75EE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  <w:lang w:eastAsia="en-US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B75EE"/>
    <w:rPr>
      <w:rFonts w:asciiTheme="majorHAnsi" w:eastAsiaTheme="majorEastAsia" w:hAnsiTheme="majorHAnsi" w:cstheme="majorBidi"/>
      <w:color w:val="243F60" w:themeColor="accent1" w:themeShade="7F"/>
      <w:sz w:val="22"/>
      <w:szCs w:val="22"/>
      <w:lang w:eastAsia="en-US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B75EE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  <w:lang w:eastAsia="en-US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B75EE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  <w:lang w:eastAsia="en-US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B75EE"/>
    <w:rPr>
      <w:rFonts w:asciiTheme="majorHAnsi" w:eastAsiaTheme="majorEastAsia" w:hAnsiTheme="majorHAnsi" w:cstheme="majorBidi"/>
      <w:color w:val="404040" w:themeColor="text1" w:themeTint="BF"/>
      <w:lang w:eastAsia="en-US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B75EE"/>
    <w:rPr>
      <w:rFonts w:asciiTheme="majorHAnsi" w:eastAsiaTheme="majorEastAsia" w:hAnsiTheme="majorHAnsi" w:cstheme="majorBidi"/>
      <w:i/>
      <w:iCs/>
      <w:color w:val="404040" w:themeColor="text1" w:themeTint="BF"/>
      <w:lang w:eastAsia="en-US"/>
    </w:rPr>
  </w:style>
  <w:style w:type="paragraph" w:styleId="TDC3">
    <w:name w:val="toc 3"/>
    <w:basedOn w:val="Normal"/>
    <w:next w:val="Normal"/>
    <w:autoRedefine/>
    <w:uiPriority w:val="39"/>
    <w:semiHidden/>
    <w:unhideWhenUsed/>
    <w:rsid w:val="00BB75EE"/>
    <w:pPr>
      <w:ind w:left="442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BB75EE"/>
    <w:pPr>
      <w:ind w:left="658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s-E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55313"/>
    <w:pPr>
      <w:spacing w:line="360" w:lineRule="auto"/>
      <w:jc w:val="both"/>
    </w:pPr>
    <w:rPr>
      <w:rFonts w:ascii="Calibri Light" w:hAnsi="Calibri Light"/>
      <w:color w:val="000000"/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706A38"/>
    <w:pPr>
      <w:numPr>
        <w:numId w:val="5"/>
      </w:numPr>
      <w:pBdr>
        <w:bottom w:val="single" w:sz="4" w:space="1" w:color="0047AC"/>
      </w:pBdr>
      <w:tabs>
        <w:tab w:val="left" w:pos="284"/>
      </w:tabs>
      <w:spacing w:line="240" w:lineRule="auto"/>
      <w:outlineLvl w:val="0"/>
    </w:pPr>
    <w:rPr>
      <w:rFonts w:ascii="Calibri" w:hAnsi="Calibri"/>
      <w:color w:val="0047AC"/>
      <w:sz w:val="32"/>
      <w:szCs w:val="20"/>
      <w:lang w:val="es-CO" w:eastAsia="es-ES"/>
    </w:rPr>
  </w:style>
  <w:style w:type="paragraph" w:styleId="Ttulo2">
    <w:name w:val="heading 2"/>
    <w:basedOn w:val="Ttulo"/>
    <w:next w:val="Normal"/>
    <w:link w:val="Ttulo2Car"/>
    <w:uiPriority w:val="9"/>
    <w:unhideWhenUsed/>
    <w:qFormat/>
    <w:rsid w:val="00C61F2E"/>
    <w:pPr>
      <w:numPr>
        <w:ilvl w:val="1"/>
        <w:numId w:val="5"/>
      </w:numPr>
      <w:jc w:val="both"/>
      <w:outlineLvl w:val="1"/>
    </w:pPr>
    <w:rPr>
      <w:rFonts w:ascii="Calibri Light" w:hAnsi="Calibri Light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06A38"/>
    <w:pPr>
      <w:keepNext/>
      <w:keepLines/>
      <w:numPr>
        <w:ilvl w:val="2"/>
        <w:numId w:val="5"/>
      </w:numPr>
      <w:spacing w:before="200"/>
      <w:outlineLvl w:val="2"/>
    </w:pPr>
    <w:rPr>
      <w:rFonts w:ascii="Cambria" w:eastAsia="Times New Roman" w:hAnsi="Cambria"/>
      <w:b/>
      <w:bCs/>
      <w:color w:val="4F81BD"/>
      <w:sz w:val="20"/>
      <w:szCs w:val="20"/>
      <w:lang w:eastAsia="es-ES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B75EE"/>
    <w:pPr>
      <w:keepNext/>
      <w:keepLines/>
      <w:numPr>
        <w:ilvl w:val="3"/>
        <w:numId w:val="5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B75EE"/>
    <w:pPr>
      <w:keepNext/>
      <w:keepLines/>
      <w:numPr>
        <w:ilvl w:val="4"/>
        <w:numId w:val="5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B75EE"/>
    <w:pPr>
      <w:keepNext/>
      <w:keepLines/>
      <w:numPr>
        <w:ilvl w:val="5"/>
        <w:numId w:val="5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B75EE"/>
    <w:pPr>
      <w:keepNext/>
      <w:keepLines/>
      <w:numPr>
        <w:ilvl w:val="6"/>
        <w:numId w:val="5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B75EE"/>
    <w:pPr>
      <w:keepNext/>
      <w:keepLines/>
      <w:numPr>
        <w:ilvl w:val="7"/>
        <w:numId w:val="5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B75EE"/>
    <w:pPr>
      <w:keepNext/>
      <w:keepLines/>
      <w:numPr>
        <w:ilvl w:val="8"/>
        <w:numId w:val="5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06A38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link w:val="Encabezado"/>
    <w:uiPriority w:val="99"/>
    <w:rsid w:val="00706A38"/>
    <w:rPr>
      <w:rFonts w:ascii="Calibri Light" w:hAnsi="Calibri Light"/>
      <w:color w:val="000000"/>
      <w:sz w:val="22"/>
      <w:szCs w:val="22"/>
      <w:lang w:eastAsia="en-US"/>
    </w:rPr>
  </w:style>
  <w:style w:type="paragraph" w:styleId="Piedepgina">
    <w:name w:val="footer"/>
    <w:basedOn w:val="Normal"/>
    <w:link w:val="PiedepginaCar"/>
    <w:uiPriority w:val="99"/>
    <w:unhideWhenUsed/>
    <w:rsid w:val="00706A38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link w:val="Piedepgina"/>
    <w:uiPriority w:val="99"/>
    <w:rsid w:val="00706A38"/>
    <w:rPr>
      <w:rFonts w:ascii="Calibri Light" w:hAnsi="Calibri Light"/>
      <w:color w:val="000000"/>
      <w:sz w:val="22"/>
      <w:szCs w:val="22"/>
      <w:lang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06A3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706A38"/>
    <w:rPr>
      <w:rFonts w:ascii="Tahoma" w:hAnsi="Tahoma" w:cs="Tahoma"/>
      <w:color w:val="000000"/>
      <w:sz w:val="16"/>
      <w:szCs w:val="16"/>
      <w:lang w:eastAsia="en-US"/>
    </w:rPr>
  </w:style>
  <w:style w:type="table" w:styleId="Tablaconcuadrcula">
    <w:name w:val="Table Grid"/>
    <w:basedOn w:val="Tablanormal"/>
    <w:uiPriority w:val="59"/>
    <w:rsid w:val="00706A38"/>
    <w:rPr>
      <w:rFonts w:ascii="Franklin Gothic Book" w:hAnsi="Franklin Gothic Book"/>
      <w:lang w:val="es-CO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706A38"/>
    <w:pPr>
      <w:tabs>
        <w:tab w:val="left" w:pos="284"/>
      </w:tabs>
      <w:spacing w:line="240" w:lineRule="auto"/>
      <w:jc w:val="center"/>
      <w:outlineLvl w:val="0"/>
    </w:pPr>
    <w:rPr>
      <w:rFonts w:ascii="Calibri" w:eastAsia="Times New Roman" w:hAnsi="Calibri" w:cs="Arial"/>
      <w:color w:val="0047AC"/>
      <w:sz w:val="36"/>
      <w:szCs w:val="20"/>
      <w:lang w:eastAsia="es-ES"/>
    </w:rPr>
  </w:style>
  <w:style w:type="character" w:customStyle="1" w:styleId="TtuloCar">
    <w:name w:val="Título Car"/>
    <w:link w:val="Ttulo"/>
    <w:uiPriority w:val="10"/>
    <w:rsid w:val="00706A38"/>
    <w:rPr>
      <w:rFonts w:eastAsia="Times New Roman" w:cs="Arial"/>
      <w:color w:val="0047AC"/>
      <w:sz w:val="36"/>
    </w:rPr>
  </w:style>
  <w:style w:type="character" w:customStyle="1" w:styleId="Ttulo1Car">
    <w:name w:val="Título 1 Car"/>
    <w:link w:val="Ttulo1"/>
    <w:uiPriority w:val="9"/>
    <w:rsid w:val="00706A38"/>
    <w:rPr>
      <w:color w:val="0047AC"/>
      <w:sz w:val="32"/>
      <w:lang w:val="es-CO"/>
    </w:rPr>
  </w:style>
  <w:style w:type="character" w:styleId="Hipervnculo">
    <w:name w:val="Hyperlink"/>
    <w:uiPriority w:val="99"/>
    <w:unhideWhenUsed/>
    <w:rsid w:val="00706A38"/>
    <w:rPr>
      <w:color w:val="0000FF"/>
      <w:u w:val="single"/>
    </w:rPr>
  </w:style>
  <w:style w:type="paragraph" w:styleId="Epgrafe">
    <w:name w:val="caption"/>
    <w:basedOn w:val="Normal"/>
    <w:next w:val="Normal"/>
    <w:uiPriority w:val="35"/>
    <w:unhideWhenUsed/>
    <w:qFormat/>
    <w:rsid w:val="00706A38"/>
    <w:pPr>
      <w:spacing w:line="240" w:lineRule="auto"/>
      <w:jc w:val="center"/>
    </w:pPr>
    <w:rPr>
      <w:bCs/>
      <w:i/>
      <w:color w:val="595959"/>
      <w:sz w:val="18"/>
      <w:szCs w:val="18"/>
      <w:lang w:val="es-CO"/>
    </w:rPr>
  </w:style>
  <w:style w:type="character" w:customStyle="1" w:styleId="Ttulo2Car">
    <w:name w:val="Título 2 Car"/>
    <w:link w:val="Ttulo2"/>
    <w:uiPriority w:val="9"/>
    <w:rsid w:val="00C61F2E"/>
    <w:rPr>
      <w:rFonts w:ascii="Calibri Light" w:eastAsia="Times New Roman" w:hAnsi="Calibri Light" w:cs="Arial"/>
      <w:color w:val="0047AC"/>
      <w:sz w:val="28"/>
      <w:szCs w:val="28"/>
    </w:rPr>
  </w:style>
  <w:style w:type="character" w:customStyle="1" w:styleId="Ttulo3Car">
    <w:name w:val="Título 3 Car"/>
    <w:link w:val="Ttulo3"/>
    <w:uiPriority w:val="9"/>
    <w:semiHidden/>
    <w:rsid w:val="00706A38"/>
    <w:rPr>
      <w:rFonts w:ascii="Cambria" w:eastAsia="Times New Roman" w:hAnsi="Cambria"/>
      <w:b/>
      <w:bCs/>
      <w:color w:val="4F81BD"/>
    </w:rPr>
  </w:style>
  <w:style w:type="paragraph" w:styleId="TDC1">
    <w:name w:val="toc 1"/>
    <w:basedOn w:val="Normal"/>
    <w:next w:val="Normal"/>
    <w:autoRedefine/>
    <w:uiPriority w:val="39"/>
    <w:unhideWhenUsed/>
    <w:rsid w:val="00BB75EE"/>
  </w:style>
  <w:style w:type="table" w:customStyle="1" w:styleId="Tablaconcuadrcula1">
    <w:name w:val="Tabla con cuadrícula1"/>
    <w:basedOn w:val="Tablanormal"/>
    <w:next w:val="Tablaconcuadrcula"/>
    <w:uiPriority w:val="59"/>
    <w:rsid w:val="00706A38"/>
    <w:rPr>
      <w:lang w:val="es-CO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6636F0"/>
    <w:pPr>
      <w:ind w:left="720"/>
      <w:contextualSpacing/>
    </w:pPr>
    <w:rPr>
      <w:color w:val="auto"/>
      <w:lang w:val="es-CO"/>
    </w:rPr>
  </w:style>
  <w:style w:type="paragraph" w:styleId="TDC2">
    <w:name w:val="toc 2"/>
    <w:basedOn w:val="Normal"/>
    <w:next w:val="Normal"/>
    <w:autoRedefine/>
    <w:uiPriority w:val="39"/>
    <w:unhideWhenUsed/>
    <w:rsid w:val="00BB75EE"/>
    <w:pPr>
      <w:ind w:left="221"/>
    </w:p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57598E"/>
    <w:pPr>
      <w:spacing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57598E"/>
    <w:rPr>
      <w:rFonts w:ascii="Calibri Light" w:hAnsi="Calibri Light"/>
      <w:color w:val="000000"/>
      <w:lang w:eastAsia="en-US"/>
    </w:rPr>
  </w:style>
  <w:style w:type="character" w:styleId="Refdenotaalfinal">
    <w:name w:val="endnote reference"/>
    <w:basedOn w:val="Fuentedeprrafopredeter"/>
    <w:uiPriority w:val="99"/>
    <w:semiHidden/>
    <w:unhideWhenUsed/>
    <w:rsid w:val="0057598E"/>
    <w:rPr>
      <w:vertAlign w:val="superscript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B75EE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  <w:lang w:eastAsia="en-US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B75EE"/>
    <w:rPr>
      <w:rFonts w:asciiTheme="majorHAnsi" w:eastAsiaTheme="majorEastAsia" w:hAnsiTheme="majorHAnsi" w:cstheme="majorBidi"/>
      <w:color w:val="243F60" w:themeColor="accent1" w:themeShade="7F"/>
      <w:sz w:val="22"/>
      <w:szCs w:val="22"/>
      <w:lang w:eastAsia="en-US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B75EE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  <w:lang w:eastAsia="en-US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B75EE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  <w:lang w:eastAsia="en-US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B75EE"/>
    <w:rPr>
      <w:rFonts w:asciiTheme="majorHAnsi" w:eastAsiaTheme="majorEastAsia" w:hAnsiTheme="majorHAnsi" w:cstheme="majorBidi"/>
      <w:color w:val="404040" w:themeColor="text1" w:themeTint="BF"/>
      <w:lang w:eastAsia="en-US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B75EE"/>
    <w:rPr>
      <w:rFonts w:asciiTheme="majorHAnsi" w:eastAsiaTheme="majorEastAsia" w:hAnsiTheme="majorHAnsi" w:cstheme="majorBidi"/>
      <w:i/>
      <w:iCs/>
      <w:color w:val="404040" w:themeColor="text1" w:themeTint="BF"/>
      <w:lang w:eastAsia="en-US"/>
    </w:rPr>
  </w:style>
  <w:style w:type="paragraph" w:styleId="TDC3">
    <w:name w:val="toc 3"/>
    <w:basedOn w:val="Normal"/>
    <w:next w:val="Normal"/>
    <w:autoRedefine/>
    <w:uiPriority w:val="39"/>
    <w:semiHidden/>
    <w:unhideWhenUsed/>
    <w:rsid w:val="00BB75EE"/>
    <w:pPr>
      <w:ind w:left="442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BB75EE"/>
    <w:pPr>
      <w:ind w:left="65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header" Target="header1.xml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IMAGENES%20Y%20PLANTILLAS\PLANTILLA%20MANUAL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FAE507-1E89-4FB2-A952-860FA55E70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MANUAL.dot</Template>
  <TotalTime>31</TotalTime>
  <Pages>10</Pages>
  <Words>598</Words>
  <Characters>3292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LEYDI PATRICIA PICHON PACHECO</dc:creator>
  <cp:lastModifiedBy>LEYDI PATRICIA PICHON PACHECO</cp:lastModifiedBy>
  <cp:revision>20</cp:revision>
  <dcterms:created xsi:type="dcterms:W3CDTF">2014-12-05T21:59:00Z</dcterms:created>
  <dcterms:modified xsi:type="dcterms:W3CDTF">2014-12-09T13:52:00Z</dcterms:modified>
</cp:coreProperties>
</file>